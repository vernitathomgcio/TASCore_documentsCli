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4FEDE9" w14:textId="77777777" w:rsidR="00111074" w:rsidRDefault="00111074" w:rsidP="00F64F84">
      <w:pPr>
        <w:pStyle w:val="Title"/>
        <w:jc w:val="left"/>
      </w:pPr>
      <w:bookmarkStart w:id="0" w:name="_Toc13907870"/>
      <w:bookmarkStart w:id="1" w:name="_Toc205632711"/>
    </w:p>
    <w:p w14:paraId="054FEDEB" w14:textId="77777777" w:rsidR="00111074" w:rsidRDefault="00111074" w:rsidP="009F7C75"/>
    <w:p w14:paraId="054FEDED" w14:textId="6D6754ED" w:rsidR="00D833E9" w:rsidRDefault="002F3C0F" w:rsidP="00F62264">
      <w:pPr>
        <w:pStyle w:val="Title2"/>
        <w:keepNext/>
      </w:pPr>
      <w:r>
        <w:t>Medical Care Collection</w:t>
      </w:r>
      <w:r w:rsidR="00B658EF">
        <w:t>s</w:t>
      </w:r>
      <w:r>
        <w:t xml:space="preserve"> Fund (MCCF) eBilling </w:t>
      </w:r>
    </w:p>
    <w:p w14:paraId="3032047B" w14:textId="73A40286" w:rsidR="00B658EF" w:rsidRDefault="00B658EF" w:rsidP="002F3C0F">
      <w:pPr>
        <w:pStyle w:val="Title2"/>
      </w:pPr>
      <w:r>
        <w:t>Electronic Data Interchange (EDI)</w:t>
      </w:r>
    </w:p>
    <w:p w14:paraId="7601C969" w14:textId="7FEC613A" w:rsidR="00B658EF" w:rsidRDefault="00B658EF" w:rsidP="002F3C0F">
      <w:pPr>
        <w:pStyle w:val="Title2"/>
      </w:pPr>
      <w:r>
        <w:t>Transaction</w:t>
      </w:r>
      <w:r w:rsidR="00FF27AE">
        <w:t>s</w:t>
      </w:r>
      <w:r>
        <w:t xml:space="preserve"> Application</w:t>
      </w:r>
      <w:r w:rsidR="00FF27AE">
        <w:t>s</w:t>
      </w:r>
      <w:r>
        <w:t xml:space="preserve"> Suite (TAS)</w:t>
      </w:r>
    </w:p>
    <w:p w14:paraId="054FEDEE" w14:textId="77777777" w:rsidR="009F7FBA" w:rsidRDefault="00111074" w:rsidP="009F7FBA">
      <w:pPr>
        <w:pStyle w:val="Title2"/>
      </w:pPr>
      <w:r>
        <w:t>Interface Control Document</w:t>
      </w:r>
      <w:r w:rsidR="009F7FBA" w:rsidRPr="009F7FBA">
        <w:t xml:space="preserve"> </w:t>
      </w:r>
    </w:p>
    <w:p w14:paraId="054FEDF0" w14:textId="77777777" w:rsidR="00111074" w:rsidRDefault="00111074" w:rsidP="00111074">
      <w:pPr>
        <w:pStyle w:val="Title2"/>
      </w:pPr>
    </w:p>
    <w:p w14:paraId="36F2C14E" w14:textId="06C53C2C" w:rsidR="00B658EF" w:rsidRDefault="00FF27AE" w:rsidP="007122DE">
      <w:pPr>
        <w:pStyle w:val="Title2"/>
      </w:pPr>
      <w:r w:rsidRPr="00C316EF">
        <w:t>ASC X12N/005010</w:t>
      </w:r>
      <w:r>
        <w:t xml:space="preserve"> 277CA</w:t>
      </w:r>
      <w:r w:rsidR="007122DE">
        <w:t xml:space="preserve"> </w:t>
      </w:r>
      <w:r w:rsidR="004B2AA2">
        <w:t xml:space="preserve">Health Care </w:t>
      </w:r>
    </w:p>
    <w:p w14:paraId="054FEDF1" w14:textId="7BD0180E" w:rsidR="00111074" w:rsidRDefault="004B2AA2" w:rsidP="007122DE">
      <w:pPr>
        <w:pStyle w:val="Title2"/>
      </w:pPr>
      <w:r>
        <w:t xml:space="preserve">Claim </w:t>
      </w:r>
      <w:r w:rsidR="00F033EA">
        <w:t>Acknowledgement</w:t>
      </w:r>
    </w:p>
    <w:p w14:paraId="054FEDF2" w14:textId="77777777" w:rsidR="00111074" w:rsidRDefault="00111074" w:rsidP="00111074">
      <w:pPr>
        <w:pStyle w:val="Title2"/>
      </w:pPr>
    </w:p>
    <w:p w14:paraId="054FEDF3" w14:textId="77777777" w:rsidR="00EE7995" w:rsidRDefault="00EE7995" w:rsidP="00111074">
      <w:pPr>
        <w:pStyle w:val="Title2"/>
      </w:pPr>
    </w:p>
    <w:p w14:paraId="721534C2" w14:textId="77777777" w:rsidR="002F3C0F" w:rsidRDefault="002F3C0F" w:rsidP="00111074">
      <w:pPr>
        <w:pStyle w:val="Title2"/>
      </w:pPr>
    </w:p>
    <w:p w14:paraId="054FEDF4" w14:textId="77777777" w:rsidR="00EE7995" w:rsidRDefault="00EE7995" w:rsidP="00111074">
      <w:pPr>
        <w:pStyle w:val="Title2"/>
      </w:pPr>
    </w:p>
    <w:p w14:paraId="054FEDF5" w14:textId="77777777" w:rsidR="00111074" w:rsidRDefault="00267512" w:rsidP="00EE7995">
      <w:pPr>
        <w:jc w:val="center"/>
      </w:pPr>
      <w:r w:rsidRPr="00560616">
        <w:rPr>
          <w:noProof/>
        </w:rPr>
        <w:drawing>
          <wp:inline distT="0" distB="0" distL="0" distR="0" wp14:anchorId="05501EF0" wp14:editId="7937CBAA">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068FD" w:rsidRDefault="00111074" w:rsidP="00111074"/>
    <w:p w14:paraId="054FEDF7" w14:textId="77777777" w:rsidR="00111074" w:rsidRDefault="00111074" w:rsidP="00111074"/>
    <w:p w14:paraId="054FEDF8" w14:textId="77777777" w:rsidR="00CE41B2" w:rsidRDefault="00CE41B2" w:rsidP="00111074"/>
    <w:p w14:paraId="054FEDF9" w14:textId="77777777" w:rsidR="00EE7995" w:rsidRDefault="00EE7995" w:rsidP="00111074"/>
    <w:p w14:paraId="054FEDFA" w14:textId="77777777" w:rsidR="00EE7995" w:rsidRDefault="00EE7995" w:rsidP="00111074"/>
    <w:p w14:paraId="054FEDFB" w14:textId="77777777" w:rsidR="00CE41B2" w:rsidRDefault="00CE41B2" w:rsidP="001E6E2D"/>
    <w:p w14:paraId="054FEDFC" w14:textId="77777777" w:rsidR="00CE41B2" w:rsidRPr="00CD0220" w:rsidRDefault="00CE41B2" w:rsidP="00111074"/>
    <w:p w14:paraId="3295FA47" w14:textId="77777777" w:rsidR="002F3C0F" w:rsidRDefault="002F3C0F" w:rsidP="00111074">
      <w:pPr>
        <w:pStyle w:val="Title2"/>
      </w:pPr>
      <w:r>
        <w:t>Department of Veterans Affairs</w:t>
      </w:r>
    </w:p>
    <w:p w14:paraId="054FEDFD" w14:textId="35D987E2" w:rsidR="00111074" w:rsidRDefault="00B70B67" w:rsidP="00111074">
      <w:pPr>
        <w:pStyle w:val="Title2"/>
      </w:pPr>
      <w:r>
        <w:t>February</w:t>
      </w:r>
      <w:r w:rsidR="00751E5A">
        <w:t xml:space="preserve"> 20</w:t>
      </w:r>
      <w:r>
        <w:t>18</w:t>
      </w:r>
    </w:p>
    <w:p w14:paraId="054FEDFE" w14:textId="01C07C41" w:rsidR="004337F4" w:rsidRDefault="004337F4" w:rsidP="00111074">
      <w:pPr>
        <w:pStyle w:val="Title2"/>
      </w:pPr>
      <w:r>
        <w:t xml:space="preserve">Version </w:t>
      </w:r>
      <w:r w:rsidR="00FF27AE">
        <w:t>1</w:t>
      </w:r>
    </w:p>
    <w:p w14:paraId="054FEDFF" w14:textId="77777777" w:rsidR="009F7C75" w:rsidRDefault="009F7C75" w:rsidP="00111074">
      <w:pPr>
        <w:pStyle w:val="Title2"/>
        <w:sectPr w:rsidR="009F7C75" w:rsidSect="009F7C75">
          <w:footerReference w:type="even" r:id="rId15"/>
          <w:footerReference w:type="default" r:id="rId16"/>
          <w:pgSz w:w="12240" w:h="15840" w:code="1"/>
          <w:pgMar w:top="1440" w:right="1440" w:bottom="1440" w:left="1440" w:header="720" w:footer="720" w:gutter="0"/>
          <w:pgNumType w:fmt="lowerRoman"/>
          <w:cols w:space="720"/>
          <w:titlePg/>
          <w:docGrid w:linePitch="360"/>
        </w:sectPr>
      </w:pPr>
    </w:p>
    <w:p w14:paraId="054FEE00" w14:textId="77777777" w:rsidR="00111074" w:rsidRDefault="0048501A" w:rsidP="0048501A">
      <w:pPr>
        <w:pStyle w:val="Title2"/>
      </w:pPr>
      <w: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054FEE05" w14:textId="77777777" w:rsidTr="00E91E51">
        <w:tc>
          <w:tcPr>
            <w:tcW w:w="1728" w:type="dxa"/>
            <w:shd w:val="clear" w:color="auto" w:fill="F2F2F2"/>
          </w:tcPr>
          <w:p w14:paraId="054FEE01" w14:textId="77777777" w:rsidR="00B03986" w:rsidRPr="00BF3707" w:rsidRDefault="00B03986" w:rsidP="000A7B20">
            <w:pPr>
              <w:pStyle w:val="TableHeading"/>
            </w:pPr>
            <w:r w:rsidRPr="00BF3707">
              <w:t>Date</w:t>
            </w:r>
          </w:p>
        </w:tc>
        <w:tc>
          <w:tcPr>
            <w:tcW w:w="1080" w:type="dxa"/>
            <w:shd w:val="clear" w:color="auto" w:fill="F2F2F2"/>
          </w:tcPr>
          <w:p w14:paraId="054FEE02" w14:textId="77777777" w:rsidR="00B03986" w:rsidRPr="00BF3707" w:rsidRDefault="00B03986" w:rsidP="000A7B20">
            <w:pPr>
              <w:pStyle w:val="TableHeading"/>
            </w:pPr>
            <w:r w:rsidRPr="00BF3707">
              <w:t>Version</w:t>
            </w:r>
          </w:p>
        </w:tc>
        <w:tc>
          <w:tcPr>
            <w:tcW w:w="4392" w:type="dxa"/>
            <w:shd w:val="clear" w:color="auto" w:fill="F2F2F2"/>
          </w:tcPr>
          <w:p w14:paraId="054FEE03" w14:textId="77777777" w:rsidR="00B03986" w:rsidRPr="00BF3707" w:rsidRDefault="00B03986" w:rsidP="000A7B20">
            <w:pPr>
              <w:pStyle w:val="TableHeading"/>
            </w:pPr>
            <w:r w:rsidRPr="00BF3707">
              <w:t>Description</w:t>
            </w:r>
          </w:p>
        </w:tc>
        <w:tc>
          <w:tcPr>
            <w:tcW w:w="2329" w:type="dxa"/>
            <w:shd w:val="clear" w:color="auto" w:fill="F2F2F2"/>
          </w:tcPr>
          <w:p w14:paraId="054FEE04" w14:textId="77777777" w:rsidR="00B03986" w:rsidRPr="00BF3707" w:rsidRDefault="00B03986" w:rsidP="000A7B20">
            <w:pPr>
              <w:pStyle w:val="TableHeading"/>
            </w:pPr>
            <w:r w:rsidRPr="00BF3707">
              <w:t>Author</w:t>
            </w:r>
          </w:p>
        </w:tc>
      </w:tr>
      <w:tr w:rsidR="00F5512D" w14:paraId="054FEE0B" w14:textId="77777777" w:rsidTr="00E91E51">
        <w:tc>
          <w:tcPr>
            <w:tcW w:w="1728" w:type="dxa"/>
          </w:tcPr>
          <w:p w14:paraId="054FEE06" w14:textId="1D2EBCE1" w:rsidR="00F5512D" w:rsidRPr="005068FD" w:rsidRDefault="006F0EC9" w:rsidP="00F04816">
            <w:pPr>
              <w:pStyle w:val="TableText"/>
            </w:pPr>
            <w:r>
              <w:t>2/</w:t>
            </w:r>
            <w:r w:rsidR="00F04816">
              <w:t>20</w:t>
            </w:r>
            <w:r>
              <w:t>/18</w:t>
            </w:r>
          </w:p>
        </w:tc>
        <w:tc>
          <w:tcPr>
            <w:tcW w:w="1080" w:type="dxa"/>
          </w:tcPr>
          <w:p w14:paraId="054FEE07" w14:textId="0BFE9FCD" w:rsidR="00F5512D" w:rsidRDefault="006F0EC9" w:rsidP="00230CC8">
            <w:pPr>
              <w:pStyle w:val="TableText"/>
            </w:pPr>
            <w:r>
              <w:t>0.0.1</w:t>
            </w:r>
          </w:p>
        </w:tc>
        <w:tc>
          <w:tcPr>
            <w:tcW w:w="4392" w:type="dxa"/>
          </w:tcPr>
          <w:p w14:paraId="054FEE08" w14:textId="42452A01" w:rsidR="00F5512D" w:rsidRDefault="006F0EC9" w:rsidP="00230CC8">
            <w:pPr>
              <w:pStyle w:val="TableText"/>
            </w:pPr>
            <w:r>
              <w:t>Initial creation of document</w:t>
            </w:r>
          </w:p>
        </w:tc>
        <w:tc>
          <w:tcPr>
            <w:tcW w:w="2329" w:type="dxa"/>
          </w:tcPr>
          <w:p w14:paraId="054FEE0A" w14:textId="72693A7B" w:rsidR="00F5512D" w:rsidRDefault="006F0EC9" w:rsidP="00230CC8">
            <w:pPr>
              <w:pStyle w:val="TableText"/>
            </w:pPr>
            <w:r>
              <w:t>Steffen Maerdian - Halfaker</w:t>
            </w:r>
          </w:p>
        </w:tc>
      </w:tr>
      <w:tr w:rsidR="00F5512D" w14:paraId="054FEE10" w14:textId="77777777" w:rsidTr="00E91E51">
        <w:tc>
          <w:tcPr>
            <w:tcW w:w="1728" w:type="dxa"/>
          </w:tcPr>
          <w:p w14:paraId="054FEE0C" w14:textId="11CA38BA" w:rsidR="00F5512D" w:rsidRDefault="00FF27AE" w:rsidP="00230CC8">
            <w:pPr>
              <w:pStyle w:val="TableText"/>
            </w:pPr>
            <w:r>
              <w:t>2/21/</w:t>
            </w:r>
            <w:r w:rsidR="004B2AA2">
              <w:t>18</w:t>
            </w:r>
          </w:p>
        </w:tc>
        <w:tc>
          <w:tcPr>
            <w:tcW w:w="1080" w:type="dxa"/>
          </w:tcPr>
          <w:p w14:paraId="054FEE0D" w14:textId="2C838D33" w:rsidR="00F5512D" w:rsidRDefault="004B2AA2" w:rsidP="00230CC8">
            <w:pPr>
              <w:pStyle w:val="TableText"/>
            </w:pPr>
            <w:r>
              <w:t>0.0.2</w:t>
            </w:r>
          </w:p>
        </w:tc>
        <w:tc>
          <w:tcPr>
            <w:tcW w:w="4392" w:type="dxa"/>
          </w:tcPr>
          <w:p w14:paraId="054FEE0E" w14:textId="7079466F" w:rsidR="00F5512D" w:rsidRDefault="00B658EF" w:rsidP="00230CC8">
            <w:pPr>
              <w:pStyle w:val="TableText"/>
            </w:pPr>
            <w:r>
              <w:t>Creation of the specific 277CA transaction document with formatting and content updates for initial draft</w:t>
            </w:r>
          </w:p>
        </w:tc>
        <w:tc>
          <w:tcPr>
            <w:tcW w:w="2329" w:type="dxa"/>
          </w:tcPr>
          <w:p w14:paraId="054FEE0F" w14:textId="2E2C1D4B" w:rsidR="00F5512D" w:rsidRDefault="004B2AA2" w:rsidP="00230CC8">
            <w:pPr>
              <w:pStyle w:val="TableText"/>
            </w:pPr>
            <w:r>
              <w:t>Keith Oulson – Halfaker and Associates</w:t>
            </w:r>
          </w:p>
        </w:tc>
      </w:tr>
      <w:tr w:rsidR="00FF27AE" w14:paraId="054FEE15" w14:textId="77777777" w:rsidTr="00E91E51">
        <w:tc>
          <w:tcPr>
            <w:tcW w:w="1728" w:type="dxa"/>
          </w:tcPr>
          <w:p w14:paraId="054FEE11" w14:textId="22947B35" w:rsidR="00FF27AE" w:rsidRDefault="00FF27AE" w:rsidP="00230CC8">
            <w:pPr>
              <w:pStyle w:val="TableText"/>
            </w:pPr>
            <w:r>
              <w:t>3/2/18</w:t>
            </w:r>
          </w:p>
        </w:tc>
        <w:tc>
          <w:tcPr>
            <w:tcW w:w="1080" w:type="dxa"/>
          </w:tcPr>
          <w:p w14:paraId="054FEE12" w14:textId="17F8C46B" w:rsidR="00FF27AE" w:rsidRDefault="00FF27AE" w:rsidP="00230CC8">
            <w:pPr>
              <w:pStyle w:val="TableText"/>
            </w:pPr>
          </w:p>
        </w:tc>
        <w:tc>
          <w:tcPr>
            <w:tcW w:w="4392" w:type="dxa"/>
          </w:tcPr>
          <w:p w14:paraId="054FEE13" w14:textId="3E2A2495" w:rsidR="00FF27AE" w:rsidRDefault="00FF27AE" w:rsidP="00230CC8">
            <w:pPr>
              <w:pStyle w:val="TableText"/>
            </w:pPr>
            <w:r>
              <w:t>Finalizing draft</w:t>
            </w:r>
          </w:p>
        </w:tc>
        <w:tc>
          <w:tcPr>
            <w:tcW w:w="2329" w:type="dxa"/>
          </w:tcPr>
          <w:p w14:paraId="054FEE14" w14:textId="4EA57FF1" w:rsidR="00FF27AE" w:rsidRDefault="00FF27AE" w:rsidP="00230CC8">
            <w:pPr>
              <w:pStyle w:val="TableText"/>
            </w:pPr>
            <w:r>
              <w:t>Steffen Maerdian - Halfaker</w:t>
            </w:r>
          </w:p>
        </w:tc>
      </w:tr>
      <w:tr w:rsidR="00FF27AE" w14:paraId="054FEE1A" w14:textId="77777777" w:rsidTr="00E91E51">
        <w:tc>
          <w:tcPr>
            <w:tcW w:w="1728" w:type="dxa"/>
          </w:tcPr>
          <w:p w14:paraId="054FEE16" w14:textId="0B58A961" w:rsidR="00FF27AE" w:rsidRDefault="00FF27AE" w:rsidP="00230CC8">
            <w:pPr>
              <w:pStyle w:val="TableText"/>
            </w:pPr>
          </w:p>
        </w:tc>
        <w:tc>
          <w:tcPr>
            <w:tcW w:w="1080" w:type="dxa"/>
          </w:tcPr>
          <w:p w14:paraId="054FEE17" w14:textId="65871C61" w:rsidR="00FF27AE" w:rsidRDefault="00FF27AE" w:rsidP="00230CC8">
            <w:pPr>
              <w:pStyle w:val="TableText"/>
            </w:pPr>
          </w:p>
        </w:tc>
        <w:tc>
          <w:tcPr>
            <w:tcW w:w="4392" w:type="dxa"/>
          </w:tcPr>
          <w:p w14:paraId="054FEE18" w14:textId="3B19BD7C" w:rsidR="00FF27AE" w:rsidRDefault="00FF27AE" w:rsidP="00230CC8">
            <w:pPr>
              <w:pStyle w:val="TableText"/>
            </w:pPr>
          </w:p>
        </w:tc>
        <w:tc>
          <w:tcPr>
            <w:tcW w:w="2329" w:type="dxa"/>
          </w:tcPr>
          <w:p w14:paraId="054FEE19" w14:textId="73666ABD" w:rsidR="00FF27AE" w:rsidRDefault="00FF27AE" w:rsidP="00230CC8">
            <w:pPr>
              <w:pStyle w:val="TableText"/>
            </w:pPr>
          </w:p>
        </w:tc>
      </w:tr>
      <w:tr w:rsidR="00FF27AE" w14:paraId="054FEE20" w14:textId="77777777" w:rsidTr="00E91E51">
        <w:tc>
          <w:tcPr>
            <w:tcW w:w="1728" w:type="dxa"/>
          </w:tcPr>
          <w:p w14:paraId="054FEE1B" w14:textId="6839749E" w:rsidR="00FF27AE" w:rsidRDefault="00FF27AE" w:rsidP="00230CC8">
            <w:pPr>
              <w:pStyle w:val="TableText"/>
            </w:pPr>
          </w:p>
        </w:tc>
        <w:tc>
          <w:tcPr>
            <w:tcW w:w="1080" w:type="dxa"/>
          </w:tcPr>
          <w:p w14:paraId="054FEE1C" w14:textId="21CD9E2A" w:rsidR="00FF27AE" w:rsidRDefault="00FF27AE" w:rsidP="00230CC8">
            <w:pPr>
              <w:pStyle w:val="TableText"/>
            </w:pPr>
          </w:p>
        </w:tc>
        <w:tc>
          <w:tcPr>
            <w:tcW w:w="4392" w:type="dxa"/>
          </w:tcPr>
          <w:p w14:paraId="054FEE1E" w14:textId="7675D732" w:rsidR="00FF27AE" w:rsidRDefault="00FF27AE" w:rsidP="00230CC8">
            <w:pPr>
              <w:pStyle w:val="TableText"/>
            </w:pPr>
          </w:p>
        </w:tc>
        <w:tc>
          <w:tcPr>
            <w:tcW w:w="2329" w:type="dxa"/>
          </w:tcPr>
          <w:p w14:paraId="054FEE1F" w14:textId="6366B68B" w:rsidR="00FF27AE" w:rsidRDefault="00FF27AE" w:rsidP="00230CC8">
            <w:pPr>
              <w:pStyle w:val="TableText"/>
            </w:pPr>
          </w:p>
        </w:tc>
      </w:tr>
      <w:tr w:rsidR="00FF27AE" w14:paraId="054FEE25" w14:textId="77777777" w:rsidTr="00E91E51">
        <w:tc>
          <w:tcPr>
            <w:tcW w:w="1728" w:type="dxa"/>
          </w:tcPr>
          <w:p w14:paraId="054FEE21" w14:textId="616C6A47" w:rsidR="00FF27AE" w:rsidRDefault="00FF27AE" w:rsidP="00230CC8">
            <w:pPr>
              <w:pStyle w:val="TableText"/>
            </w:pPr>
          </w:p>
        </w:tc>
        <w:tc>
          <w:tcPr>
            <w:tcW w:w="1080" w:type="dxa"/>
          </w:tcPr>
          <w:p w14:paraId="054FEE22" w14:textId="48257E55" w:rsidR="00FF27AE" w:rsidRDefault="00FF27AE" w:rsidP="00230CC8">
            <w:pPr>
              <w:pStyle w:val="TableText"/>
            </w:pPr>
          </w:p>
        </w:tc>
        <w:tc>
          <w:tcPr>
            <w:tcW w:w="4392" w:type="dxa"/>
          </w:tcPr>
          <w:p w14:paraId="054FEE23" w14:textId="30D7214E" w:rsidR="00FF27AE" w:rsidRDefault="00FF27AE" w:rsidP="00230CC8">
            <w:pPr>
              <w:pStyle w:val="TableText"/>
            </w:pPr>
          </w:p>
        </w:tc>
        <w:tc>
          <w:tcPr>
            <w:tcW w:w="2329" w:type="dxa"/>
          </w:tcPr>
          <w:p w14:paraId="054FEE24" w14:textId="7F3BB68C" w:rsidR="00FF27AE" w:rsidRDefault="00FF27AE" w:rsidP="00230CC8">
            <w:pPr>
              <w:pStyle w:val="TableText"/>
            </w:pPr>
          </w:p>
        </w:tc>
      </w:tr>
      <w:tr w:rsidR="00FF27AE" w14:paraId="054FEE2A" w14:textId="77777777" w:rsidTr="00E91E51">
        <w:tc>
          <w:tcPr>
            <w:tcW w:w="1728" w:type="dxa"/>
          </w:tcPr>
          <w:p w14:paraId="054FEE26" w14:textId="25D24EB5" w:rsidR="00FF27AE" w:rsidRDefault="00FF27AE" w:rsidP="00230CC8">
            <w:pPr>
              <w:pStyle w:val="TableText"/>
            </w:pPr>
          </w:p>
        </w:tc>
        <w:tc>
          <w:tcPr>
            <w:tcW w:w="1080" w:type="dxa"/>
          </w:tcPr>
          <w:p w14:paraId="054FEE27" w14:textId="46577FE5" w:rsidR="00FF27AE" w:rsidRDefault="00FF27AE" w:rsidP="00230CC8">
            <w:pPr>
              <w:pStyle w:val="TableText"/>
            </w:pPr>
          </w:p>
        </w:tc>
        <w:tc>
          <w:tcPr>
            <w:tcW w:w="4392" w:type="dxa"/>
          </w:tcPr>
          <w:p w14:paraId="054FEE28" w14:textId="116E0F8E" w:rsidR="00FF27AE" w:rsidRDefault="00FF27AE" w:rsidP="00230CC8">
            <w:pPr>
              <w:pStyle w:val="TableText"/>
            </w:pPr>
          </w:p>
        </w:tc>
        <w:tc>
          <w:tcPr>
            <w:tcW w:w="2329" w:type="dxa"/>
          </w:tcPr>
          <w:p w14:paraId="054FEE29" w14:textId="1736191C" w:rsidR="00FF27AE" w:rsidRDefault="00FF27AE" w:rsidP="00230CC8">
            <w:pPr>
              <w:pStyle w:val="TableText"/>
            </w:pPr>
          </w:p>
        </w:tc>
      </w:tr>
      <w:tr w:rsidR="00FF27AE" w14:paraId="054FEE30" w14:textId="77777777" w:rsidTr="00E91E51">
        <w:tc>
          <w:tcPr>
            <w:tcW w:w="1728" w:type="dxa"/>
          </w:tcPr>
          <w:p w14:paraId="054FEE2B" w14:textId="5F12CD8C" w:rsidR="00FF27AE" w:rsidRDefault="00FF27AE" w:rsidP="00230CC8">
            <w:pPr>
              <w:pStyle w:val="TableText"/>
            </w:pPr>
          </w:p>
        </w:tc>
        <w:tc>
          <w:tcPr>
            <w:tcW w:w="1080" w:type="dxa"/>
          </w:tcPr>
          <w:p w14:paraId="054FEE2C" w14:textId="2E85D395" w:rsidR="00FF27AE" w:rsidRDefault="00FF27AE" w:rsidP="00230CC8">
            <w:pPr>
              <w:pStyle w:val="TableText"/>
            </w:pPr>
          </w:p>
        </w:tc>
        <w:tc>
          <w:tcPr>
            <w:tcW w:w="4392" w:type="dxa"/>
          </w:tcPr>
          <w:p w14:paraId="054FEE2E" w14:textId="0C01722D" w:rsidR="00FF27AE" w:rsidRDefault="00FF27AE" w:rsidP="00230CC8">
            <w:pPr>
              <w:pStyle w:val="TableText"/>
            </w:pPr>
          </w:p>
        </w:tc>
        <w:tc>
          <w:tcPr>
            <w:tcW w:w="2329" w:type="dxa"/>
          </w:tcPr>
          <w:p w14:paraId="054FEE2F" w14:textId="1022396B" w:rsidR="00FF27AE" w:rsidRDefault="00FF27AE" w:rsidP="00230CC8">
            <w:pPr>
              <w:pStyle w:val="TableText"/>
            </w:pPr>
          </w:p>
        </w:tc>
      </w:tr>
      <w:tr w:rsidR="00FF27AE" w14:paraId="054FEE36" w14:textId="77777777" w:rsidTr="00E91E51">
        <w:tc>
          <w:tcPr>
            <w:tcW w:w="1728" w:type="dxa"/>
          </w:tcPr>
          <w:p w14:paraId="054FEE31" w14:textId="1D366B74" w:rsidR="00FF27AE" w:rsidRDefault="00FF27AE" w:rsidP="00230CC8">
            <w:pPr>
              <w:pStyle w:val="TableText"/>
            </w:pPr>
          </w:p>
        </w:tc>
        <w:tc>
          <w:tcPr>
            <w:tcW w:w="1080" w:type="dxa"/>
          </w:tcPr>
          <w:p w14:paraId="054FEE32" w14:textId="49D22085" w:rsidR="00FF27AE" w:rsidRDefault="00FF27AE" w:rsidP="00230CC8">
            <w:pPr>
              <w:pStyle w:val="TableText"/>
            </w:pPr>
          </w:p>
        </w:tc>
        <w:tc>
          <w:tcPr>
            <w:tcW w:w="4392" w:type="dxa"/>
          </w:tcPr>
          <w:p w14:paraId="054FEE34" w14:textId="7AA5E86A" w:rsidR="00FF27AE" w:rsidRDefault="00FF27AE" w:rsidP="00230CC8">
            <w:pPr>
              <w:pStyle w:val="TableText"/>
            </w:pPr>
          </w:p>
        </w:tc>
        <w:tc>
          <w:tcPr>
            <w:tcW w:w="2329" w:type="dxa"/>
          </w:tcPr>
          <w:p w14:paraId="054FEE35" w14:textId="6F646C91" w:rsidR="00FF27AE" w:rsidRDefault="00FF27AE" w:rsidP="00230CC8">
            <w:pPr>
              <w:pStyle w:val="TableText"/>
            </w:pPr>
          </w:p>
        </w:tc>
      </w:tr>
      <w:tr w:rsidR="00FF27AE" w14:paraId="054FEE3D" w14:textId="77777777" w:rsidTr="00E91E51">
        <w:tc>
          <w:tcPr>
            <w:tcW w:w="1728" w:type="dxa"/>
          </w:tcPr>
          <w:p w14:paraId="054FEE37" w14:textId="5A4C7397" w:rsidR="00FF27AE" w:rsidRDefault="00FF27AE" w:rsidP="00230CC8">
            <w:pPr>
              <w:pStyle w:val="TableText"/>
            </w:pPr>
          </w:p>
        </w:tc>
        <w:tc>
          <w:tcPr>
            <w:tcW w:w="1080" w:type="dxa"/>
          </w:tcPr>
          <w:p w14:paraId="054FEE38" w14:textId="33B24D4E" w:rsidR="00FF27AE" w:rsidRDefault="00FF27AE" w:rsidP="00230CC8">
            <w:pPr>
              <w:pStyle w:val="TableText"/>
            </w:pPr>
          </w:p>
        </w:tc>
        <w:tc>
          <w:tcPr>
            <w:tcW w:w="4392" w:type="dxa"/>
          </w:tcPr>
          <w:p w14:paraId="054FEE39" w14:textId="62640F78" w:rsidR="00FF27AE" w:rsidRDefault="00FF27AE" w:rsidP="00230CC8">
            <w:pPr>
              <w:pStyle w:val="TableText"/>
            </w:pPr>
          </w:p>
        </w:tc>
        <w:tc>
          <w:tcPr>
            <w:tcW w:w="2329" w:type="dxa"/>
          </w:tcPr>
          <w:p w14:paraId="054FEE3C" w14:textId="4BC51283" w:rsidR="00FF27AE" w:rsidRDefault="00FF27AE" w:rsidP="00230CC8">
            <w:pPr>
              <w:pStyle w:val="TableText"/>
            </w:pPr>
          </w:p>
        </w:tc>
      </w:tr>
      <w:tr w:rsidR="00FF27AE" w14:paraId="054FEE44" w14:textId="77777777" w:rsidTr="00E91E51">
        <w:tc>
          <w:tcPr>
            <w:tcW w:w="1728" w:type="dxa"/>
          </w:tcPr>
          <w:p w14:paraId="054FEE3E" w14:textId="730384AF" w:rsidR="00FF27AE" w:rsidRDefault="00FF27AE" w:rsidP="00230CC8">
            <w:pPr>
              <w:pStyle w:val="TableText"/>
            </w:pPr>
          </w:p>
        </w:tc>
        <w:tc>
          <w:tcPr>
            <w:tcW w:w="1080" w:type="dxa"/>
          </w:tcPr>
          <w:p w14:paraId="054FEE3F" w14:textId="6C3CC94D" w:rsidR="00FF27AE" w:rsidRDefault="00FF27AE" w:rsidP="00230CC8">
            <w:pPr>
              <w:pStyle w:val="TableText"/>
            </w:pPr>
          </w:p>
        </w:tc>
        <w:tc>
          <w:tcPr>
            <w:tcW w:w="4392" w:type="dxa"/>
          </w:tcPr>
          <w:p w14:paraId="054FEE40" w14:textId="5F1CBAF2" w:rsidR="00FF27AE" w:rsidRDefault="00FF27AE" w:rsidP="00230CC8">
            <w:pPr>
              <w:pStyle w:val="TableText"/>
            </w:pPr>
          </w:p>
        </w:tc>
        <w:tc>
          <w:tcPr>
            <w:tcW w:w="2329" w:type="dxa"/>
          </w:tcPr>
          <w:p w14:paraId="054FEE43" w14:textId="41FB41EB" w:rsidR="00FF27AE" w:rsidRDefault="00FF27AE" w:rsidP="00230CC8">
            <w:pPr>
              <w:pStyle w:val="TableText"/>
            </w:pPr>
          </w:p>
        </w:tc>
      </w:tr>
      <w:tr w:rsidR="00FF27AE" w14:paraId="054FEE4A" w14:textId="77777777" w:rsidTr="00E91E51">
        <w:tc>
          <w:tcPr>
            <w:tcW w:w="1728" w:type="dxa"/>
          </w:tcPr>
          <w:p w14:paraId="054FEE45" w14:textId="7A943FDE" w:rsidR="00FF27AE" w:rsidRDefault="00FF27AE" w:rsidP="00230CC8">
            <w:pPr>
              <w:pStyle w:val="TableText"/>
            </w:pPr>
          </w:p>
        </w:tc>
        <w:tc>
          <w:tcPr>
            <w:tcW w:w="1080" w:type="dxa"/>
          </w:tcPr>
          <w:p w14:paraId="054FEE46" w14:textId="1BBE9CDB" w:rsidR="00FF27AE" w:rsidRDefault="00FF27AE" w:rsidP="00230CC8">
            <w:pPr>
              <w:pStyle w:val="TableText"/>
            </w:pPr>
          </w:p>
        </w:tc>
        <w:tc>
          <w:tcPr>
            <w:tcW w:w="4392" w:type="dxa"/>
          </w:tcPr>
          <w:p w14:paraId="054FEE47" w14:textId="29682776" w:rsidR="00FF27AE" w:rsidRDefault="00FF27AE" w:rsidP="00230CC8">
            <w:pPr>
              <w:pStyle w:val="TableText"/>
            </w:pPr>
          </w:p>
        </w:tc>
        <w:tc>
          <w:tcPr>
            <w:tcW w:w="2329" w:type="dxa"/>
          </w:tcPr>
          <w:p w14:paraId="054FEE49" w14:textId="69061533" w:rsidR="00FF27AE" w:rsidRDefault="00FF27AE" w:rsidP="00230CC8">
            <w:pPr>
              <w:pStyle w:val="TableText"/>
            </w:pPr>
          </w:p>
        </w:tc>
      </w:tr>
      <w:tr w:rsidR="00FF27AE" w14:paraId="054FEE52" w14:textId="77777777" w:rsidTr="00E91E51">
        <w:tc>
          <w:tcPr>
            <w:tcW w:w="1728" w:type="dxa"/>
          </w:tcPr>
          <w:p w14:paraId="054FEE4B" w14:textId="7111891B" w:rsidR="00FF27AE" w:rsidRDefault="00FF27AE" w:rsidP="00230CC8">
            <w:pPr>
              <w:pStyle w:val="TableText"/>
            </w:pPr>
          </w:p>
        </w:tc>
        <w:tc>
          <w:tcPr>
            <w:tcW w:w="1080" w:type="dxa"/>
          </w:tcPr>
          <w:p w14:paraId="054FEE4C" w14:textId="64D240EC" w:rsidR="00FF27AE" w:rsidRDefault="00FF27AE" w:rsidP="00230CC8">
            <w:pPr>
              <w:pStyle w:val="TableText"/>
            </w:pPr>
          </w:p>
        </w:tc>
        <w:tc>
          <w:tcPr>
            <w:tcW w:w="4392" w:type="dxa"/>
          </w:tcPr>
          <w:p w14:paraId="054FEE4E" w14:textId="098F984C" w:rsidR="00FF27AE" w:rsidRDefault="00FF27AE" w:rsidP="00230CC8">
            <w:pPr>
              <w:pStyle w:val="TableText"/>
            </w:pPr>
          </w:p>
        </w:tc>
        <w:tc>
          <w:tcPr>
            <w:tcW w:w="2329" w:type="dxa"/>
          </w:tcPr>
          <w:p w14:paraId="054FEE51" w14:textId="24631E56" w:rsidR="00FF27AE" w:rsidRDefault="00FF27AE" w:rsidP="00230CC8">
            <w:pPr>
              <w:pStyle w:val="TableText"/>
            </w:pPr>
          </w:p>
        </w:tc>
      </w:tr>
      <w:tr w:rsidR="00FF27AE" w14:paraId="054FEE57" w14:textId="77777777" w:rsidTr="00E91E51">
        <w:tc>
          <w:tcPr>
            <w:tcW w:w="1728" w:type="dxa"/>
          </w:tcPr>
          <w:p w14:paraId="054FEE53" w14:textId="0997EF0F" w:rsidR="00FF27AE" w:rsidRDefault="00FF27AE" w:rsidP="00230CC8">
            <w:pPr>
              <w:pStyle w:val="TableText"/>
            </w:pPr>
          </w:p>
        </w:tc>
        <w:tc>
          <w:tcPr>
            <w:tcW w:w="1080" w:type="dxa"/>
          </w:tcPr>
          <w:p w14:paraId="054FEE54" w14:textId="26D9B8EC" w:rsidR="00FF27AE" w:rsidRDefault="00FF27AE" w:rsidP="00230CC8">
            <w:pPr>
              <w:pStyle w:val="TableText"/>
            </w:pPr>
          </w:p>
        </w:tc>
        <w:tc>
          <w:tcPr>
            <w:tcW w:w="4392" w:type="dxa"/>
          </w:tcPr>
          <w:p w14:paraId="054FEE55" w14:textId="63DCC0B5" w:rsidR="00FF27AE" w:rsidRDefault="00FF27AE" w:rsidP="00230CC8">
            <w:pPr>
              <w:pStyle w:val="TableText"/>
            </w:pPr>
          </w:p>
        </w:tc>
        <w:tc>
          <w:tcPr>
            <w:tcW w:w="2329" w:type="dxa"/>
          </w:tcPr>
          <w:p w14:paraId="054FEE56" w14:textId="48C5B5D0" w:rsidR="00FF27AE" w:rsidRDefault="00FF27AE" w:rsidP="00230CC8">
            <w:pPr>
              <w:pStyle w:val="TableText"/>
            </w:pPr>
          </w:p>
        </w:tc>
      </w:tr>
      <w:tr w:rsidR="00FF27AE" w14:paraId="75624D74" w14:textId="77777777" w:rsidTr="00E91E51">
        <w:tc>
          <w:tcPr>
            <w:tcW w:w="1728" w:type="dxa"/>
          </w:tcPr>
          <w:p w14:paraId="78CE8D2E" w14:textId="6AF00C90" w:rsidR="00FF27AE" w:rsidRDefault="00FF27AE" w:rsidP="00230CC8">
            <w:pPr>
              <w:pStyle w:val="TableText"/>
            </w:pPr>
          </w:p>
        </w:tc>
        <w:tc>
          <w:tcPr>
            <w:tcW w:w="1080" w:type="dxa"/>
          </w:tcPr>
          <w:p w14:paraId="270B12FA" w14:textId="75196978" w:rsidR="00FF27AE" w:rsidRDefault="00FF27AE" w:rsidP="00230CC8">
            <w:pPr>
              <w:pStyle w:val="TableText"/>
            </w:pPr>
          </w:p>
        </w:tc>
        <w:tc>
          <w:tcPr>
            <w:tcW w:w="4392" w:type="dxa"/>
          </w:tcPr>
          <w:p w14:paraId="6EE3BEA2" w14:textId="2C05C9BF" w:rsidR="00FF27AE" w:rsidRDefault="00FF27AE" w:rsidP="00230CC8">
            <w:pPr>
              <w:pStyle w:val="TableText"/>
            </w:pPr>
          </w:p>
        </w:tc>
        <w:tc>
          <w:tcPr>
            <w:tcW w:w="2329" w:type="dxa"/>
          </w:tcPr>
          <w:p w14:paraId="3215476F" w14:textId="24BAC434" w:rsidR="00FF27AE" w:rsidRDefault="00FF27AE" w:rsidP="00230CC8">
            <w:pPr>
              <w:pStyle w:val="TableText"/>
            </w:pPr>
          </w:p>
        </w:tc>
      </w:tr>
      <w:tr w:rsidR="00FF27AE" w14:paraId="4DCF4723" w14:textId="77777777" w:rsidTr="00E91E51">
        <w:tc>
          <w:tcPr>
            <w:tcW w:w="1728" w:type="dxa"/>
          </w:tcPr>
          <w:p w14:paraId="5CCC1AB6" w14:textId="1F00BDB6" w:rsidR="00FF27AE" w:rsidRDefault="00FF27AE" w:rsidP="00230CC8">
            <w:pPr>
              <w:pStyle w:val="TableText"/>
            </w:pPr>
          </w:p>
        </w:tc>
        <w:tc>
          <w:tcPr>
            <w:tcW w:w="1080" w:type="dxa"/>
          </w:tcPr>
          <w:p w14:paraId="1D299B79" w14:textId="126DF29A" w:rsidR="00FF27AE" w:rsidRDefault="00FF27AE" w:rsidP="00230CC8">
            <w:pPr>
              <w:pStyle w:val="TableText"/>
            </w:pPr>
          </w:p>
        </w:tc>
        <w:tc>
          <w:tcPr>
            <w:tcW w:w="4392" w:type="dxa"/>
          </w:tcPr>
          <w:p w14:paraId="603E4540" w14:textId="3A881A83" w:rsidR="00FF27AE" w:rsidRDefault="00FF27AE" w:rsidP="00230CC8">
            <w:pPr>
              <w:pStyle w:val="TableText"/>
            </w:pPr>
          </w:p>
        </w:tc>
        <w:tc>
          <w:tcPr>
            <w:tcW w:w="2329" w:type="dxa"/>
          </w:tcPr>
          <w:p w14:paraId="4FF38F5A" w14:textId="161EE6C7" w:rsidR="00FF27AE" w:rsidRPr="00CC5008" w:rsidRDefault="00FF27AE" w:rsidP="00230CC8">
            <w:pPr>
              <w:pStyle w:val="TableText"/>
            </w:pPr>
          </w:p>
        </w:tc>
      </w:tr>
      <w:tr w:rsidR="00FF27AE" w14:paraId="11ECACFA" w14:textId="77777777" w:rsidTr="00E91E51">
        <w:tc>
          <w:tcPr>
            <w:tcW w:w="1728" w:type="dxa"/>
          </w:tcPr>
          <w:p w14:paraId="73B87C2C" w14:textId="79D47441" w:rsidR="00FF27AE" w:rsidRDefault="00FF27AE" w:rsidP="00230CC8">
            <w:pPr>
              <w:pStyle w:val="TableText"/>
            </w:pPr>
          </w:p>
        </w:tc>
        <w:tc>
          <w:tcPr>
            <w:tcW w:w="1080" w:type="dxa"/>
          </w:tcPr>
          <w:p w14:paraId="07808791" w14:textId="64B47409" w:rsidR="00FF27AE" w:rsidRDefault="00FF27AE" w:rsidP="00230CC8">
            <w:pPr>
              <w:pStyle w:val="TableText"/>
            </w:pPr>
          </w:p>
        </w:tc>
        <w:tc>
          <w:tcPr>
            <w:tcW w:w="4392" w:type="dxa"/>
          </w:tcPr>
          <w:p w14:paraId="68DD8896" w14:textId="510C6CBD" w:rsidR="00FF27AE" w:rsidRDefault="00FF27AE" w:rsidP="00230CC8">
            <w:pPr>
              <w:pStyle w:val="TableText"/>
            </w:pPr>
          </w:p>
        </w:tc>
        <w:tc>
          <w:tcPr>
            <w:tcW w:w="2329" w:type="dxa"/>
          </w:tcPr>
          <w:p w14:paraId="15CDC434" w14:textId="7A7AB8B2" w:rsidR="00FF27AE" w:rsidRDefault="00FF27AE" w:rsidP="00230CC8">
            <w:pPr>
              <w:pStyle w:val="TableText"/>
            </w:pPr>
          </w:p>
        </w:tc>
      </w:tr>
      <w:tr w:rsidR="00FF27AE" w14:paraId="25DC1C72" w14:textId="77777777" w:rsidTr="00E91E51">
        <w:tc>
          <w:tcPr>
            <w:tcW w:w="1728" w:type="dxa"/>
          </w:tcPr>
          <w:p w14:paraId="7BE86D9E" w14:textId="17E95CFD" w:rsidR="00FF27AE" w:rsidRDefault="00FF27AE" w:rsidP="00230CC8">
            <w:pPr>
              <w:pStyle w:val="TableText"/>
            </w:pPr>
          </w:p>
        </w:tc>
        <w:tc>
          <w:tcPr>
            <w:tcW w:w="1080" w:type="dxa"/>
          </w:tcPr>
          <w:p w14:paraId="1EC2525E" w14:textId="3A6D8DE5" w:rsidR="00FF27AE" w:rsidRDefault="00FF27AE" w:rsidP="00230CC8">
            <w:pPr>
              <w:pStyle w:val="TableText"/>
            </w:pPr>
          </w:p>
        </w:tc>
        <w:tc>
          <w:tcPr>
            <w:tcW w:w="4392" w:type="dxa"/>
          </w:tcPr>
          <w:p w14:paraId="1FDE9F51" w14:textId="5CBF8566" w:rsidR="00FF27AE" w:rsidRDefault="00FF27AE" w:rsidP="00230CC8">
            <w:pPr>
              <w:pStyle w:val="TableText"/>
            </w:pPr>
          </w:p>
        </w:tc>
        <w:tc>
          <w:tcPr>
            <w:tcW w:w="2329" w:type="dxa"/>
          </w:tcPr>
          <w:p w14:paraId="3A929E9F" w14:textId="667CCC89" w:rsidR="00FF27AE" w:rsidRDefault="00FF27AE" w:rsidP="00230CC8">
            <w:pPr>
              <w:pStyle w:val="TableText"/>
            </w:pPr>
          </w:p>
        </w:tc>
      </w:tr>
      <w:tr w:rsidR="00FF27AE" w14:paraId="6789DE7E" w14:textId="77777777" w:rsidTr="00E91E51">
        <w:tc>
          <w:tcPr>
            <w:tcW w:w="1728" w:type="dxa"/>
          </w:tcPr>
          <w:p w14:paraId="59F74ED0" w14:textId="6311FC6A" w:rsidR="00FF27AE" w:rsidRDefault="00FF27AE" w:rsidP="00230CC8">
            <w:pPr>
              <w:pStyle w:val="TableText"/>
            </w:pPr>
          </w:p>
        </w:tc>
        <w:tc>
          <w:tcPr>
            <w:tcW w:w="1080" w:type="dxa"/>
          </w:tcPr>
          <w:p w14:paraId="7F9767FC" w14:textId="4074FCC6" w:rsidR="00FF27AE" w:rsidRDefault="00FF27AE" w:rsidP="00230CC8">
            <w:pPr>
              <w:pStyle w:val="TableText"/>
            </w:pPr>
          </w:p>
        </w:tc>
        <w:tc>
          <w:tcPr>
            <w:tcW w:w="4392" w:type="dxa"/>
          </w:tcPr>
          <w:p w14:paraId="6E7D3A5C" w14:textId="370B1D6F" w:rsidR="00FF27AE" w:rsidRDefault="00FF27AE" w:rsidP="00230CC8">
            <w:pPr>
              <w:pStyle w:val="TableText"/>
            </w:pPr>
          </w:p>
        </w:tc>
        <w:tc>
          <w:tcPr>
            <w:tcW w:w="2329" w:type="dxa"/>
          </w:tcPr>
          <w:p w14:paraId="5534D986" w14:textId="6EA124BB" w:rsidR="00FF27AE" w:rsidRDefault="00FF27AE" w:rsidP="00230CC8">
            <w:pPr>
              <w:pStyle w:val="TableText"/>
            </w:pPr>
          </w:p>
        </w:tc>
      </w:tr>
      <w:tr w:rsidR="00FF27AE" w14:paraId="105C4F83" w14:textId="77777777" w:rsidTr="00E91E51">
        <w:tc>
          <w:tcPr>
            <w:tcW w:w="1728" w:type="dxa"/>
          </w:tcPr>
          <w:p w14:paraId="4CD4887A" w14:textId="794B4F5D" w:rsidR="00FF27AE" w:rsidRDefault="00FF27AE" w:rsidP="00230CC8">
            <w:pPr>
              <w:pStyle w:val="TableText"/>
            </w:pPr>
          </w:p>
        </w:tc>
        <w:tc>
          <w:tcPr>
            <w:tcW w:w="1080" w:type="dxa"/>
          </w:tcPr>
          <w:p w14:paraId="1084879D" w14:textId="18D332A9" w:rsidR="00FF27AE" w:rsidRDefault="00FF27AE" w:rsidP="00230CC8">
            <w:pPr>
              <w:pStyle w:val="TableText"/>
            </w:pPr>
          </w:p>
        </w:tc>
        <w:tc>
          <w:tcPr>
            <w:tcW w:w="4392" w:type="dxa"/>
          </w:tcPr>
          <w:p w14:paraId="47535CF7" w14:textId="4CBA0EB6" w:rsidR="00FF27AE" w:rsidRDefault="00FF27AE" w:rsidP="00230CC8">
            <w:pPr>
              <w:pStyle w:val="TableText"/>
            </w:pPr>
          </w:p>
        </w:tc>
        <w:tc>
          <w:tcPr>
            <w:tcW w:w="2329" w:type="dxa"/>
          </w:tcPr>
          <w:p w14:paraId="64223BC8" w14:textId="440D4919" w:rsidR="00FF27AE" w:rsidRDefault="00FF27AE" w:rsidP="00230CC8">
            <w:pPr>
              <w:pStyle w:val="TableText"/>
            </w:pPr>
          </w:p>
        </w:tc>
      </w:tr>
    </w:tbl>
    <w:p w14:paraId="665D142B" w14:textId="77777777" w:rsidR="00754387" w:rsidRDefault="00754387" w:rsidP="00942690">
      <w:pPr>
        <w:pStyle w:val="Title2"/>
      </w:pPr>
    </w:p>
    <w:p w14:paraId="51987DF3" w14:textId="77777777" w:rsidR="00754387" w:rsidRDefault="00754387">
      <w:pPr>
        <w:rPr>
          <w:rFonts w:cs="Arial"/>
          <w:b/>
          <w:bCs/>
          <w:sz w:val="28"/>
          <w:szCs w:val="32"/>
        </w:rPr>
      </w:pPr>
      <w:r>
        <w:br w:type="page"/>
      </w:r>
    </w:p>
    <w:p w14:paraId="054FEE5E" w14:textId="1BDB92B9" w:rsidR="00942690" w:rsidRDefault="00942690" w:rsidP="00942690">
      <w:pPr>
        <w:pStyle w:val="Title2"/>
      </w:pPr>
      <w:r>
        <w:lastRenderedPageBreak/>
        <w:t>Table of Contents</w:t>
      </w:r>
    </w:p>
    <w:p w14:paraId="506AB74F" w14:textId="77777777" w:rsidR="00E351BE" w:rsidRDefault="00CE41B2">
      <w:pPr>
        <w:pStyle w:val="TOC1"/>
        <w:tabs>
          <w:tab w:val="left" w:pos="440"/>
          <w:tab w:val="right" w:leader="dot" w:pos="9350"/>
        </w:tabs>
        <w:rPr>
          <w:rFonts w:asciiTheme="minorHAnsi" w:eastAsiaTheme="minorEastAsia" w:hAnsiTheme="minorHAnsi" w:cstheme="minorBidi"/>
          <w:b w:val="0"/>
          <w:bCs w:val="0"/>
          <w:noProof/>
          <w:szCs w:val="22"/>
        </w:rPr>
      </w:pPr>
      <w:r>
        <w:rPr>
          <w:caps/>
        </w:rPr>
        <w:fldChar w:fldCharType="begin"/>
      </w:r>
      <w:r>
        <w:rPr>
          <w:caps/>
        </w:rPr>
        <w:instrText xml:space="preserve"> TOC \o "1-3" \h \z \u </w:instrText>
      </w:r>
      <w:r>
        <w:rPr>
          <w:caps/>
        </w:rPr>
        <w:fldChar w:fldCharType="separate"/>
      </w:r>
      <w:bookmarkStart w:id="2" w:name="_GoBack"/>
      <w:r w:rsidR="00E351BE" w:rsidRPr="00880C0C">
        <w:rPr>
          <w:rStyle w:val="Hyperlink"/>
          <w:noProof/>
        </w:rPr>
        <w:fldChar w:fldCharType="begin"/>
      </w:r>
      <w:r w:rsidR="00E351BE" w:rsidRPr="00880C0C">
        <w:rPr>
          <w:rStyle w:val="Hyperlink"/>
          <w:noProof/>
        </w:rPr>
        <w:instrText xml:space="preserve"> </w:instrText>
      </w:r>
      <w:r w:rsidR="00E351BE">
        <w:rPr>
          <w:noProof/>
        </w:rPr>
        <w:instrText>HYPERLINK \l "_Toc507761773"</w:instrText>
      </w:r>
      <w:r w:rsidR="00E351BE" w:rsidRPr="00880C0C">
        <w:rPr>
          <w:rStyle w:val="Hyperlink"/>
          <w:noProof/>
        </w:rPr>
        <w:instrText xml:space="preserve"> </w:instrText>
      </w:r>
      <w:r w:rsidR="00E351BE" w:rsidRPr="00880C0C">
        <w:rPr>
          <w:rStyle w:val="Hyperlink"/>
          <w:noProof/>
        </w:rPr>
      </w:r>
      <w:r w:rsidR="00E351BE" w:rsidRPr="00880C0C">
        <w:rPr>
          <w:rStyle w:val="Hyperlink"/>
          <w:noProof/>
        </w:rPr>
        <w:fldChar w:fldCharType="separate"/>
      </w:r>
      <w:r w:rsidR="00E351BE" w:rsidRPr="00880C0C">
        <w:rPr>
          <w:rStyle w:val="Hyperlink"/>
          <w:noProof/>
        </w:rPr>
        <w:t>1</w:t>
      </w:r>
      <w:r w:rsidR="00E351BE">
        <w:rPr>
          <w:rFonts w:asciiTheme="minorHAnsi" w:eastAsiaTheme="minorEastAsia" w:hAnsiTheme="minorHAnsi" w:cstheme="minorBidi"/>
          <w:b w:val="0"/>
          <w:bCs w:val="0"/>
          <w:noProof/>
          <w:szCs w:val="22"/>
        </w:rPr>
        <w:tab/>
      </w:r>
      <w:r w:rsidR="00E351BE" w:rsidRPr="00880C0C">
        <w:rPr>
          <w:rStyle w:val="Hyperlink"/>
          <w:noProof/>
        </w:rPr>
        <w:t>Introduction</w:t>
      </w:r>
      <w:r w:rsidR="00E351BE">
        <w:rPr>
          <w:noProof/>
          <w:webHidden/>
        </w:rPr>
        <w:tab/>
      </w:r>
      <w:r w:rsidR="00E351BE">
        <w:rPr>
          <w:noProof/>
          <w:webHidden/>
        </w:rPr>
        <w:fldChar w:fldCharType="begin"/>
      </w:r>
      <w:r w:rsidR="00E351BE">
        <w:rPr>
          <w:noProof/>
          <w:webHidden/>
        </w:rPr>
        <w:instrText xml:space="preserve"> PAGEREF _Toc507761773 \h </w:instrText>
      </w:r>
      <w:r w:rsidR="00E351BE">
        <w:rPr>
          <w:noProof/>
          <w:webHidden/>
        </w:rPr>
      </w:r>
      <w:r w:rsidR="00E351BE">
        <w:rPr>
          <w:noProof/>
          <w:webHidden/>
        </w:rPr>
        <w:fldChar w:fldCharType="separate"/>
      </w:r>
      <w:r w:rsidR="00E351BE">
        <w:rPr>
          <w:noProof/>
          <w:webHidden/>
        </w:rPr>
        <w:t>1</w:t>
      </w:r>
      <w:r w:rsidR="00E351BE">
        <w:rPr>
          <w:noProof/>
          <w:webHidden/>
        </w:rPr>
        <w:fldChar w:fldCharType="end"/>
      </w:r>
      <w:r w:rsidR="00E351BE" w:rsidRPr="00880C0C">
        <w:rPr>
          <w:rStyle w:val="Hyperlink"/>
          <w:noProof/>
        </w:rPr>
        <w:fldChar w:fldCharType="end"/>
      </w:r>
    </w:p>
    <w:p w14:paraId="29074398"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774" w:history="1">
        <w:r w:rsidRPr="00880C0C">
          <w:rPr>
            <w:rStyle w:val="Hyperlink"/>
            <w:noProof/>
          </w:rPr>
          <w:t>1.1</w:t>
        </w:r>
        <w:r>
          <w:rPr>
            <w:rFonts w:asciiTheme="minorHAnsi" w:eastAsiaTheme="minorEastAsia" w:hAnsiTheme="minorHAnsi" w:cstheme="minorBidi"/>
            <w:b w:val="0"/>
            <w:noProof/>
            <w:sz w:val="22"/>
            <w:szCs w:val="22"/>
          </w:rPr>
          <w:tab/>
        </w:r>
        <w:r w:rsidRPr="00880C0C">
          <w:rPr>
            <w:rStyle w:val="Hyperlink"/>
            <w:noProof/>
          </w:rPr>
          <w:t>Purpose</w:t>
        </w:r>
        <w:r>
          <w:rPr>
            <w:noProof/>
            <w:webHidden/>
          </w:rPr>
          <w:tab/>
        </w:r>
        <w:r>
          <w:rPr>
            <w:noProof/>
            <w:webHidden/>
          </w:rPr>
          <w:fldChar w:fldCharType="begin"/>
        </w:r>
        <w:r>
          <w:rPr>
            <w:noProof/>
            <w:webHidden/>
          </w:rPr>
          <w:instrText xml:space="preserve"> PAGEREF _Toc507761774 \h </w:instrText>
        </w:r>
        <w:r>
          <w:rPr>
            <w:noProof/>
            <w:webHidden/>
          </w:rPr>
        </w:r>
        <w:r>
          <w:rPr>
            <w:noProof/>
            <w:webHidden/>
          </w:rPr>
          <w:fldChar w:fldCharType="separate"/>
        </w:r>
        <w:r>
          <w:rPr>
            <w:noProof/>
            <w:webHidden/>
          </w:rPr>
          <w:t>1</w:t>
        </w:r>
        <w:r>
          <w:rPr>
            <w:noProof/>
            <w:webHidden/>
          </w:rPr>
          <w:fldChar w:fldCharType="end"/>
        </w:r>
      </w:hyperlink>
    </w:p>
    <w:p w14:paraId="16B8D54B"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775" w:history="1">
        <w:r w:rsidRPr="00880C0C">
          <w:rPr>
            <w:rStyle w:val="Hyperlink"/>
            <w:noProof/>
          </w:rPr>
          <w:t>1.2</w:t>
        </w:r>
        <w:r>
          <w:rPr>
            <w:rFonts w:asciiTheme="minorHAnsi" w:eastAsiaTheme="minorEastAsia" w:hAnsiTheme="minorHAnsi" w:cstheme="minorBidi"/>
            <w:b w:val="0"/>
            <w:noProof/>
            <w:sz w:val="22"/>
            <w:szCs w:val="22"/>
          </w:rPr>
          <w:tab/>
        </w:r>
        <w:r w:rsidRPr="00880C0C">
          <w:rPr>
            <w:rStyle w:val="Hyperlink"/>
            <w:noProof/>
          </w:rPr>
          <w:t>Scope</w:t>
        </w:r>
        <w:r>
          <w:rPr>
            <w:noProof/>
            <w:webHidden/>
          </w:rPr>
          <w:tab/>
        </w:r>
        <w:r>
          <w:rPr>
            <w:noProof/>
            <w:webHidden/>
          </w:rPr>
          <w:fldChar w:fldCharType="begin"/>
        </w:r>
        <w:r>
          <w:rPr>
            <w:noProof/>
            <w:webHidden/>
          </w:rPr>
          <w:instrText xml:space="preserve"> PAGEREF _Toc507761775 \h </w:instrText>
        </w:r>
        <w:r>
          <w:rPr>
            <w:noProof/>
            <w:webHidden/>
          </w:rPr>
        </w:r>
        <w:r>
          <w:rPr>
            <w:noProof/>
            <w:webHidden/>
          </w:rPr>
          <w:fldChar w:fldCharType="separate"/>
        </w:r>
        <w:r>
          <w:rPr>
            <w:noProof/>
            <w:webHidden/>
          </w:rPr>
          <w:t>1</w:t>
        </w:r>
        <w:r>
          <w:rPr>
            <w:noProof/>
            <w:webHidden/>
          </w:rPr>
          <w:fldChar w:fldCharType="end"/>
        </w:r>
      </w:hyperlink>
    </w:p>
    <w:p w14:paraId="4BDB6521"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776" w:history="1">
        <w:r w:rsidRPr="00880C0C">
          <w:rPr>
            <w:rStyle w:val="Hyperlink"/>
            <w:noProof/>
          </w:rPr>
          <w:t>1.3</w:t>
        </w:r>
        <w:r>
          <w:rPr>
            <w:rFonts w:asciiTheme="minorHAnsi" w:eastAsiaTheme="minorEastAsia" w:hAnsiTheme="minorHAnsi" w:cstheme="minorBidi"/>
            <w:b w:val="0"/>
            <w:noProof/>
            <w:sz w:val="22"/>
            <w:szCs w:val="22"/>
          </w:rPr>
          <w:tab/>
        </w:r>
        <w:r w:rsidRPr="00880C0C">
          <w:rPr>
            <w:rStyle w:val="Hyperlink"/>
            <w:noProof/>
          </w:rPr>
          <w:t>System Identification</w:t>
        </w:r>
        <w:r>
          <w:rPr>
            <w:noProof/>
            <w:webHidden/>
          </w:rPr>
          <w:tab/>
        </w:r>
        <w:r>
          <w:rPr>
            <w:noProof/>
            <w:webHidden/>
          </w:rPr>
          <w:fldChar w:fldCharType="begin"/>
        </w:r>
        <w:r>
          <w:rPr>
            <w:noProof/>
            <w:webHidden/>
          </w:rPr>
          <w:instrText xml:space="preserve"> PAGEREF _Toc507761776 \h </w:instrText>
        </w:r>
        <w:r>
          <w:rPr>
            <w:noProof/>
            <w:webHidden/>
          </w:rPr>
        </w:r>
        <w:r>
          <w:rPr>
            <w:noProof/>
            <w:webHidden/>
          </w:rPr>
          <w:fldChar w:fldCharType="separate"/>
        </w:r>
        <w:r>
          <w:rPr>
            <w:noProof/>
            <w:webHidden/>
          </w:rPr>
          <w:t>1</w:t>
        </w:r>
        <w:r>
          <w:rPr>
            <w:noProof/>
            <w:webHidden/>
          </w:rPr>
          <w:fldChar w:fldCharType="end"/>
        </w:r>
      </w:hyperlink>
    </w:p>
    <w:p w14:paraId="3AC37662"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777" w:history="1">
        <w:r w:rsidRPr="00880C0C">
          <w:rPr>
            <w:rStyle w:val="Hyperlink"/>
            <w:noProof/>
          </w:rPr>
          <w:t>1.3.1</w:t>
        </w:r>
        <w:r>
          <w:rPr>
            <w:rFonts w:asciiTheme="minorHAnsi" w:eastAsiaTheme="minorEastAsia" w:hAnsiTheme="minorHAnsi" w:cstheme="minorBidi"/>
            <w:iCs w:val="0"/>
            <w:noProof/>
            <w:sz w:val="22"/>
            <w:szCs w:val="22"/>
          </w:rPr>
          <w:tab/>
        </w:r>
        <w:r w:rsidRPr="00880C0C">
          <w:rPr>
            <w:rStyle w:val="Hyperlink"/>
            <w:noProof/>
          </w:rPr>
          <w:t>MCCF EDI TAS eBilling</w:t>
        </w:r>
        <w:r>
          <w:rPr>
            <w:noProof/>
            <w:webHidden/>
          </w:rPr>
          <w:tab/>
        </w:r>
        <w:r>
          <w:rPr>
            <w:noProof/>
            <w:webHidden/>
          </w:rPr>
          <w:fldChar w:fldCharType="begin"/>
        </w:r>
        <w:r>
          <w:rPr>
            <w:noProof/>
            <w:webHidden/>
          </w:rPr>
          <w:instrText xml:space="preserve"> PAGEREF _Toc507761777 \h </w:instrText>
        </w:r>
        <w:r>
          <w:rPr>
            <w:noProof/>
            <w:webHidden/>
          </w:rPr>
        </w:r>
        <w:r>
          <w:rPr>
            <w:noProof/>
            <w:webHidden/>
          </w:rPr>
          <w:fldChar w:fldCharType="separate"/>
        </w:r>
        <w:r>
          <w:rPr>
            <w:noProof/>
            <w:webHidden/>
          </w:rPr>
          <w:t>2</w:t>
        </w:r>
        <w:r>
          <w:rPr>
            <w:noProof/>
            <w:webHidden/>
          </w:rPr>
          <w:fldChar w:fldCharType="end"/>
        </w:r>
      </w:hyperlink>
    </w:p>
    <w:p w14:paraId="77A16DCE"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778" w:history="1">
        <w:r w:rsidRPr="00880C0C">
          <w:rPr>
            <w:rStyle w:val="Hyperlink"/>
            <w:noProof/>
          </w:rPr>
          <w:t>1.3.2</w:t>
        </w:r>
        <w:r>
          <w:rPr>
            <w:rFonts w:asciiTheme="minorHAnsi" w:eastAsiaTheme="minorEastAsia" w:hAnsiTheme="minorHAnsi" w:cstheme="minorBidi"/>
            <w:iCs w:val="0"/>
            <w:noProof/>
            <w:sz w:val="22"/>
            <w:szCs w:val="22"/>
          </w:rPr>
          <w:tab/>
        </w:r>
        <w:r w:rsidRPr="00880C0C">
          <w:rPr>
            <w:rStyle w:val="Hyperlink"/>
            <w:noProof/>
          </w:rPr>
          <w:t>FSC</w:t>
        </w:r>
        <w:r>
          <w:rPr>
            <w:noProof/>
            <w:webHidden/>
          </w:rPr>
          <w:tab/>
        </w:r>
        <w:r>
          <w:rPr>
            <w:noProof/>
            <w:webHidden/>
          </w:rPr>
          <w:fldChar w:fldCharType="begin"/>
        </w:r>
        <w:r>
          <w:rPr>
            <w:noProof/>
            <w:webHidden/>
          </w:rPr>
          <w:instrText xml:space="preserve"> PAGEREF _Toc507761778 \h </w:instrText>
        </w:r>
        <w:r>
          <w:rPr>
            <w:noProof/>
            <w:webHidden/>
          </w:rPr>
        </w:r>
        <w:r>
          <w:rPr>
            <w:noProof/>
            <w:webHidden/>
          </w:rPr>
          <w:fldChar w:fldCharType="separate"/>
        </w:r>
        <w:r>
          <w:rPr>
            <w:noProof/>
            <w:webHidden/>
          </w:rPr>
          <w:t>2</w:t>
        </w:r>
        <w:r>
          <w:rPr>
            <w:noProof/>
            <w:webHidden/>
          </w:rPr>
          <w:fldChar w:fldCharType="end"/>
        </w:r>
      </w:hyperlink>
    </w:p>
    <w:p w14:paraId="06FE80BC"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779" w:history="1">
        <w:r w:rsidRPr="00880C0C">
          <w:rPr>
            <w:rStyle w:val="Hyperlink"/>
            <w:noProof/>
          </w:rPr>
          <w:t>1.4</w:t>
        </w:r>
        <w:r>
          <w:rPr>
            <w:rFonts w:asciiTheme="minorHAnsi" w:eastAsiaTheme="minorEastAsia" w:hAnsiTheme="minorHAnsi" w:cstheme="minorBidi"/>
            <w:b w:val="0"/>
            <w:noProof/>
            <w:sz w:val="22"/>
            <w:szCs w:val="22"/>
          </w:rPr>
          <w:tab/>
        </w:r>
        <w:r w:rsidRPr="00880C0C">
          <w:rPr>
            <w:rStyle w:val="Hyperlink"/>
            <w:noProof/>
          </w:rPr>
          <w:t>Operational Agreement</w:t>
        </w:r>
        <w:r>
          <w:rPr>
            <w:noProof/>
            <w:webHidden/>
          </w:rPr>
          <w:tab/>
        </w:r>
        <w:r>
          <w:rPr>
            <w:noProof/>
            <w:webHidden/>
          </w:rPr>
          <w:fldChar w:fldCharType="begin"/>
        </w:r>
        <w:r>
          <w:rPr>
            <w:noProof/>
            <w:webHidden/>
          </w:rPr>
          <w:instrText xml:space="preserve"> PAGEREF _Toc507761779 \h </w:instrText>
        </w:r>
        <w:r>
          <w:rPr>
            <w:noProof/>
            <w:webHidden/>
          </w:rPr>
        </w:r>
        <w:r>
          <w:rPr>
            <w:noProof/>
            <w:webHidden/>
          </w:rPr>
          <w:fldChar w:fldCharType="separate"/>
        </w:r>
        <w:r>
          <w:rPr>
            <w:noProof/>
            <w:webHidden/>
          </w:rPr>
          <w:t>2</w:t>
        </w:r>
        <w:r>
          <w:rPr>
            <w:noProof/>
            <w:webHidden/>
          </w:rPr>
          <w:fldChar w:fldCharType="end"/>
        </w:r>
      </w:hyperlink>
    </w:p>
    <w:p w14:paraId="6C9D5A60" w14:textId="77777777" w:rsidR="00E351BE" w:rsidRDefault="00E351BE">
      <w:pPr>
        <w:pStyle w:val="TOC1"/>
        <w:tabs>
          <w:tab w:val="left" w:pos="440"/>
          <w:tab w:val="right" w:leader="dot" w:pos="9350"/>
        </w:tabs>
        <w:rPr>
          <w:rFonts w:asciiTheme="minorHAnsi" w:eastAsiaTheme="minorEastAsia" w:hAnsiTheme="minorHAnsi" w:cstheme="minorBidi"/>
          <w:b w:val="0"/>
          <w:bCs w:val="0"/>
          <w:noProof/>
          <w:szCs w:val="22"/>
        </w:rPr>
      </w:pPr>
      <w:hyperlink w:anchor="_Toc507761780" w:history="1">
        <w:r w:rsidRPr="00880C0C">
          <w:rPr>
            <w:rStyle w:val="Hyperlink"/>
            <w:noProof/>
          </w:rPr>
          <w:t>2</w:t>
        </w:r>
        <w:r>
          <w:rPr>
            <w:rFonts w:asciiTheme="minorHAnsi" w:eastAsiaTheme="minorEastAsia" w:hAnsiTheme="minorHAnsi" w:cstheme="minorBidi"/>
            <w:b w:val="0"/>
            <w:bCs w:val="0"/>
            <w:noProof/>
            <w:szCs w:val="22"/>
          </w:rPr>
          <w:tab/>
        </w:r>
        <w:r w:rsidRPr="00880C0C">
          <w:rPr>
            <w:rStyle w:val="Hyperlink"/>
            <w:noProof/>
          </w:rPr>
          <w:t>Interface Definition</w:t>
        </w:r>
        <w:r>
          <w:rPr>
            <w:noProof/>
            <w:webHidden/>
          </w:rPr>
          <w:tab/>
        </w:r>
        <w:r>
          <w:rPr>
            <w:noProof/>
            <w:webHidden/>
          </w:rPr>
          <w:fldChar w:fldCharType="begin"/>
        </w:r>
        <w:r>
          <w:rPr>
            <w:noProof/>
            <w:webHidden/>
          </w:rPr>
          <w:instrText xml:space="preserve"> PAGEREF _Toc507761780 \h </w:instrText>
        </w:r>
        <w:r>
          <w:rPr>
            <w:noProof/>
            <w:webHidden/>
          </w:rPr>
        </w:r>
        <w:r>
          <w:rPr>
            <w:noProof/>
            <w:webHidden/>
          </w:rPr>
          <w:fldChar w:fldCharType="separate"/>
        </w:r>
        <w:r>
          <w:rPr>
            <w:noProof/>
            <w:webHidden/>
          </w:rPr>
          <w:t>3</w:t>
        </w:r>
        <w:r>
          <w:rPr>
            <w:noProof/>
            <w:webHidden/>
          </w:rPr>
          <w:fldChar w:fldCharType="end"/>
        </w:r>
      </w:hyperlink>
    </w:p>
    <w:p w14:paraId="6BA109E9"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781" w:history="1">
        <w:r w:rsidRPr="00880C0C">
          <w:rPr>
            <w:rStyle w:val="Hyperlink"/>
            <w:noProof/>
          </w:rPr>
          <w:t>2.1</w:t>
        </w:r>
        <w:r>
          <w:rPr>
            <w:rFonts w:asciiTheme="minorHAnsi" w:eastAsiaTheme="minorEastAsia" w:hAnsiTheme="minorHAnsi" w:cstheme="minorBidi"/>
            <w:b w:val="0"/>
            <w:noProof/>
            <w:sz w:val="22"/>
            <w:szCs w:val="22"/>
          </w:rPr>
          <w:tab/>
        </w:r>
        <w:r w:rsidRPr="00880C0C">
          <w:rPr>
            <w:rStyle w:val="Hyperlink"/>
            <w:noProof/>
          </w:rPr>
          <w:t>System Overview</w:t>
        </w:r>
        <w:r>
          <w:rPr>
            <w:noProof/>
            <w:webHidden/>
          </w:rPr>
          <w:tab/>
        </w:r>
        <w:r>
          <w:rPr>
            <w:noProof/>
            <w:webHidden/>
          </w:rPr>
          <w:fldChar w:fldCharType="begin"/>
        </w:r>
        <w:r>
          <w:rPr>
            <w:noProof/>
            <w:webHidden/>
          </w:rPr>
          <w:instrText xml:space="preserve"> PAGEREF _Toc507761781 \h </w:instrText>
        </w:r>
        <w:r>
          <w:rPr>
            <w:noProof/>
            <w:webHidden/>
          </w:rPr>
        </w:r>
        <w:r>
          <w:rPr>
            <w:noProof/>
            <w:webHidden/>
          </w:rPr>
          <w:fldChar w:fldCharType="separate"/>
        </w:r>
        <w:r>
          <w:rPr>
            <w:noProof/>
            <w:webHidden/>
          </w:rPr>
          <w:t>3</w:t>
        </w:r>
        <w:r>
          <w:rPr>
            <w:noProof/>
            <w:webHidden/>
          </w:rPr>
          <w:fldChar w:fldCharType="end"/>
        </w:r>
      </w:hyperlink>
    </w:p>
    <w:p w14:paraId="1C06255C"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782" w:history="1">
        <w:r w:rsidRPr="00880C0C">
          <w:rPr>
            <w:rStyle w:val="Hyperlink"/>
            <w:noProof/>
          </w:rPr>
          <w:t>2.1.1</w:t>
        </w:r>
        <w:r>
          <w:rPr>
            <w:rFonts w:asciiTheme="minorHAnsi" w:eastAsiaTheme="minorEastAsia" w:hAnsiTheme="minorHAnsi" w:cstheme="minorBidi"/>
            <w:iCs w:val="0"/>
            <w:noProof/>
            <w:sz w:val="22"/>
            <w:szCs w:val="22"/>
          </w:rPr>
          <w:tab/>
        </w:r>
        <w:r w:rsidRPr="00880C0C">
          <w:rPr>
            <w:rStyle w:val="Hyperlink"/>
            <w:noProof/>
          </w:rPr>
          <w:t>Overview Diagram</w:t>
        </w:r>
        <w:r>
          <w:rPr>
            <w:noProof/>
            <w:webHidden/>
          </w:rPr>
          <w:tab/>
        </w:r>
        <w:r>
          <w:rPr>
            <w:noProof/>
            <w:webHidden/>
          </w:rPr>
          <w:fldChar w:fldCharType="begin"/>
        </w:r>
        <w:r>
          <w:rPr>
            <w:noProof/>
            <w:webHidden/>
          </w:rPr>
          <w:instrText xml:space="preserve"> PAGEREF _Toc507761782 \h </w:instrText>
        </w:r>
        <w:r>
          <w:rPr>
            <w:noProof/>
            <w:webHidden/>
          </w:rPr>
        </w:r>
        <w:r>
          <w:rPr>
            <w:noProof/>
            <w:webHidden/>
          </w:rPr>
          <w:fldChar w:fldCharType="separate"/>
        </w:r>
        <w:r>
          <w:rPr>
            <w:noProof/>
            <w:webHidden/>
          </w:rPr>
          <w:t>4</w:t>
        </w:r>
        <w:r>
          <w:rPr>
            <w:noProof/>
            <w:webHidden/>
          </w:rPr>
          <w:fldChar w:fldCharType="end"/>
        </w:r>
      </w:hyperlink>
    </w:p>
    <w:p w14:paraId="32D3FBB0"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783" w:history="1">
        <w:r w:rsidRPr="00880C0C">
          <w:rPr>
            <w:rStyle w:val="Hyperlink"/>
            <w:noProof/>
          </w:rPr>
          <w:t>2.2</w:t>
        </w:r>
        <w:r>
          <w:rPr>
            <w:rFonts w:asciiTheme="minorHAnsi" w:eastAsiaTheme="minorEastAsia" w:hAnsiTheme="minorHAnsi" w:cstheme="minorBidi"/>
            <w:b w:val="0"/>
            <w:noProof/>
            <w:sz w:val="22"/>
            <w:szCs w:val="22"/>
          </w:rPr>
          <w:tab/>
        </w:r>
        <w:r w:rsidRPr="00880C0C">
          <w:rPr>
            <w:rStyle w:val="Hyperlink"/>
            <w:noProof/>
          </w:rPr>
          <w:t>Interface Overview</w:t>
        </w:r>
        <w:r>
          <w:rPr>
            <w:noProof/>
            <w:webHidden/>
          </w:rPr>
          <w:tab/>
        </w:r>
        <w:r>
          <w:rPr>
            <w:noProof/>
            <w:webHidden/>
          </w:rPr>
          <w:fldChar w:fldCharType="begin"/>
        </w:r>
        <w:r>
          <w:rPr>
            <w:noProof/>
            <w:webHidden/>
          </w:rPr>
          <w:instrText xml:space="preserve"> PAGEREF _Toc507761783 \h </w:instrText>
        </w:r>
        <w:r>
          <w:rPr>
            <w:noProof/>
            <w:webHidden/>
          </w:rPr>
        </w:r>
        <w:r>
          <w:rPr>
            <w:noProof/>
            <w:webHidden/>
          </w:rPr>
          <w:fldChar w:fldCharType="separate"/>
        </w:r>
        <w:r>
          <w:rPr>
            <w:noProof/>
            <w:webHidden/>
          </w:rPr>
          <w:t>6</w:t>
        </w:r>
        <w:r>
          <w:rPr>
            <w:noProof/>
            <w:webHidden/>
          </w:rPr>
          <w:fldChar w:fldCharType="end"/>
        </w:r>
      </w:hyperlink>
    </w:p>
    <w:p w14:paraId="096B4A6F"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784" w:history="1">
        <w:r w:rsidRPr="00880C0C">
          <w:rPr>
            <w:rStyle w:val="Hyperlink"/>
            <w:noProof/>
          </w:rPr>
          <w:t>2.2.1</w:t>
        </w:r>
        <w:r>
          <w:rPr>
            <w:rFonts w:asciiTheme="minorHAnsi" w:eastAsiaTheme="minorEastAsia" w:hAnsiTheme="minorHAnsi" w:cstheme="minorBidi"/>
            <w:iCs w:val="0"/>
            <w:noProof/>
            <w:sz w:val="22"/>
            <w:szCs w:val="22"/>
          </w:rPr>
          <w:tab/>
        </w:r>
        <w:r w:rsidRPr="00880C0C">
          <w:rPr>
            <w:rStyle w:val="Hyperlink"/>
            <w:noProof/>
          </w:rPr>
          <w:t>Connectivity between the systems</w:t>
        </w:r>
        <w:r>
          <w:rPr>
            <w:noProof/>
            <w:webHidden/>
          </w:rPr>
          <w:tab/>
        </w:r>
        <w:r>
          <w:rPr>
            <w:noProof/>
            <w:webHidden/>
          </w:rPr>
          <w:fldChar w:fldCharType="begin"/>
        </w:r>
        <w:r>
          <w:rPr>
            <w:noProof/>
            <w:webHidden/>
          </w:rPr>
          <w:instrText xml:space="preserve"> PAGEREF _Toc507761784 \h </w:instrText>
        </w:r>
        <w:r>
          <w:rPr>
            <w:noProof/>
            <w:webHidden/>
          </w:rPr>
        </w:r>
        <w:r>
          <w:rPr>
            <w:noProof/>
            <w:webHidden/>
          </w:rPr>
          <w:fldChar w:fldCharType="separate"/>
        </w:r>
        <w:r>
          <w:rPr>
            <w:noProof/>
            <w:webHidden/>
          </w:rPr>
          <w:t>6</w:t>
        </w:r>
        <w:r>
          <w:rPr>
            <w:noProof/>
            <w:webHidden/>
          </w:rPr>
          <w:fldChar w:fldCharType="end"/>
        </w:r>
      </w:hyperlink>
    </w:p>
    <w:p w14:paraId="74134057"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785" w:history="1">
        <w:r w:rsidRPr="00880C0C">
          <w:rPr>
            <w:rStyle w:val="Hyperlink"/>
            <w:noProof/>
          </w:rPr>
          <w:t>2.3</w:t>
        </w:r>
        <w:r>
          <w:rPr>
            <w:rFonts w:asciiTheme="minorHAnsi" w:eastAsiaTheme="minorEastAsia" w:hAnsiTheme="minorHAnsi" w:cstheme="minorBidi"/>
            <w:b w:val="0"/>
            <w:noProof/>
            <w:sz w:val="22"/>
            <w:szCs w:val="22"/>
          </w:rPr>
          <w:tab/>
        </w:r>
        <w:r w:rsidRPr="00880C0C">
          <w:rPr>
            <w:rStyle w:val="Hyperlink"/>
            <w:noProof/>
          </w:rPr>
          <w:t>Operations</w:t>
        </w:r>
        <w:r>
          <w:rPr>
            <w:noProof/>
            <w:webHidden/>
          </w:rPr>
          <w:tab/>
        </w:r>
        <w:r>
          <w:rPr>
            <w:noProof/>
            <w:webHidden/>
          </w:rPr>
          <w:fldChar w:fldCharType="begin"/>
        </w:r>
        <w:r>
          <w:rPr>
            <w:noProof/>
            <w:webHidden/>
          </w:rPr>
          <w:instrText xml:space="preserve"> PAGEREF _Toc507761785 \h </w:instrText>
        </w:r>
        <w:r>
          <w:rPr>
            <w:noProof/>
            <w:webHidden/>
          </w:rPr>
        </w:r>
        <w:r>
          <w:rPr>
            <w:noProof/>
            <w:webHidden/>
          </w:rPr>
          <w:fldChar w:fldCharType="separate"/>
        </w:r>
        <w:r>
          <w:rPr>
            <w:noProof/>
            <w:webHidden/>
          </w:rPr>
          <w:t>7</w:t>
        </w:r>
        <w:r>
          <w:rPr>
            <w:noProof/>
            <w:webHidden/>
          </w:rPr>
          <w:fldChar w:fldCharType="end"/>
        </w:r>
      </w:hyperlink>
    </w:p>
    <w:p w14:paraId="21983667"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786" w:history="1">
        <w:r w:rsidRPr="00880C0C">
          <w:rPr>
            <w:rStyle w:val="Hyperlink"/>
            <w:noProof/>
          </w:rPr>
          <w:t>2.3.1</w:t>
        </w:r>
        <w:r>
          <w:rPr>
            <w:rFonts w:asciiTheme="minorHAnsi" w:eastAsiaTheme="minorEastAsia" w:hAnsiTheme="minorHAnsi" w:cstheme="minorBidi"/>
            <w:iCs w:val="0"/>
            <w:noProof/>
            <w:sz w:val="22"/>
            <w:szCs w:val="22"/>
          </w:rPr>
          <w:tab/>
        </w:r>
        <w:r w:rsidRPr="00880C0C">
          <w:rPr>
            <w:rStyle w:val="Hyperlink"/>
            <w:noProof/>
          </w:rPr>
          <w:t>Data Extraction</w:t>
        </w:r>
        <w:r>
          <w:rPr>
            <w:noProof/>
            <w:webHidden/>
          </w:rPr>
          <w:tab/>
        </w:r>
        <w:r>
          <w:rPr>
            <w:noProof/>
            <w:webHidden/>
          </w:rPr>
          <w:fldChar w:fldCharType="begin"/>
        </w:r>
        <w:r>
          <w:rPr>
            <w:noProof/>
            <w:webHidden/>
          </w:rPr>
          <w:instrText xml:space="preserve"> PAGEREF _Toc507761786 \h </w:instrText>
        </w:r>
        <w:r>
          <w:rPr>
            <w:noProof/>
            <w:webHidden/>
          </w:rPr>
        </w:r>
        <w:r>
          <w:rPr>
            <w:noProof/>
            <w:webHidden/>
          </w:rPr>
          <w:fldChar w:fldCharType="separate"/>
        </w:r>
        <w:r>
          <w:rPr>
            <w:noProof/>
            <w:webHidden/>
          </w:rPr>
          <w:t>7</w:t>
        </w:r>
        <w:r>
          <w:rPr>
            <w:noProof/>
            <w:webHidden/>
          </w:rPr>
          <w:fldChar w:fldCharType="end"/>
        </w:r>
      </w:hyperlink>
    </w:p>
    <w:p w14:paraId="676BDD5D"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787" w:history="1">
        <w:r w:rsidRPr="00880C0C">
          <w:rPr>
            <w:rStyle w:val="Hyperlink"/>
            <w:noProof/>
          </w:rPr>
          <w:t>2.3.2</w:t>
        </w:r>
        <w:r>
          <w:rPr>
            <w:rFonts w:asciiTheme="minorHAnsi" w:eastAsiaTheme="minorEastAsia" w:hAnsiTheme="minorHAnsi" w:cstheme="minorBidi"/>
            <w:iCs w:val="0"/>
            <w:noProof/>
            <w:sz w:val="22"/>
            <w:szCs w:val="22"/>
          </w:rPr>
          <w:tab/>
        </w:r>
        <w:r w:rsidRPr="00880C0C">
          <w:rPr>
            <w:rStyle w:val="Hyperlink"/>
            <w:noProof/>
          </w:rPr>
          <w:t>Data Transformation</w:t>
        </w:r>
        <w:r>
          <w:rPr>
            <w:noProof/>
            <w:webHidden/>
          </w:rPr>
          <w:tab/>
        </w:r>
        <w:r>
          <w:rPr>
            <w:noProof/>
            <w:webHidden/>
          </w:rPr>
          <w:fldChar w:fldCharType="begin"/>
        </w:r>
        <w:r>
          <w:rPr>
            <w:noProof/>
            <w:webHidden/>
          </w:rPr>
          <w:instrText xml:space="preserve"> PAGEREF _Toc507761787 \h </w:instrText>
        </w:r>
        <w:r>
          <w:rPr>
            <w:noProof/>
            <w:webHidden/>
          </w:rPr>
        </w:r>
        <w:r>
          <w:rPr>
            <w:noProof/>
            <w:webHidden/>
          </w:rPr>
          <w:fldChar w:fldCharType="separate"/>
        </w:r>
        <w:r>
          <w:rPr>
            <w:noProof/>
            <w:webHidden/>
          </w:rPr>
          <w:t>7</w:t>
        </w:r>
        <w:r>
          <w:rPr>
            <w:noProof/>
            <w:webHidden/>
          </w:rPr>
          <w:fldChar w:fldCharType="end"/>
        </w:r>
      </w:hyperlink>
    </w:p>
    <w:p w14:paraId="301831B9"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788" w:history="1">
        <w:r w:rsidRPr="00880C0C">
          <w:rPr>
            <w:rStyle w:val="Hyperlink"/>
            <w:noProof/>
          </w:rPr>
          <w:t>2.3.3</w:t>
        </w:r>
        <w:r>
          <w:rPr>
            <w:rFonts w:asciiTheme="minorHAnsi" w:eastAsiaTheme="minorEastAsia" w:hAnsiTheme="minorHAnsi" w:cstheme="minorBidi"/>
            <w:iCs w:val="0"/>
            <w:noProof/>
            <w:sz w:val="22"/>
            <w:szCs w:val="22"/>
          </w:rPr>
          <w:tab/>
        </w:r>
        <w:r w:rsidRPr="00880C0C">
          <w:rPr>
            <w:rStyle w:val="Hyperlink"/>
            <w:noProof/>
          </w:rPr>
          <w:t>Sending/Receiving</w:t>
        </w:r>
        <w:r>
          <w:rPr>
            <w:noProof/>
            <w:webHidden/>
          </w:rPr>
          <w:tab/>
        </w:r>
        <w:r>
          <w:rPr>
            <w:noProof/>
            <w:webHidden/>
          </w:rPr>
          <w:fldChar w:fldCharType="begin"/>
        </w:r>
        <w:r>
          <w:rPr>
            <w:noProof/>
            <w:webHidden/>
          </w:rPr>
          <w:instrText xml:space="preserve"> PAGEREF _Toc507761788 \h </w:instrText>
        </w:r>
        <w:r>
          <w:rPr>
            <w:noProof/>
            <w:webHidden/>
          </w:rPr>
        </w:r>
        <w:r>
          <w:rPr>
            <w:noProof/>
            <w:webHidden/>
          </w:rPr>
          <w:fldChar w:fldCharType="separate"/>
        </w:r>
        <w:r>
          <w:rPr>
            <w:noProof/>
            <w:webHidden/>
          </w:rPr>
          <w:t>7</w:t>
        </w:r>
        <w:r>
          <w:rPr>
            <w:noProof/>
            <w:webHidden/>
          </w:rPr>
          <w:fldChar w:fldCharType="end"/>
        </w:r>
      </w:hyperlink>
    </w:p>
    <w:p w14:paraId="2B384021"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789" w:history="1">
        <w:r w:rsidRPr="00880C0C">
          <w:rPr>
            <w:rStyle w:val="Hyperlink"/>
            <w:noProof/>
          </w:rPr>
          <w:t>2.4</w:t>
        </w:r>
        <w:r>
          <w:rPr>
            <w:rFonts w:asciiTheme="minorHAnsi" w:eastAsiaTheme="minorEastAsia" w:hAnsiTheme="minorHAnsi" w:cstheme="minorBidi"/>
            <w:b w:val="0"/>
            <w:noProof/>
            <w:sz w:val="22"/>
            <w:szCs w:val="22"/>
          </w:rPr>
          <w:tab/>
        </w:r>
        <w:r w:rsidRPr="00880C0C">
          <w:rPr>
            <w:rStyle w:val="Hyperlink"/>
            <w:noProof/>
          </w:rPr>
          <w:t>Data Transfer</w:t>
        </w:r>
        <w:r>
          <w:rPr>
            <w:noProof/>
            <w:webHidden/>
          </w:rPr>
          <w:tab/>
        </w:r>
        <w:r>
          <w:rPr>
            <w:noProof/>
            <w:webHidden/>
          </w:rPr>
          <w:fldChar w:fldCharType="begin"/>
        </w:r>
        <w:r>
          <w:rPr>
            <w:noProof/>
            <w:webHidden/>
          </w:rPr>
          <w:instrText xml:space="preserve"> PAGEREF _Toc507761789 \h </w:instrText>
        </w:r>
        <w:r>
          <w:rPr>
            <w:noProof/>
            <w:webHidden/>
          </w:rPr>
        </w:r>
        <w:r>
          <w:rPr>
            <w:noProof/>
            <w:webHidden/>
          </w:rPr>
          <w:fldChar w:fldCharType="separate"/>
        </w:r>
        <w:r>
          <w:rPr>
            <w:noProof/>
            <w:webHidden/>
          </w:rPr>
          <w:t>7</w:t>
        </w:r>
        <w:r>
          <w:rPr>
            <w:noProof/>
            <w:webHidden/>
          </w:rPr>
          <w:fldChar w:fldCharType="end"/>
        </w:r>
      </w:hyperlink>
    </w:p>
    <w:p w14:paraId="2800F520"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790" w:history="1">
        <w:r w:rsidRPr="00880C0C">
          <w:rPr>
            <w:rStyle w:val="Hyperlink"/>
            <w:noProof/>
          </w:rPr>
          <w:t>2.5</w:t>
        </w:r>
        <w:r>
          <w:rPr>
            <w:rFonts w:asciiTheme="minorHAnsi" w:eastAsiaTheme="minorEastAsia" w:hAnsiTheme="minorHAnsi" w:cstheme="minorBidi"/>
            <w:b w:val="0"/>
            <w:noProof/>
            <w:sz w:val="22"/>
            <w:szCs w:val="22"/>
          </w:rPr>
          <w:tab/>
        </w:r>
        <w:r w:rsidRPr="00880C0C">
          <w:rPr>
            <w:rStyle w:val="Hyperlink"/>
            <w:noProof/>
          </w:rPr>
          <w:t>Transaction Types</w:t>
        </w:r>
        <w:r>
          <w:rPr>
            <w:noProof/>
            <w:webHidden/>
          </w:rPr>
          <w:tab/>
        </w:r>
        <w:r>
          <w:rPr>
            <w:noProof/>
            <w:webHidden/>
          </w:rPr>
          <w:fldChar w:fldCharType="begin"/>
        </w:r>
        <w:r>
          <w:rPr>
            <w:noProof/>
            <w:webHidden/>
          </w:rPr>
          <w:instrText xml:space="preserve"> PAGEREF _Toc507761790 \h </w:instrText>
        </w:r>
        <w:r>
          <w:rPr>
            <w:noProof/>
            <w:webHidden/>
          </w:rPr>
        </w:r>
        <w:r>
          <w:rPr>
            <w:noProof/>
            <w:webHidden/>
          </w:rPr>
          <w:fldChar w:fldCharType="separate"/>
        </w:r>
        <w:r>
          <w:rPr>
            <w:noProof/>
            <w:webHidden/>
          </w:rPr>
          <w:t>7</w:t>
        </w:r>
        <w:r>
          <w:rPr>
            <w:noProof/>
            <w:webHidden/>
          </w:rPr>
          <w:fldChar w:fldCharType="end"/>
        </w:r>
      </w:hyperlink>
    </w:p>
    <w:p w14:paraId="47C89CE0"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791" w:history="1">
        <w:r w:rsidRPr="00880C0C">
          <w:rPr>
            <w:rStyle w:val="Hyperlink"/>
            <w:noProof/>
          </w:rPr>
          <w:t>2.6</w:t>
        </w:r>
        <w:r>
          <w:rPr>
            <w:rFonts w:asciiTheme="minorHAnsi" w:eastAsiaTheme="minorEastAsia" w:hAnsiTheme="minorHAnsi" w:cstheme="minorBidi"/>
            <w:b w:val="0"/>
            <w:noProof/>
            <w:sz w:val="22"/>
            <w:szCs w:val="22"/>
          </w:rPr>
          <w:tab/>
        </w:r>
        <w:r w:rsidRPr="00880C0C">
          <w:rPr>
            <w:rStyle w:val="Hyperlink"/>
            <w:noProof/>
          </w:rPr>
          <w:t>Data Exchanges</w:t>
        </w:r>
        <w:r>
          <w:rPr>
            <w:noProof/>
            <w:webHidden/>
          </w:rPr>
          <w:tab/>
        </w:r>
        <w:r>
          <w:rPr>
            <w:noProof/>
            <w:webHidden/>
          </w:rPr>
          <w:fldChar w:fldCharType="begin"/>
        </w:r>
        <w:r>
          <w:rPr>
            <w:noProof/>
            <w:webHidden/>
          </w:rPr>
          <w:instrText xml:space="preserve"> PAGEREF _Toc507761791 \h </w:instrText>
        </w:r>
        <w:r>
          <w:rPr>
            <w:noProof/>
            <w:webHidden/>
          </w:rPr>
        </w:r>
        <w:r>
          <w:rPr>
            <w:noProof/>
            <w:webHidden/>
          </w:rPr>
          <w:fldChar w:fldCharType="separate"/>
        </w:r>
        <w:r>
          <w:rPr>
            <w:noProof/>
            <w:webHidden/>
          </w:rPr>
          <w:t>7</w:t>
        </w:r>
        <w:r>
          <w:rPr>
            <w:noProof/>
            <w:webHidden/>
          </w:rPr>
          <w:fldChar w:fldCharType="end"/>
        </w:r>
      </w:hyperlink>
    </w:p>
    <w:p w14:paraId="76370574"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792" w:history="1">
        <w:r w:rsidRPr="00880C0C">
          <w:rPr>
            <w:rStyle w:val="Hyperlink"/>
            <w:noProof/>
          </w:rPr>
          <w:t>2.6.1</w:t>
        </w:r>
        <w:r>
          <w:rPr>
            <w:rFonts w:asciiTheme="minorHAnsi" w:eastAsiaTheme="minorEastAsia" w:hAnsiTheme="minorHAnsi" w:cstheme="minorBidi"/>
            <w:iCs w:val="0"/>
            <w:noProof/>
            <w:sz w:val="22"/>
            <w:szCs w:val="22"/>
          </w:rPr>
          <w:tab/>
        </w:r>
        <w:r w:rsidRPr="00880C0C">
          <w:rPr>
            <w:rStyle w:val="Hyperlink"/>
            <w:noProof/>
          </w:rPr>
          <w:t>FHIR Based Resources</w:t>
        </w:r>
        <w:r>
          <w:rPr>
            <w:noProof/>
            <w:webHidden/>
          </w:rPr>
          <w:tab/>
        </w:r>
        <w:r>
          <w:rPr>
            <w:noProof/>
            <w:webHidden/>
          </w:rPr>
          <w:fldChar w:fldCharType="begin"/>
        </w:r>
        <w:r>
          <w:rPr>
            <w:noProof/>
            <w:webHidden/>
          </w:rPr>
          <w:instrText xml:space="preserve"> PAGEREF _Toc507761792 \h </w:instrText>
        </w:r>
        <w:r>
          <w:rPr>
            <w:noProof/>
            <w:webHidden/>
          </w:rPr>
        </w:r>
        <w:r>
          <w:rPr>
            <w:noProof/>
            <w:webHidden/>
          </w:rPr>
          <w:fldChar w:fldCharType="separate"/>
        </w:r>
        <w:r>
          <w:rPr>
            <w:noProof/>
            <w:webHidden/>
          </w:rPr>
          <w:t>7</w:t>
        </w:r>
        <w:r>
          <w:rPr>
            <w:noProof/>
            <w:webHidden/>
          </w:rPr>
          <w:fldChar w:fldCharType="end"/>
        </w:r>
      </w:hyperlink>
    </w:p>
    <w:p w14:paraId="37D9294E"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793" w:history="1">
        <w:r w:rsidRPr="00880C0C">
          <w:rPr>
            <w:rStyle w:val="Hyperlink"/>
            <w:noProof/>
          </w:rPr>
          <w:t>2.6.2</w:t>
        </w:r>
        <w:r>
          <w:rPr>
            <w:rFonts w:asciiTheme="minorHAnsi" w:eastAsiaTheme="minorEastAsia" w:hAnsiTheme="minorHAnsi" w:cstheme="minorBidi"/>
            <w:iCs w:val="0"/>
            <w:noProof/>
            <w:sz w:val="22"/>
            <w:szCs w:val="22"/>
          </w:rPr>
          <w:tab/>
        </w:r>
        <w:r w:rsidRPr="00880C0C">
          <w:rPr>
            <w:rStyle w:val="Hyperlink"/>
            <w:noProof/>
          </w:rPr>
          <w:t>JSON Format</w:t>
        </w:r>
        <w:r>
          <w:rPr>
            <w:noProof/>
            <w:webHidden/>
          </w:rPr>
          <w:tab/>
        </w:r>
        <w:r>
          <w:rPr>
            <w:noProof/>
            <w:webHidden/>
          </w:rPr>
          <w:fldChar w:fldCharType="begin"/>
        </w:r>
        <w:r>
          <w:rPr>
            <w:noProof/>
            <w:webHidden/>
          </w:rPr>
          <w:instrText xml:space="preserve"> PAGEREF _Toc507761793 \h </w:instrText>
        </w:r>
        <w:r>
          <w:rPr>
            <w:noProof/>
            <w:webHidden/>
          </w:rPr>
        </w:r>
        <w:r>
          <w:rPr>
            <w:noProof/>
            <w:webHidden/>
          </w:rPr>
          <w:fldChar w:fldCharType="separate"/>
        </w:r>
        <w:r>
          <w:rPr>
            <w:noProof/>
            <w:webHidden/>
          </w:rPr>
          <w:t>8</w:t>
        </w:r>
        <w:r>
          <w:rPr>
            <w:noProof/>
            <w:webHidden/>
          </w:rPr>
          <w:fldChar w:fldCharType="end"/>
        </w:r>
      </w:hyperlink>
    </w:p>
    <w:p w14:paraId="21125A0C"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794" w:history="1">
        <w:r w:rsidRPr="00880C0C">
          <w:rPr>
            <w:rStyle w:val="Hyperlink"/>
            <w:noProof/>
          </w:rPr>
          <w:t>2.6.3</w:t>
        </w:r>
        <w:r>
          <w:rPr>
            <w:rFonts w:asciiTheme="minorHAnsi" w:eastAsiaTheme="minorEastAsia" w:hAnsiTheme="minorHAnsi" w:cstheme="minorBidi"/>
            <w:iCs w:val="0"/>
            <w:noProof/>
            <w:sz w:val="22"/>
            <w:szCs w:val="22"/>
          </w:rPr>
          <w:tab/>
        </w:r>
        <w:r w:rsidRPr="00880C0C">
          <w:rPr>
            <w:rStyle w:val="Hyperlink"/>
            <w:noProof/>
          </w:rPr>
          <w:t>Bundle Definition</w:t>
        </w:r>
        <w:r>
          <w:rPr>
            <w:noProof/>
            <w:webHidden/>
          </w:rPr>
          <w:tab/>
        </w:r>
        <w:r>
          <w:rPr>
            <w:noProof/>
            <w:webHidden/>
          </w:rPr>
          <w:fldChar w:fldCharType="begin"/>
        </w:r>
        <w:r>
          <w:rPr>
            <w:noProof/>
            <w:webHidden/>
          </w:rPr>
          <w:instrText xml:space="preserve"> PAGEREF _Toc507761794 \h </w:instrText>
        </w:r>
        <w:r>
          <w:rPr>
            <w:noProof/>
            <w:webHidden/>
          </w:rPr>
        </w:r>
        <w:r>
          <w:rPr>
            <w:noProof/>
            <w:webHidden/>
          </w:rPr>
          <w:fldChar w:fldCharType="separate"/>
        </w:r>
        <w:r>
          <w:rPr>
            <w:noProof/>
            <w:webHidden/>
          </w:rPr>
          <w:t>8</w:t>
        </w:r>
        <w:r>
          <w:rPr>
            <w:noProof/>
            <w:webHidden/>
          </w:rPr>
          <w:fldChar w:fldCharType="end"/>
        </w:r>
      </w:hyperlink>
    </w:p>
    <w:p w14:paraId="5815477D"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795" w:history="1">
        <w:r w:rsidRPr="00880C0C">
          <w:rPr>
            <w:rStyle w:val="Hyperlink"/>
            <w:noProof/>
          </w:rPr>
          <w:t>2.7</w:t>
        </w:r>
        <w:r>
          <w:rPr>
            <w:rFonts w:asciiTheme="minorHAnsi" w:eastAsiaTheme="minorEastAsia" w:hAnsiTheme="minorHAnsi" w:cstheme="minorBidi"/>
            <w:b w:val="0"/>
            <w:noProof/>
            <w:sz w:val="22"/>
            <w:szCs w:val="22"/>
          </w:rPr>
          <w:tab/>
        </w:r>
        <w:r w:rsidRPr="00880C0C">
          <w:rPr>
            <w:rStyle w:val="Hyperlink"/>
            <w:noProof/>
          </w:rPr>
          <w:t>Communications Methods</w:t>
        </w:r>
        <w:r>
          <w:rPr>
            <w:noProof/>
            <w:webHidden/>
          </w:rPr>
          <w:tab/>
        </w:r>
        <w:r>
          <w:rPr>
            <w:noProof/>
            <w:webHidden/>
          </w:rPr>
          <w:fldChar w:fldCharType="begin"/>
        </w:r>
        <w:r>
          <w:rPr>
            <w:noProof/>
            <w:webHidden/>
          </w:rPr>
          <w:instrText xml:space="preserve"> PAGEREF _Toc507761795 \h </w:instrText>
        </w:r>
        <w:r>
          <w:rPr>
            <w:noProof/>
            <w:webHidden/>
          </w:rPr>
        </w:r>
        <w:r>
          <w:rPr>
            <w:noProof/>
            <w:webHidden/>
          </w:rPr>
          <w:fldChar w:fldCharType="separate"/>
        </w:r>
        <w:r>
          <w:rPr>
            <w:noProof/>
            <w:webHidden/>
          </w:rPr>
          <w:t>10</w:t>
        </w:r>
        <w:r>
          <w:rPr>
            <w:noProof/>
            <w:webHidden/>
          </w:rPr>
          <w:fldChar w:fldCharType="end"/>
        </w:r>
      </w:hyperlink>
    </w:p>
    <w:p w14:paraId="43646B0A"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796" w:history="1">
        <w:r w:rsidRPr="00880C0C">
          <w:rPr>
            <w:rStyle w:val="Hyperlink"/>
            <w:noProof/>
          </w:rPr>
          <w:t>2.7.1</w:t>
        </w:r>
        <w:r>
          <w:rPr>
            <w:rFonts w:asciiTheme="minorHAnsi" w:eastAsiaTheme="minorEastAsia" w:hAnsiTheme="minorHAnsi" w:cstheme="minorBidi"/>
            <w:iCs w:val="0"/>
            <w:noProof/>
            <w:sz w:val="22"/>
            <w:szCs w:val="22"/>
          </w:rPr>
          <w:tab/>
        </w:r>
        <w:r w:rsidRPr="00880C0C">
          <w:rPr>
            <w:rStyle w:val="Hyperlink"/>
            <w:noProof/>
          </w:rPr>
          <w:t>Ports and Protocols</w:t>
        </w:r>
        <w:r>
          <w:rPr>
            <w:noProof/>
            <w:webHidden/>
          </w:rPr>
          <w:tab/>
        </w:r>
        <w:r>
          <w:rPr>
            <w:noProof/>
            <w:webHidden/>
          </w:rPr>
          <w:fldChar w:fldCharType="begin"/>
        </w:r>
        <w:r>
          <w:rPr>
            <w:noProof/>
            <w:webHidden/>
          </w:rPr>
          <w:instrText xml:space="preserve"> PAGEREF _Toc507761796 \h </w:instrText>
        </w:r>
        <w:r>
          <w:rPr>
            <w:noProof/>
            <w:webHidden/>
          </w:rPr>
        </w:r>
        <w:r>
          <w:rPr>
            <w:noProof/>
            <w:webHidden/>
          </w:rPr>
          <w:fldChar w:fldCharType="separate"/>
        </w:r>
        <w:r>
          <w:rPr>
            <w:noProof/>
            <w:webHidden/>
          </w:rPr>
          <w:t>10</w:t>
        </w:r>
        <w:r>
          <w:rPr>
            <w:noProof/>
            <w:webHidden/>
          </w:rPr>
          <w:fldChar w:fldCharType="end"/>
        </w:r>
      </w:hyperlink>
    </w:p>
    <w:p w14:paraId="7E6B364C"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797" w:history="1">
        <w:r w:rsidRPr="00880C0C">
          <w:rPr>
            <w:rStyle w:val="Hyperlink"/>
            <w:noProof/>
          </w:rPr>
          <w:t>2.7.2</w:t>
        </w:r>
        <w:r>
          <w:rPr>
            <w:rFonts w:asciiTheme="minorHAnsi" w:eastAsiaTheme="minorEastAsia" w:hAnsiTheme="minorHAnsi" w:cstheme="minorBidi"/>
            <w:iCs w:val="0"/>
            <w:noProof/>
            <w:sz w:val="22"/>
            <w:szCs w:val="22"/>
          </w:rPr>
          <w:tab/>
        </w:r>
        <w:r w:rsidRPr="00880C0C">
          <w:rPr>
            <w:rStyle w:val="Hyperlink"/>
            <w:noProof/>
          </w:rPr>
          <w:t>ESB Configuration(s)</w:t>
        </w:r>
        <w:r>
          <w:rPr>
            <w:noProof/>
            <w:webHidden/>
          </w:rPr>
          <w:tab/>
        </w:r>
        <w:r>
          <w:rPr>
            <w:noProof/>
            <w:webHidden/>
          </w:rPr>
          <w:fldChar w:fldCharType="begin"/>
        </w:r>
        <w:r>
          <w:rPr>
            <w:noProof/>
            <w:webHidden/>
          </w:rPr>
          <w:instrText xml:space="preserve"> PAGEREF _Toc507761797 \h </w:instrText>
        </w:r>
        <w:r>
          <w:rPr>
            <w:noProof/>
            <w:webHidden/>
          </w:rPr>
        </w:r>
        <w:r>
          <w:rPr>
            <w:noProof/>
            <w:webHidden/>
          </w:rPr>
          <w:fldChar w:fldCharType="separate"/>
        </w:r>
        <w:r>
          <w:rPr>
            <w:noProof/>
            <w:webHidden/>
          </w:rPr>
          <w:t>10</w:t>
        </w:r>
        <w:r>
          <w:rPr>
            <w:noProof/>
            <w:webHidden/>
          </w:rPr>
          <w:fldChar w:fldCharType="end"/>
        </w:r>
      </w:hyperlink>
    </w:p>
    <w:p w14:paraId="720EEF60"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798" w:history="1">
        <w:r w:rsidRPr="00880C0C">
          <w:rPr>
            <w:rStyle w:val="Hyperlink"/>
            <w:noProof/>
          </w:rPr>
          <w:t>2.7.3</w:t>
        </w:r>
        <w:r>
          <w:rPr>
            <w:rFonts w:asciiTheme="minorHAnsi" w:eastAsiaTheme="minorEastAsia" w:hAnsiTheme="minorHAnsi" w:cstheme="minorBidi"/>
            <w:iCs w:val="0"/>
            <w:noProof/>
            <w:sz w:val="22"/>
            <w:szCs w:val="22"/>
          </w:rPr>
          <w:tab/>
        </w:r>
        <w:r w:rsidRPr="00880C0C">
          <w:rPr>
            <w:rStyle w:val="Hyperlink"/>
            <w:noProof/>
          </w:rPr>
          <w:t>System Configuration</w:t>
        </w:r>
        <w:r>
          <w:rPr>
            <w:noProof/>
            <w:webHidden/>
          </w:rPr>
          <w:tab/>
        </w:r>
        <w:r>
          <w:rPr>
            <w:noProof/>
            <w:webHidden/>
          </w:rPr>
          <w:fldChar w:fldCharType="begin"/>
        </w:r>
        <w:r>
          <w:rPr>
            <w:noProof/>
            <w:webHidden/>
          </w:rPr>
          <w:instrText xml:space="preserve"> PAGEREF _Toc507761798 \h </w:instrText>
        </w:r>
        <w:r>
          <w:rPr>
            <w:noProof/>
            <w:webHidden/>
          </w:rPr>
        </w:r>
        <w:r>
          <w:rPr>
            <w:noProof/>
            <w:webHidden/>
          </w:rPr>
          <w:fldChar w:fldCharType="separate"/>
        </w:r>
        <w:r>
          <w:rPr>
            <w:noProof/>
            <w:webHidden/>
          </w:rPr>
          <w:t>11</w:t>
        </w:r>
        <w:r>
          <w:rPr>
            <w:noProof/>
            <w:webHidden/>
          </w:rPr>
          <w:fldChar w:fldCharType="end"/>
        </w:r>
      </w:hyperlink>
    </w:p>
    <w:p w14:paraId="42023A20"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799" w:history="1">
        <w:r w:rsidRPr="00880C0C">
          <w:rPr>
            <w:rStyle w:val="Hyperlink"/>
            <w:noProof/>
          </w:rPr>
          <w:t>2.8</w:t>
        </w:r>
        <w:r>
          <w:rPr>
            <w:rFonts w:asciiTheme="minorHAnsi" w:eastAsiaTheme="minorEastAsia" w:hAnsiTheme="minorHAnsi" w:cstheme="minorBidi"/>
            <w:b w:val="0"/>
            <w:noProof/>
            <w:sz w:val="22"/>
            <w:szCs w:val="22"/>
          </w:rPr>
          <w:tab/>
        </w:r>
        <w:r w:rsidRPr="00880C0C">
          <w:rPr>
            <w:rStyle w:val="Hyperlink"/>
            <w:noProof/>
          </w:rPr>
          <w:t>Performance Requirements</w:t>
        </w:r>
        <w:r>
          <w:rPr>
            <w:noProof/>
            <w:webHidden/>
          </w:rPr>
          <w:tab/>
        </w:r>
        <w:r>
          <w:rPr>
            <w:noProof/>
            <w:webHidden/>
          </w:rPr>
          <w:fldChar w:fldCharType="begin"/>
        </w:r>
        <w:r>
          <w:rPr>
            <w:noProof/>
            <w:webHidden/>
          </w:rPr>
          <w:instrText xml:space="preserve"> PAGEREF _Toc507761799 \h </w:instrText>
        </w:r>
        <w:r>
          <w:rPr>
            <w:noProof/>
            <w:webHidden/>
          </w:rPr>
        </w:r>
        <w:r>
          <w:rPr>
            <w:noProof/>
            <w:webHidden/>
          </w:rPr>
          <w:fldChar w:fldCharType="separate"/>
        </w:r>
        <w:r>
          <w:rPr>
            <w:noProof/>
            <w:webHidden/>
          </w:rPr>
          <w:t>11</w:t>
        </w:r>
        <w:r>
          <w:rPr>
            <w:noProof/>
            <w:webHidden/>
          </w:rPr>
          <w:fldChar w:fldCharType="end"/>
        </w:r>
      </w:hyperlink>
    </w:p>
    <w:p w14:paraId="6A7CA807"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800" w:history="1">
        <w:r w:rsidRPr="00880C0C">
          <w:rPr>
            <w:rStyle w:val="Hyperlink"/>
            <w:noProof/>
          </w:rPr>
          <w:t>2.9</w:t>
        </w:r>
        <w:r>
          <w:rPr>
            <w:rFonts w:asciiTheme="minorHAnsi" w:eastAsiaTheme="minorEastAsia" w:hAnsiTheme="minorHAnsi" w:cstheme="minorBidi"/>
            <w:b w:val="0"/>
            <w:noProof/>
            <w:sz w:val="22"/>
            <w:szCs w:val="22"/>
          </w:rPr>
          <w:tab/>
        </w:r>
        <w:r w:rsidRPr="00880C0C">
          <w:rPr>
            <w:rStyle w:val="Hyperlink"/>
            <w:noProof/>
          </w:rPr>
          <w:t>Security</w:t>
        </w:r>
        <w:r>
          <w:rPr>
            <w:noProof/>
            <w:webHidden/>
          </w:rPr>
          <w:tab/>
        </w:r>
        <w:r>
          <w:rPr>
            <w:noProof/>
            <w:webHidden/>
          </w:rPr>
          <w:fldChar w:fldCharType="begin"/>
        </w:r>
        <w:r>
          <w:rPr>
            <w:noProof/>
            <w:webHidden/>
          </w:rPr>
          <w:instrText xml:space="preserve"> PAGEREF _Toc507761800 \h </w:instrText>
        </w:r>
        <w:r>
          <w:rPr>
            <w:noProof/>
            <w:webHidden/>
          </w:rPr>
        </w:r>
        <w:r>
          <w:rPr>
            <w:noProof/>
            <w:webHidden/>
          </w:rPr>
          <w:fldChar w:fldCharType="separate"/>
        </w:r>
        <w:r>
          <w:rPr>
            <w:noProof/>
            <w:webHidden/>
          </w:rPr>
          <w:t>11</w:t>
        </w:r>
        <w:r>
          <w:rPr>
            <w:noProof/>
            <w:webHidden/>
          </w:rPr>
          <w:fldChar w:fldCharType="end"/>
        </w:r>
      </w:hyperlink>
    </w:p>
    <w:p w14:paraId="4B46FC8B"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801" w:history="1">
        <w:r w:rsidRPr="00880C0C">
          <w:rPr>
            <w:rStyle w:val="Hyperlink"/>
            <w:noProof/>
          </w:rPr>
          <w:t>2.9.1</w:t>
        </w:r>
        <w:r>
          <w:rPr>
            <w:rFonts w:asciiTheme="minorHAnsi" w:eastAsiaTheme="minorEastAsia" w:hAnsiTheme="minorHAnsi" w:cstheme="minorBidi"/>
            <w:iCs w:val="0"/>
            <w:noProof/>
            <w:sz w:val="22"/>
            <w:szCs w:val="22"/>
          </w:rPr>
          <w:tab/>
        </w:r>
        <w:r w:rsidRPr="00880C0C">
          <w:rPr>
            <w:rStyle w:val="Hyperlink"/>
            <w:noProof/>
          </w:rPr>
          <w:t>Is within the VA firewall</w:t>
        </w:r>
        <w:r>
          <w:rPr>
            <w:noProof/>
            <w:webHidden/>
          </w:rPr>
          <w:tab/>
        </w:r>
        <w:r>
          <w:rPr>
            <w:noProof/>
            <w:webHidden/>
          </w:rPr>
          <w:fldChar w:fldCharType="begin"/>
        </w:r>
        <w:r>
          <w:rPr>
            <w:noProof/>
            <w:webHidden/>
          </w:rPr>
          <w:instrText xml:space="preserve"> PAGEREF _Toc507761801 \h </w:instrText>
        </w:r>
        <w:r>
          <w:rPr>
            <w:noProof/>
            <w:webHidden/>
          </w:rPr>
        </w:r>
        <w:r>
          <w:rPr>
            <w:noProof/>
            <w:webHidden/>
          </w:rPr>
          <w:fldChar w:fldCharType="separate"/>
        </w:r>
        <w:r>
          <w:rPr>
            <w:noProof/>
            <w:webHidden/>
          </w:rPr>
          <w:t>11</w:t>
        </w:r>
        <w:r>
          <w:rPr>
            <w:noProof/>
            <w:webHidden/>
          </w:rPr>
          <w:fldChar w:fldCharType="end"/>
        </w:r>
      </w:hyperlink>
    </w:p>
    <w:p w14:paraId="7D533ED4"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802" w:history="1">
        <w:r w:rsidRPr="00880C0C">
          <w:rPr>
            <w:rStyle w:val="Hyperlink"/>
            <w:noProof/>
          </w:rPr>
          <w:t>2.10</w:t>
        </w:r>
        <w:r>
          <w:rPr>
            <w:rFonts w:asciiTheme="minorHAnsi" w:eastAsiaTheme="minorEastAsia" w:hAnsiTheme="minorHAnsi" w:cstheme="minorBidi"/>
            <w:b w:val="0"/>
            <w:noProof/>
            <w:sz w:val="22"/>
            <w:szCs w:val="22"/>
          </w:rPr>
          <w:tab/>
        </w:r>
        <w:r w:rsidRPr="00880C0C">
          <w:rPr>
            <w:rStyle w:val="Hyperlink"/>
            <w:noProof/>
          </w:rPr>
          <w:t>Testing Requirements</w:t>
        </w:r>
        <w:r>
          <w:rPr>
            <w:noProof/>
            <w:webHidden/>
          </w:rPr>
          <w:tab/>
        </w:r>
        <w:r>
          <w:rPr>
            <w:noProof/>
            <w:webHidden/>
          </w:rPr>
          <w:fldChar w:fldCharType="begin"/>
        </w:r>
        <w:r>
          <w:rPr>
            <w:noProof/>
            <w:webHidden/>
          </w:rPr>
          <w:instrText xml:space="preserve"> PAGEREF _Toc507761802 \h </w:instrText>
        </w:r>
        <w:r>
          <w:rPr>
            <w:noProof/>
            <w:webHidden/>
          </w:rPr>
        </w:r>
        <w:r>
          <w:rPr>
            <w:noProof/>
            <w:webHidden/>
          </w:rPr>
          <w:fldChar w:fldCharType="separate"/>
        </w:r>
        <w:r>
          <w:rPr>
            <w:noProof/>
            <w:webHidden/>
          </w:rPr>
          <w:t>11</w:t>
        </w:r>
        <w:r>
          <w:rPr>
            <w:noProof/>
            <w:webHidden/>
          </w:rPr>
          <w:fldChar w:fldCharType="end"/>
        </w:r>
      </w:hyperlink>
    </w:p>
    <w:p w14:paraId="7D9E3F27"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803" w:history="1">
        <w:r w:rsidRPr="00880C0C">
          <w:rPr>
            <w:rStyle w:val="Hyperlink"/>
            <w:noProof/>
          </w:rPr>
          <w:t>2.10.1</w:t>
        </w:r>
        <w:r>
          <w:rPr>
            <w:rFonts w:asciiTheme="minorHAnsi" w:eastAsiaTheme="minorEastAsia" w:hAnsiTheme="minorHAnsi" w:cstheme="minorBidi"/>
            <w:iCs w:val="0"/>
            <w:noProof/>
            <w:sz w:val="22"/>
            <w:szCs w:val="22"/>
          </w:rPr>
          <w:tab/>
        </w:r>
        <w:r w:rsidRPr="00880C0C">
          <w:rPr>
            <w:rStyle w:val="Hyperlink"/>
            <w:noProof/>
          </w:rPr>
          <w:t>Comparison of Data</w:t>
        </w:r>
        <w:r>
          <w:rPr>
            <w:noProof/>
            <w:webHidden/>
          </w:rPr>
          <w:tab/>
        </w:r>
        <w:r>
          <w:rPr>
            <w:noProof/>
            <w:webHidden/>
          </w:rPr>
          <w:fldChar w:fldCharType="begin"/>
        </w:r>
        <w:r>
          <w:rPr>
            <w:noProof/>
            <w:webHidden/>
          </w:rPr>
          <w:instrText xml:space="preserve"> PAGEREF _Toc507761803 \h </w:instrText>
        </w:r>
        <w:r>
          <w:rPr>
            <w:noProof/>
            <w:webHidden/>
          </w:rPr>
        </w:r>
        <w:r>
          <w:rPr>
            <w:noProof/>
            <w:webHidden/>
          </w:rPr>
          <w:fldChar w:fldCharType="separate"/>
        </w:r>
        <w:r>
          <w:rPr>
            <w:noProof/>
            <w:webHidden/>
          </w:rPr>
          <w:t>11</w:t>
        </w:r>
        <w:r>
          <w:rPr>
            <w:noProof/>
            <w:webHidden/>
          </w:rPr>
          <w:fldChar w:fldCharType="end"/>
        </w:r>
      </w:hyperlink>
    </w:p>
    <w:p w14:paraId="3AE9A9FD"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804" w:history="1">
        <w:r w:rsidRPr="00880C0C">
          <w:rPr>
            <w:rStyle w:val="Hyperlink"/>
            <w:noProof/>
          </w:rPr>
          <w:t>2.10.2</w:t>
        </w:r>
        <w:r>
          <w:rPr>
            <w:rFonts w:asciiTheme="minorHAnsi" w:eastAsiaTheme="minorEastAsia" w:hAnsiTheme="minorHAnsi" w:cstheme="minorBidi"/>
            <w:iCs w:val="0"/>
            <w:noProof/>
            <w:sz w:val="22"/>
            <w:szCs w:val="22"/>
          </w:rPr>
          <w:tab/>
        </w:r>
        <w:r w:rsidRPr="00880C0C">
          <w:rPr>
            <w:rStyle w:val="Hyperlink"/>
            <w:noProof/>
          </w:rPr>
          <w:t>Completeness</w:t>
        </w:r>
        <w:r>
          <w:rPr>
            <w:noProof/>
            <w:webHidden/>
          </w:rPr>
          <w:tab/>
        </w:r>
        <w:r>
          <w:rPr>
            <w:noProof/>
            <w:webHidden/>
          </w:rPr>
          <w:fldChar w:fldCharType="begin"/>
        </w:r>
        <w:r>
          <w:rPr>
            <w:noProof/>
            <w:webHidden/>
          </w:rPr>
          <w:instrText xml:space="preserve"> PAGEREF _Toc507761804 \h </w:instrText>
        </w:r>
        <w:r>
          <w:rPr>
            <w:noProof/>
            <w:webHidden/>
          </w:rPr>
        </w:r>
        <w:r>
          <w:rPr>
            <w:noProof/>
            <w:webHidden/>
          </w:rPr>
          <w:fldChar w:fldCharType="separate"/>
        </w:r>
        <w:r>
          <w:rPr>
            <w:noProof/>
            <w:webHidden/>
          </w:rPr>
          <w:t>11</w:t>
        </w:r>
        <w:r>
          <w:rPr>
            <w:noProof/>
            <w:webHidden/>
          </w:rPr>
          <w:fldChar w:fldCharType="end"/>
        </w:r>
      </w:hyperlink>
    </w:p>
    <w:p w14:paraId="312B1B43"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805" w:history="1">
        <w:r w:rsidRPr="00880C0C">
          <w:rPr>
            <w:rStyle w:val="Hyperlink"/>
            <w:noProof/>
          </w:rPr>
          <w:t>2.11</w:t>
        </w:r>
        <w:r>
          <w:rPr>
            <w:rFonts w:asciiTheme="minorHAnsi" w:eastAsiaTheme="minorEastAsia" w:hAnsiTheme="minorHAnsi" w:cstheme="minorBidi"/>
            <w:b w:val="0"/>
            <w:noProof/>
            <w:sz w:val="22"/>
            <w:szCs w:val="22"/>
          </w:rPr>
          <w:tab/>
        </w:r>
        <w:r w:rsidRPr="00880C0C">
          <w:rPr>
            <w:rStyle w:val="Hyperlink"/>
            <w:noProof/>
          </w:rPr>
          <w:t>Policies and Constraints</w:t>
        </w:r>
        <w:r>
          <w:rPr>
            <w:noProof/>
            <w:webHidden/>
          </w:rPr>
          <w:tab/>
        </w:r>
        <w:r>
          <w:rPr>
            <w:noProof/>
            <w:webHidden/>
          </w:rPr>
          <w:fldChar w:fldCharType="begin"/>
        </w:r>
        <w:r>
          <w:rPr>
            <w:noProof/>
            <w:webHidden/>
          </w:rPr>
          <w:instrText xml:space="preserve"> PAGEREF _Toc507761805 \h </w:instrText>
        </w:r>
        <w:r>
          <w:rPr>
            <w:noProof/>
            <w:webHidden/>
          </w:rPr>
        </w:r>
        <w:r>
          <w:rPr>
            <w:noProof/>
            <w:webHidden/>
          </w:rPr>
          <w:fldChar w:fldCharType="separate"/>
        </w:r>
        <w:r>
          <w:rPr>
            <w:noProof/>
            <w:webHidden/>
          </w:rPr>
          <w:t>11</w:t>
        </w:r>
        <w:r>
          <w:rPr>
            <w:noProof/>
            <w:webHidden/>
          </w:rPr>
          <w:fldChar w:fldCharType="end"/>
        </w:r>
      </w:hyperlink>
    </w:p>
    <w:p w14:paraId="5DC1B6B3"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806" w:history="1">
        <w:r w:rsidRPr="00880C0C">
          <w:rPr>
            <w:rStyle w:val="Hyperlink"/>
            <w:noProof/>
          </w:rPr>
          <w:t>2.11.1</w:t>
        </w:r>
        <w:r>
          <w:rPr>
            <w:rFonts w:asciiTheme="minorHAnsi" w:eastAsiaTheme="minorEastAsia" w:hAnsiTheme="minorHAnsi" w:cstheme="minorBidi"/>
            <w:iCs w:val="0"/>
            <w:noProof/>
            <w:sz w:val="22"/>
            <w:szCs w:val="22"/>
          </w:rPr>
          <w:tab/>
        </w:r>
        <w:r w:rsidRPr="00880C0C">
          <w:rPr>
            <w:rStyle w:val="Hyperlink"/>
            <w:noProof/>
          </w:rPr>
          <w:t>HIPAA Compliance</w:t>
        </w:r>
        <w:r>
          <w:rPr>
            <w:noProof/>
            <w:webHidden/>
          </w:rPr>
          <w:tab/>
        </w:r>
        <w:r>
          <w:rPr>
            <w:noProof/>
            <w:webHidden/>
          </w:rPr>
          <w:fldChar w:fldCharType="begin"/>
        </w:r>
        <w:r>
          <w:rPr>
            <w:noProof/>
            <w:webHidden/>
          </w:rPr>
          <w:instrText xml:space="preserve"> PAGEREF _Toc507761806 \h </w:instrText>
        </w:r>
        <w:r>
          <w:rPr>
            <w:noProof/>
            <w:webHidden/>
          </w:rPr>
        </w:r>
        <w:r>
          <w:rPr>
            <w:noProof/>
            <w:webHidden/>
          </w:rPr>
          <w:fldChar w:fldCharType="separate"/>
        </w:r>
        <w:r>
          <w:rPr>
            <w:noProof/>
            <w:webHidden/>
          </w:rPr>
          <w:t>11</w:t>
        </w:r>
        <w:r>
          <w:rPr>
            <w:noProof/>
            <w:webHidden/>
          </w:rPr>
          <w:fldChar w:fldCharType="end"/>
        </w:r>
      </w:hyperlink>
    </w:p>
    <w:p w14:paraId="6B8AD74D" w14:textId="77777777" w:rsidR="00E351BE" w:rsidRDefault="00E351BE">
      <w:pPr>
        <w:pStyle w:val="TOC1"/>
        <w:tabs>
          <w:tab w:val="left" w:pos="440"/>
          <w:tab w:val="right" w:leader="dot" w:pos="9350"/>
        </w:tabs>
        <w:rPr>
          <w:rFonts w:asciiTheme="minorHAnsi" w:eastAsiaTheme="minorEastAsia" w:hAnsiTheme="minorHAnsi" w:cstheme="minorBidi"/>
          <w:b w:val="0"/>
          <w:bCs w:val="0"/>
          <w:noProof/>
          <w:szCs w:val="22"/>
        </w:rPr>
      </w:pPr>
      <w:hyperlink w:anchor="_Toc507761807" w:history="1">
        <w:r w:rsidRPr="00880C0C">
          <w:rPr>
            <w:rStyle w:val="Hyperlink"/>
            <w:noProof/>
          </w:rPr>
          <w:t>3</w:t>
        </w:r>
        <w:r>
          <w:rPr>
            <w:rFonts w:asciiTheme="minorHAnsi" w:eastAsiaTheme="minorEastAsia" w:hAnsiTheme="minorHAnsi" w:cstheme="minorBidi"/>
            <w:b w:val="0"/>
            <w:bCs w:val="0"/>
            <w:noProof/>
            <w:szCs w:val="22"/>
          </w:rPr>
          <w:tab/>
        </w:r>
        <w:r w:rsidRPr="00880C0C">
          <w:rPr>
            <w:rStyle w:val="Hyperlink"/>
            <w:noProof/>
          </w:rPr>
          <w:t>Appendix A</w:t>
        </w:r>
        <w:r>
          <w:rPr>
            <w:noProof/>
            <w:webHidden/>
          </w:rPr>
          <w:tab/>
        </w:r>
        <w:r>
          <w:rPr>
            <w:noProof/>
            <w:webHidden/>
          </w:rPr>
          <w:fldChar w:fldCharType="begin"/>
        </w:r>
        <w:r>
          <w:rPr>
            <w:noProof/>
            <w:webHidden/>
          </w:rPr>
          <w:instrText xml:space="preserve"> PAGEREF _Toc507761807 \h </w:instrText>
        </w:r>
        <w:r>
          <w:rPr>
            <w:noProof/>
            <w:webHidden/>
          </w:rPr>
        </w:r>
        <w:r>
          <w:rPr>
            <w:noProof/>
            <w:webHidden/>
          </w:rPr>
          <w:fldChar w:fldCharType="separate"/>
        </w:r>
        <w:r>
          <w:rPr>
            <w:noProof/>
            <w:webHidden/>
          </w:rPr>
          <w:t>1</w:t>
        </w:r>
        <w:r>
          <w:rPr>
            <w:noProof/>
            <w:webHidden/>
          </w:rPr>
          <w:fldChar w:fldCharType="end"/>
        </w:r>
      </w:hyperlink>
    </w:p>
    <w:p w14:paraId="4872A2DA"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808" w:history="1">
        <w:r w:rsidRPr="00880C0C">
          <w:rPr>
            <w:rStyle w:val="Hyperlink"/>
            <w:noProof/>
          </w:rPr>
          <w:t>3.1</w:t>
        </w:r>
        <w:r>
          <w:rPr>
            <w:rFonts w:asciiTheme="minorHAnsi" w:eastAsiaTheme="minorEastAsia" w:hAnsiTheme="minorHAnsi" w:cstheme="minorBidi"/>
            <w:b w:val="0"/>
            <w:noProof/>
            <w:sz w:val="22"/>
            <w:szCs w:val="22"/>
          </w:rPr>
          <w:tab/>
        </w:r>
        <w:r w:rsidRPr="00880C0C">
          <w:rPr>
            <w:rStyle w:val="Hyperlink"/>
            <w:noProof/>
          </w:rPr>
          <w:t>Data Elements</w:t>
        </w:r>
        <w:r>
          <w:rPr>
            <w:noProof/>
            <w:webHidden/>
          </w:rPr>
          <w:tab/>
        </w:r>
        <w:r>
          <w:rPr>
            <w:noProof/>
            <w:webHidden/>
          </w:rPr>
          <w:fldChar w:fldCharType="begin"/>
        </w:r>
        <w:r>
          <w:rPr>
            <w:noProof/>
            <w:webHidden/>
          </w:rPr>
          <w:instrText xml:space="preserve"> PAGEREF _Toc507761808 \h </w:instrText>
        </w:r>
        <w:r>
          <w:rPr>
            <w:noProof/>
            <w:webHidden/>
          </w:rPr>
        </w:r>
        <w:r>
          <w:rPr>
            <w:noProof/>
            <w:webHidden/>
          </w:rPr>
          <w:fldChar w:fldCharType="separate"/>
        </w:r>
        <w:r>
          <w:rPr>
            <w:noProof/>
            <w:webHidden/>
          </w:rPr>
          <w:t>1</w:t>
        </w:r>
        <w:r>
          <w:rPr>
            <w:noProof/>
            <w:webHidden/>
          </w:rPr>
          <w:fldChar w:fldCharType="end"/>
        </w:r>
      </w:hyperlink>
    </w:p>
    <w:p w14:paraId="70DE6507"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809" w:history="1">
        <w:r w:rsidRPr="00880C0C">
          <w:rPr>
            <w:rStyle w:val="Hyperlink"/>
            <w:noProof/>
          </w:rPr>
          <w:t>3.2</w:t>
        </w:r>
        <w:r>
          <w:rPr>
            <w:rFonts w:asciiTheme="minorHAnsi" w:eastAsiaTheme="minorEastAsia" w:hAnsiTheme="minorHAnsi" w:cstheme="minorBidi"/>
            <w:b w:val="0"/>
            <w:noProof/>
            <w:sz w:val="22"/>
            <w:szCs w:val="22"/>
          </w:rPr>
          <w:tab/>
        </w:r>
        <w:r w:rsidRPr="00880C0C">
          <w:rPr>
            <w:rStyle w:val="Hyperlink"/>
            <w:noProof/>
          </w:rPr>
          <w:t>Bundle</w:t>
        </w:r>
        <w:r>
          <w:rPr>
            <w:noProof/>
            <w:webHidden/>
          </w:rPr>
          <w:tab/>
        </w:r>
        <w:r>
          <w:rPr>
            <w:noProof/>
            <w:webHidden/>
          </w:rPr>
          <w:fldChar w:fldCharType="begin"/>
        </w:r>
        <w:r>
          <w:rPr>
            <w:noProof/>
            <w:webHidden/>
          </w:rPr>
          <w:instrText xml:space="preserve"> PAGEREF _Toc507761809 \h </w:instrText>
        </w:r>
        <w:r>
          <w:rPr>
            <w:noProof/>
            <w:webHidden/>
          </w:rPr>
        </w:r>
        <w:r>
          <w:rPr>
            <w:noProof/>
            <w:webHidden/>
          </w:rPr>
          <w:fldChar w:fldCharType="separate"/>
        </w:r>
        <w:r>
          <w:rPr>
            <w:noProof/>
            <w:webHidden/>
          </w:rPr>
          <w:t>1</w:t>
        </w:r>
        <w:r>
          <w:rPr>
            <w:noProof/>
            <w:webHidden/>
          </w:rPr>
          <w:fldChar w:fldCharType="end"/>
        </w:r>
      </w:hyperlink>
    </w:p>
    <w:p w14:paraId="1ED6A399"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810" w:history="1">
        <w:r w:rsidRPr="00880C0C">
          <w:rPr>
            <w:rStyle w:val="Hyperlink"/>
            <w:noProof/>
          </w:rPr>
          <w:t>3.3</w:t>
        </w:r>
        <w:r>
          <w:rPr>
            <w:rFonts w:asciiTheme="minorHAnsi" w:eastAsiaTheme="minorEastAsia" w:hAnsiTheme="minorHAnsi" w:cstheme="minorBidi"/>
            <w:b w:val="0"/>
            <w:noProof/>
            <w:sz w:val="22"/>
            <w:szCs w:val="22"/>
          </w:rPr>
          <w:tab/>
        </w:r>
        <w:r w:rsidRPr="00880C0C">
          <w:rPr>
            <w:rStyle w:val="Hyperlink"/>
            <w:noProof/>
          </w:rPr>
          <w:t>Resource Sections 1..N</w:t>
        </w:r>
        <w:r>
          <w:rPr>
            <w:noProof/>
            <w:webHidden/>
          </w:rPr>
          <w:tab/>
        </w:r>
        <w:r>
          <w:rPr>
            <w:noProof/>
            <w:webHidden/>
          </w:rPr>
          <w:fldChar w:fldCharType="begin"/>
        </w:r>
        <w:r>
          <w:rPr>
            <w:noProof/>
            <w:webHidden/>
          </w:rPr>
          <w:instrText xml:space="preserve"> PAGEREF _Toc507761810 \h </w:instrText>
        </w:r>
        <w:r>
          <w:rPr>
            <w:noProof/>
            <w:webHidden/>
          </w:rPr>
        </w:r>
        <w:r>
          <w:rPr>
            <w:noProof/>
            <w:webHidden/>
          </w:rPr>
          <w:fldChar w:fldCharType="separate"/>
        </w:r>
        <w:r>
          <w:rPr>
            <w:noProof/>
            <w:webHidden/>
          </w:rPr>
          <w:t>3</w:t>
        </w:r>
        <w:r>
          <w:rPr>
            <w:noProof/>
            <w:webHidden/>
          </w:rPr>
          <w:fldChar w:fldCharType="end"/>
        </w:r>
      </w:hyperlink>
    </w:p>
    <w:p w14:paraId="2B4EE758"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811" w:history="1">
        <w:r w:rsidRPr="00880C0C">
          <w:rPr>
            <w:rStyle w:val="Hyperlink"/>
            <w:noProof/>
          </w:rPr>
          <w:t>3.3.1</w:t>
        </w:r>
        <w:r>
          <w:rPr>
            <w:rFonts w:asciiTheme="minorHAnsi" w:eastAsiaTheme="minorEastAsia" w:hAnsiTheme="minorHAnsi" w:cstheme="minorBidi"/>
            <w:iCs w:val="0"/>
            <w:noProof/>
            <w:sz w:val="22"/>
            <w:szCs w:val="22"/>
          </w:rPr>
          <w:tab/>
        </w:r>
        <w:r w:rsidRPr="00880C0C">
          <w:rPr>
            <w:rStyle w:val="Hyperlink"/>
            <w:noProof/>
          </w:rPr>
          <w:t>Basic</w:t>
        </w:r>
        <w:r>
          <w:rPr>
            <w:noProof/>
            <w:webHidden/>
          </w:rPr>
          <w:tab/>
        </w:r>
        <w:r>
          <w:rPr>
            <w:noProof/>
            <w:webHidden/>
          </w:rPr>
          <w:fldChar w:fldCharType="begin"/>
        </w:r>
        <w:r>
          <w:rPr>
            <w:noProof/>
            <w:webHidden/>
          </w:rPr>
          <w:instrText xml:space="preserve"> PAGEREF _Toc507761811 \h </w:instrText>
        </w:r>
        <w:r>
          <w:rPr>
            <w:noProof/>
            <w:webHidden/>
          </w:rPr>
        </w:r>
        <w:r>
          <w:rPr>
            <w:noProof/>
            <w:webHidden/>
          </w:rPr>
          <w:fldChar w:fldCharType="separate"/>
        </w:r>
        <w:r>
          <w:rPr>
            <w:noProof/>
            <w:webHidden/>
          </w:rPr>
          <w:t>3</w:t>
        </w:r>
        <w:r>
          <w:rPr>
            <w:noProof/>
            <w:webHidden/>
          </w:rPr>
          <w:fldChar w:fldCharType="end"/>
        </w:r>
      </w:hyperlink>
    </w:p>
    <w:p w14:paraId="0D0DEEBE"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812" w:history="1">
        <w:r w:rsidRPr="00880C0C">
          <w:rPr>
            <w:rStyle w:val="Hyperlink"/>
            <w:noProof/>
          </w:rPr>
          <w:t>3.3.2</w:t>
        </w:r>
        <w:r>
          <w:rPr>
            <w:rFonts w:asciiTheme="minorHAnsi" w:eastAsiaTheme="minorEastAsia" w:hAnsiTheme="minorHAnsi" w:cstheme="minorBidi"/>
            <w:iCs w:val="0"/>
            <w:noProof/>
            <w:sz w:val="22"/>
            <w:szCs w:val="22"/>
          </w:rPr>
          <w:tab/>
        </w:r>
        <w:r w:rsidRPr="00880C0C">
          <w:rPr>
            <w:rStyle w:val="Hyperlink"/>
            <w:noProof/>
          </w:rPr>
          <w:t>Claim</w:t>
        </w:r>
        <w:r>
          <w:rPr>
            <w:noProof/>
            <w:webHidden/>
          </w:rPr>
          <w:tab/>
        </w:r>
        <w:r>
          <w:rPr>
            <w:noProof/>
            <w:webHidden/>
          </w:rPr>
          <w:fldChar w:fldCharType="begin"/>
        </w:r>
        <w:r>
          <w:rPr>
            <w:noProof/>
            <w:webHidden/>
          </w:rPr>
          <w:instrText xml:space="preserve"> PAGEREF _Toc507761812 \h </w:instrText>
        </w:r>
        <w:r>
          <w:rPr>
            <w:noProof/>
            <w:webHidden/>
          </w:rPr>
        </w:r>
        <w:r>
          <w:rPr>
            <w:noProof/>
            <w:webHidden/>
          </w:rPr>
          <w:fldChar w:fldCharType="separate"/>
        </w:r>
        <w:r>
          <w:rPr>
            <w:noProof/>
            <w:webHidden/>
          </w:rPr>
          <w:t>4</w:t>
        </w:r>
        <w:r>
          <w:rPr>
            <w:noProof/>
            <w:webHidden/>
          </w:rPr>
          <w:fldChar w:fldCharType="end"/>
        </w:r>
      </w:hyperlink>
    </w:p>
    <w:p w14:paraId="6A8CA558"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813" w:history="1">
        <w:r w:rsidRPr="00880C0C">
          <w:rPr>
            <w:rStyle w:val="Hyperlink"/>
            <w:noProof/>
          </w:rPr>
          <w:t>3.3.3</w:t>
        </w:r>
        <w:r>
          <w:rPr>
            <w:rFonts w:asciiTheme="minorHAnsi" w:eastAsiaTheme="minorEastAsia" w:hAnsiTheme="minorHAnsi" w:cstheme="minorBidi"/>
            <w:iCs w:val="0"/>
            <w:noProof/>
            <w:sz w:val="22"/>
            <w:szCs w:val="22"/>
          </w:rPr>
          <w:tab/>
        </w:r>
        <w:r w:rsidRPr="00880C0C">
          <w:rPr>
            <w:rStyle w:val="Hyperlink"/>
            <w:noProof/>
          </w:rPr>
          <w:t>ClaimResponse</w:t>
        </w:r>
        <w:r>
          <w:rPr>
            <w:noProof/>
            <w:webHidden/>
          </w:rPr>
          <w:tab/>
        </w:r>
        <w:r>
          <w:rPr>
            <w:noProof/>
            <w:webHidden/>
          </w:rPr>
          <w:fldChar w:fldCharType="begin"/>
        </w:r>
        <w:r>
          <w:rPr>
            <w:noProof/>
            <w:webHidden/>
          </w:rPr>
          <w:instrText xml:space="preserve"> PAGEREF _Toc507761813 \h </w:instrText>
        </w:r>
        <w:r>
          <w:rPr>
            <w:noProof/>
            <w:webHidden/>
          </w:rPr>
        </w:r>
        <w:r>
          <w:rPr>
            <w:noProof/>
            <w:webHidden/>
          </w:rPr>
          <w:fldChar w:fldCharType="separate"/>
        </w:r>
        <w:r>
          <w:rPr>
            <w:noProof/>
            <w:webHidden/>
          </w:rPr>
          <w:t>8</w:t>
        </w:r>
        <w:r>
          <w:rPr>
            <w:noProof/>
            <w:webHidden/>
          </w:rPr>
          <w:fldChar w:fldCharType="end"/>
        </w:r>
      </w:hyperlink>
    </w:p>
    <w:p w14:paraId="30B01542"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814" w:history="1">
        <w:r w:rsidRPr="00880C0C">
          <w:rPr>
            <w:rStyle w:val="Hyperlink"/>
            <w:noProof/>
          </w:rPr>
          <w:t>3.3.4</w:t>
        </w:r>
        <w:r>
          <w:rPr>
            <w:rFonts w:asciiTheme="minorHAnsi" w:eastAsiaTheme="minorEastAsia" w:hAnsiTheme="minorHAnsi" w:cstheme="minorBidi"/>
            <w:iCs w:val="0"/>
            <w:noProof/>
            <w:sz w:val="22"/>
            <w:szCs w:val="22"/>
          </w:rPr>
          <w:tab/>
        </w:r>
        <w:r w:rsidRPr="00880C0C">
          <w:rPr>
            <w:rStyle w:val="Hyperlink"/>
            <w:noProof/>
          </w:rPr>
          <w:t>CommunicationRequest</w:t>
        </w:r>
        <w:r>
          <w:rPr>
            <w:noProof/>
            <w:webHidden/>
          </w:rPr>
          <w:tab/>
        </w:r>
        <w:r>
          <w:rPr>
            <w:noProof/>
            <w:webHidden/>
          </w:rPr>
          <w:fldChar w:fldCharType="begin"/>
        </w:r>
        <w:r>
          <w:rPr>
            <w:noProof/>
            <w:webHidden/>
          </w:rPr>
          <w:instrText xml:space="preserve"> PAGEREF _Toc507761814 \h </w:instrText>
        </w:r>
        <w:r>
          <w:rPr>
            <w:noProof/>
            <w:webHidden/>
          </w:rPr>
        </w:r>
        <w:r>
          <w:rPr>
            <w:noProof/>
            <w:webHidden/>
          </w:rPr>
          <w:fldChar w:fldCharType="separate"/>
        </w:r>
        <w:r>
          <w:rPr>
            <w:noProof/>
            <w:webHidden/>
          </w:rPr>
          <w:t>10</w:t>
        </w:r>
        <w:r>
          <w:rPr>
            <w:noProof/>
            <w:webHidden/>
          </w:rPr>
          <w:fldChar w:fldCharType="end"/>
        </w:r>
      </w:hyperlink>
    </w:p>
    <w:p w14:paraId="6E2C5B37"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815" w:history="1">
        <w:r w:rsidRPr="00880C0C">
          <w:rPr>
            <w:rStyle w:val="Hyperlink"/>
            <w:noProof/>
          </w:rPr>
          <w:t>3.3.5</w:t>
        </w:r>
        <w:r>
          <w:rPr>
            <w:rFonts w:asciiTheme="minorHAnsi" w:eastAsiaTheme="minorEastAsia" w:hAnsiTheme="minorHAnsi" w:cstheme="minorBidi"/>
            <w:iCs w:val="0"/>
            <w:noProof/>
            <w:sz w:val="22"/>
            <w:szCs w:val="22"/>
          </w:rPr>
          <w:tab/>
        </w:r>
        <w:r w:rsidRPr="00880C0C">
          <w:rPr>
            <w:rStyle w:val="Hyperlink"/>
            <w:noProof/>
          </w:rPr>
          <w:t>EpisodeOfCare</w:t>
        </w:r>
        <w:r>
          <w:rPr>
            <w:noProof/>
            <w:webHidden/>
          </w:rPr>
          <w:tab/>
        </w:r>
        <w:r>
          <w:rPr>
            <w:noProof/>
            <w:webHidden/>
          </w:rPr>
          <w:fldChar w:fldCharType="begin"/>
        </w:r>
        <w:r>
          <w:rPr>
            <w:noProof/>
            <w:webHidden/>
          </w:rPr>
          <w:instrText xml:space="preserve"> PAGEREF _Toc507761815 \h </w:instrText>
        </w:r>
        <w:r>
          <w:rPr>
            <w:noProof/>
            <w:webHidden/>
          </w:rPr>
        </w:r>
        <w:r>
          <w:rPr>
            <w:noProof/>
            <w:webHidden/>
          </w:rPr>
          <w:fldChar w:fldCharType="separate"/>
        </w:r>
        <w:r>
          <w:rPr>
            <w:noProof/>
            <w:webHidden/>
          </w:rPr>
          <w:t>11</w:t>
        </w:r>
        <w:r>
          <w:rPr>
            <w:noProof/>
            <w:webHidden/>
          </w:rPr>
          <w:fldChar w:fldCharType="end"/>
        </w:r>
      </w:hyperlink>
    </w:p>
    <w:p w14:paraId="36B44FCE"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816" w:history="1">
        <w:r w:rsidRPr="00880C0C">
          <w:rPr>
            <w:rStyle w:val="Hyperlink"/>
            <w:noProof/>
          </w:rPr>
          <w:t>3.3.6</w:t>
        </w:r>
        <w:r>
          <w:rPr>
            <w:rFonts w:asciiTheme="minorHAnsi" w:eastAsiaTheme="minorEastAsia" w:hAnsiTheme="minorHAnsi" w:cstheme="minorBidi"/>
            <w:iCs w:val="0"/>
            <w:noProof/>
            <w:sz w:val="22"/>
            <w:szCs w:val="22"/>
          </w:rPr>
          <w:tab/>
        </w:r>
        <w:r w:rsidRPr="00880C0C">
          <w:rPr>
            <w:rStyle w:val="Hyperlink"/>
            <w:noProof/>
          </w:rPr>
          <w:t>MessageHeader</w:t>
        </w:r>
        <w:r>
          <w:rPr>
            <w:noProof/>
            <w:webHidden/>
          </w:rPr>
          <w:tab/>
        </w:r>
        <w:r>
          <w:rPr>
            <w:noProof/>
            <w:webHidden/>
          </w:rPr>
          <w:fldChar w:fldCharType="begin"/>
        </w:r>
        <w:r>
          <w:rPr>
            <w:noProof/>
            <w:webHidden/>
          </w:rPr>
          <w:instrText xml:space="preserve"> PAGEREF _Toc507761816 \h </w:instrText>
        </w:r>
        <w:r>
          <w:rPr>
            <w:noProof/>
            <w:webHidden/>
          </w:rPr>
        </w:r>
        <w:r>
          <w:rPr>
            <w:noProof/>
            <w:webHidden/>
          </w:rPr>
          <w:fldChar w:fldCharType="separate"/>
        </w:r>
        <w:r>
          <w:rPr>
            <w:noProof/>
            <w:webHidden/>
          </w:rPr>
          <w:t>12</w:t>
        </w:r>
        <w:r>
          <w:rPr>
            <w:noProof/>
            <w:webHidden/>
          </w:rPr>
          <w:fldChar w:fldCharType="end"/>
        </w:r>
      </w:hyperlink>
    </w:p>
    <w:p w14:paraId="3E66715F"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817" w:history="1">
        <w:r w:rsidRPr="00880C0C">
          <w:rPr>
            <w:rStyle w:val="Hyperlink"/>
            <w:noProof/>
          </w:rPr>
          <w:t>3.3.7</w:t>
        </w:r>
        <w:r>
          <w:rPr>
            <w:rFonts w:asciiTheme="minorHAnsi" w:eastAsiaTheme="minorEastAsia" w:hAnsiTheme="minorHAnsi" w:cstheme="minorBidi"/>
            <w:iCs w:val="0"/>
            <w:noProof/>
            <w:sz w:val="22"/>
            <w:szCs w:val="22"/>
          </w:rPr>
          <w:tab/>
        </w:r>
        <w:r w:rsidRPr="00880C0C">
          <w:rPr>
            <w:rStyle w:val="Hyperlink"/>
            <w:noProof/>
          </w:rPr>
          <w:t>OperationOutcome</w:t>
        </w:r>
        <w:r>
          <w:rPr>
            <w:noProof/>
            <w:webHidden/>
          </w:rPr>
          <w:tab/>
        </w:r>
        <w:r>
          <w:rPr>
            <w:noProof/>
            <w:webHidden/>
          </w:rPr>
          <w:fldChar w:fldCharType="begin"/>
        </w:r>
        <w:r>
          <w:rPr>
            <w:noProof/>
            <w:webHidden/>
          </w:rPr>
          <w:instrText xml:space="preserve"> PAGEREF _Toc507761817 \h </w:instrText>
        </w:r>
        <w:r>
          <w:rPr>
            <w:noProof/>
            <w:webHidden/>
          </w:rPr>
        </w:r>
        <w:r>
          <w:rPr>
            <w:noProof/>
            <w:webHidden/>
          </w:rPr>
          <w:fldChar w:fldCharType="separate"/>
        </w:r>
        <w:r>
          <w:rPr>
            <w:noProof/>
            <w:webHidden/>
          </w:rPr>
          <w:t>13</w:t>
        </w:r>
        <w:r>
          <w:rPr>
            <w:noProof/>
            <w:webHidden/>
          </w:rPr>
          <w:fldChar w:fldCharType="end"/>
        </w:r>
      </w:hyperlink>
    </w:p>
    <w:p w14:paraId="7B1813B0"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818" w:history="1">
        <w:r w:rsidRPr="00880C0C">
          <w:rPr>
            <w:rStyle w:val="Hyperlink"/>
            <w:noProof/>
          </w:rPr>
          <w:t>3.3.8</w:t>
        </w:r>
        <w:r>
          <w:rPr>
            <w:rFonts w:asciiTheme="minorHAnsi" w:eastAsiaTheme="minorEastAsia" w:hAnsiTheme="minorHAnsi" w:cstheme="minorBidi"/>
            <w:iCs w:val="0"/>
            <w:noProof/>
            <w:sz w:val="22"/>
            <w:szCs w:val="22"/>
          </w:rPr>
          <w:tab/>
        </w:r>
        <w:r w:rsidRPr="00880C0C">
          <w:rPr>
            <w:rStyle w:val="Hyperlink"/>
            <w:noProof/>
          </w:rPr>
          <w:t>Organization</w:t>
        </w:r>
        <w:r>
          <w:rPr>
            <w:noProof/>
            <w:webHidden/>
          </w:rPr>
          <w:tab/>
        </w:r>
        <w:r>
          <w:rPr>
            <w:noProof/>
            <w:webHidden/>
          </w:rPr>
          <w:fldChar w:fldCharType="begin"/>
        </w:r>
        <w:r>
          <w:rPr>
            <w:noProof/>
            <w:webHidden/>
          </w:rPr>
          <w:instrText xml:space="preserve"> PAGEREF _Toc507761818 \h </w:instrText>
        </w:r>
        <w:r>
          <w:rPr>
            <w:noProof/>
            <w:webHidden/>
          </w:rPr>
        </w:r>
        <w:r>
          <w:rPr>
            <w:noProof/>
            <w:webHidden/>
          </w:rPr>
          <w:fldChar w:fldCharType="separate"/>
        </w:r>
        <w:r>
          <w:rPr>
            <w:noProof/>
            <w:webHidden/>
          </w:rPr>
          <w:t>13</w:t>
        </w:r>
        <w:r>
          <w:rPr>
            <w:noProof/>
            <w:webHidden/>
          </w:rPr>
          <w:fldChar w:fldCharType="end"/>
        </w:r>
      </w:hyperlink>
    </w:p>
    <w:p w14:paraId="65B84065"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819" w:history="1">
        <w:r w:rsidRPr="00880C0C">
          <w:rPr>
            <w:rStyle w:val="Hyperlink"/>
            <w:noProof/>
          </w:rPr>
          <w:t>3.3.9</w:t>
        </w:r>
        <w:r>
          <w:rPr>
            <w:rFonts w:asciiTheme="minorHAnsi" w:eastAsiaTheme="minorEastAsia" w:hAnsiTheme="minorHAnsi" w:cstheme="minorBidi"/>
            <w:iCs w:val="0"/>
            <w:noProof/>
            <w:sz w:val="22"/>
            <w:szCs w:val="22"/>
          </w:rPr>
          <w:tab/>
        </w:r>
        <w:r w:rsidRPr="00880C0C">
          <w:rPr>
            <w:rStyle w:val="Hyperlink"/>
            <w:noProof/>
          </w:rPr>
          <w:t>Patient</w:t>
        </w:r>
        <w:r>
          <w:rPr>
            <w:noProof/>
            <w:webHidden/>
          </w:rPr>
          <w:tab/>
        </w:r>
        <w:r>
          <w:rPr>
            <w:noProof/>
            <w:webHidden/>
          </w:rPr>
          <w:fldChar w:fldCharType="begin"/>
        </w:r>
        <w:r>
          <w:rPr>
            <w:noProof/>
            <w:webHidden/>
          </w:rPr>
          <w:instrText xml:space="preserve"> PAGEREF _Toc507761819 \h </w:instrText>
        </w:r>
        <w:r>
          <w:rPr>
            <w:noProof/>
            <w:webHidden/>
          </w:rPr>
        </w:r>
        <w:r>
          <w:rPr>
            <w:noProof/>
            <w:webHidden/>
          </w:rPr>
          <w:fldChar w:fldCharType="separate"/>
        </w:r>
        <w:r>
          <w:rPr>
            <w:noProof/>
            <w:webHidden/>
          </w:rPr>
          <w:t>14</w:t>
        </w:r>
        <w:r>
          <w:rPr>
            <w:noProof/>
            <w:webHidden/>
          </w:rPr>
          <w:fldChar w:fldCharType="end"/>
        </w:r>
      </w:hyperlink>
    </w:p>
    <w:p w14:paraId="688B4D76" w14:textId="77777777" w:rsidR="00E351BE" w:rsidRDefault="00E351BE">
      <w:pPr>
        <w:pStyle w:val="TOC3"/>
        <w:tabs>
          <w:tab w:val="left" w:pos="1320"/>
          <w:tab w:val="right" w:leader="dot" w:pos="9350"/>
        </w:tabs>
        <w:rPr>
          <w:rFonts w:asciiTheme="minorHAnsi" w:eastAsiaTheme="minorEastAsia" w:hAnsiTheme="minorHAnsi" w:cstheme="minorBidi"/>
          <w:iCs w:val="0"/>
          <w:noProof/>
          <w:sz w:val="22"/>
          <w:szCs w:val="22"/>
        </w:rPr>
      </w:pPr>
      <w:hyperlink w:anchor="_Toc507761820" w:history="1">
        <w:r w:rsidRPr="00880C0C">
          <w:rPr>
            <w:rStyle w:val="Hyperlink"/>
            <w:noProof/>
          </w:rPr>
          <w:t>3.3.10</w:t>
        </w:r>
        <w:r>
          <w:rPr>
            <w:rFonts w:asciiTheme="minorHAnsi" w:eastAsiaTheme="minorEastAsia" w:hAnsiTheme="minorHAnsi" w:cstheme="minorBidi"/>
            <w:iCs w:val="0"/>
            <w:noProof/>
            <w:sz w:val="22"/>
            <w:szCs w:val="22"/>
          </w:rPr>
          <w:tab/>
        </w:r>
        <w:r w:rsidRPr="00880C0C">
          <w:rPr>
            <w:rStyle w:val="Hyperlink"/>
            <w:noProof/>
          </w:rPr>
          <w:t>RelatedPerson</w:t>
        </w:r>
        <w:r>
          <w:rPr>
            <w:noProof/>
            <w:webHidden/>
          </w:rPr>
          <w:tab/>
        </w:r>
        <w:r>
          <w:rPr>
            <w:noProof/>
            <w:webHidden/>
          </w:rPr>
          <w:fldChar w:fldCharType="begin"/>
        </w:r>
        <w:r>
          <w:rPr>
            <w:noProof/>
            <w:webHidden/>
          </w:rPr>
          <w:instrText xml:space="preserve"> PAGEREF _Toc507761820 \h </w:instrText>
        </w:r>
        <w:r>
          <w:rPr>
            <w:noProof/>
            <w:webHidden/>
          </w:rPr>
        </w:r>
        <w:r>
          <w:rPr>
            <w:noProof/>
            <w:webHidden/>
          </w:rPr>
          <w:fldChar w:fldCharType="separate"/>
        </w:r>
        <w:r>
          <w:rPr>
            <w:noProof/>
            <w:webHidden/>
          </w:rPr>
          <w:t>15</w:t>
        </w:r>
        <w:r>
          <w:rPr>
            <w:noProof/>
            <w:webHidden/>
          </w:rPr>
          <w:fldChar w:fldCharType="end"/>
        </w:r>
      </w:hyperlink>
    </w:p>
    <w:p w14:paraId="4327A1DA" w14:textId="77777777" w:rsidR="00E351BE" w:rsidRDefault="00E351BE">
      <w:pPr>
        <w:pStyle w:val="TOC2"/>
        <w:tabs>
          <w:tab w:val="left" w:pos="880"/>
          <w:tab w:val="right" w:leader="dot" w:pos="9350"/>
        </w:tabs>
        <w:rPr>
          <w:rFonts w:asciiTheme="minorHAnsi" w:eastAsiaTheme="minorEastAsia" w:hAnsiTheme="minorHAnsi" w:cstheme="minorBidi"/>
          <w:b w:val="0"/>
          <w:noProof/>
          <w:sz w:val="22"/>
          <w:szCs w:val="22"/>
        </w:rPr>
      </w:pPr>
      <w:hyperlink w:anchor="_Toc507761821" w:history="1">
        <w:r w:rsidRPr="00880C0C">
          <w:rPr>
            <w:rStyle w:val="Hyperlink"/>
            <w:noProof/>
          </w:rPr>
          <w:t>3.4</w:t>
        </w:r>
        <w:r>
          <w:rPr>
            <w:rFonts w:asciiTheme="minorHAnsi" w:eastAsiaTheme="minorEastAsia" w:hAnsiTheme="minorHAnsi" w:cstheme="minorBidi"/>
            <w:b w:val="0"/>
            <w:noProof/>
            <w:sz w:val="22"/>
            <w:szCs w:val="22"/>
          </w:rPr>
          <w:tab/>
        </w:r>
        <w:r w:rsidRPr="00880C0C">
          <w:rPr>
            <w:rStyle w:val="Hyperlink"/>
            <w:noProof/>
          </w:rPr>
          <w:t>Embedded following columns:</w:t>
        </w:r>
        <w:r>
          <w:rPr>
            <w:noProof/>
            <w:webHidden/>
          </w:rPr>
          <w:tab/>
        </w:r>
        <w:r>
          <w:rPr>
            <w:noProof/>
            <w:webHidden/>
          </w:rPr>
          <w:fldChar w:fldCharType="begin"/>
        </w:r>
        <w:r>
          <w:rPr>
            <w:noProof/>
            <w:webHidden/>
          </w:rPr>
          <w:instrText xml:space="preserve"> PAGEREF _Toc507761821 \h </w:instrText>
        </w:r>
        <w:r>
          <w:rPr>
            <w:noProof/>
            <w:webHidden/>
          </w:rPr>
        </w:r>
        <w:r>
          <w:rPr>
            <w:noProof/>
            <w:webHidden/>
          </w:rPr>
          <w:fldChar w:fldCharType="separate"/>
        </w:r>
        <w:r>
          <w:rPr>
            <w:noProof/>
            <w:webHidden/>
          </w:rPr>
          <w:t>15</w:t>
        </w:r>
        <w:r>
          <w:rPr>
            <w:noProof/>
            <w:webHidden/>
          </w:rPr>
          <w:fldChar w:fldCharType="end"/>
        </w:r>
      </w:hyperlink>
    </w:p>
    <w:p w14:paraId="6278F6F1" w14:textId="77777777" w:rsidR="00E351BE" w:rsidRDefault="00E351BE">
      <w:pPr>
        <w:pStyle w:val="TOC1"/>
        <w:tabs>
          <w:tab w:val="left" w:pos="440"/>
          <w:tab w:val="right" w:leader="dot" w:pos="9350"/>
        </w:tabs>
        <w:rPr>
          <w:rFonts w:asciiTheme="minorHAnsi" w:eastAsiaTheme="minorEastAsia" w:hAnsiTheme="minorHAnsi" w:cstheme="minorBidi"/>
          <w:b w:val="0"/>
          <w:bCs w:val="0"/>
          <w:noProof/>
          <w:szCs w:val="22"/>
        </w:rPr>
      </w:pPr>
      <w:hyperlink w:anchor="_Toc507761822" w:history="1">
        <w:r w:rsidRPr="00880C0C">
          <w:rPr>
            <w:rStyle w:val="Hyperlink"/>
            <w:noProof/>
          </w:rPr>
          <w:t>4</w:t>
        </w:r>
        <w:r>
          <w:rPr>
            <w:rFonts w:asciiTheme="minorHAnsi" w:eastAsiaTheme="minorEastAsia" w:hAnsiTheme="minorHAnsi" w:cstheme="minorBidi"/>
            <w:b w:val="0"/>
            <w:bCs w:val="0"/>
            <w:noProof/>
            <w:szCs w:val="22"/>
          </w:rPr>
          <w:tab/>
        </w:r>
        <w:r w:rsidRPr="00880C0C">
          <w:rPr>
            <w:rStyle w:val="Hyperlink"/>
            <w:noProof/>
          </w:rPr>
          <w:t>Appendix B - TASCore Mapping Rules</w:t>
        </w:r>
        <w:r>
          <w:rPr>
            <w:noProof/>
            <w:webHidden/>
          </w:rPr>
          <w:tab/>
        </w:r>
        <w:r>
          <w:rPr>
            <w:noProof/>
            <w:webHidden/>
          </w:rPr>
          <w:fldChar w:fldCharType="begin"/>
        </w:r>
        <w:r>
          <w:rPr>
            <w:noProof/>
            <w:webHidden/>
          </w:rPr>
          <w:instrText xml:space="preserve"> PAGEREF _Toc507761822 \h </w:instrText>
        </w:r>
        <w:r>
          <w:rPr>
            <w:noProof/>
            <w:webHidden/>
          </w:rPr>
        </w:r>
        <w:r>
          <w:rPr>
            <w:noProof/>
            <w:webHidden/>
          </w:rPr>
          <w:fldChar w:fldCharType="separate"/>
        </w:r>
        <w:r>
          <w:rPr>
            <w:noProof/>
            <w:webHidden/>
          </w:rPr>
          <w:t>16</w:t>
        </w:r>
        <w:r>
          <w:rPr>
            <w:noProof/>
            <w:webHidden/>
          </w:rPr>
          <w:fldChar w:fldCharType="end"/>
        </w:r>
      </w:hyperlink>
    </w:p>
    <w:p w14:paraId="55A67815" w14:textId="77777777" w:rsidR="00E351BE" w:rsidRDefault="00E351BE">
      <w:pPr>
        <w:pStyle w:val="TOC1"/>
        <w:tabs>
          <w:tab w:val="left" w:pos="440"/>
          <w:tab w:val="right" w:leader="dot" w:pos="9350"/>
        </w:tabs>
        <w:rPr>
          <w:rFonts w:asciiTheme="minorHAnsi" w:eastAsiaTheme="minorEastAsia" w:hAnsiTheme="minorHAnsi" w:cstheme="minorBidi"/>
          <w:b w:val="0"/>
          <w:bCs w:val="0"/>
          <w:noProof/>
          <w:szCs w:val="22"/>
        </w:rPr>
      </w:pPr>
      <w:hyperlink w:anchor="_Toc507761823" w:history="1">
        <w:r w:rsidRPr="00880C0C">
          <w:rPr>
            <w:rStyle w:val="Hyperlink"/>
            <w:noProof/>
          </w:rPr>
          <w:t>5</w:t>
        </w:r>
        <w:r>
          <w:rPr>
            <w:rFonts w:asciiTheme="minorHAnsi" w:eastAsiaTheme="minorEastAsia" w:hAnsiTheme="minorHAnsi" w:cstheme="minorBidi"/>
            <w:b w:val="0"/>
            <w:bCs w:val="0"/>
            <w:noProof/>
            <w:szCs w:val="22"/>
          </w:rPr>
          <w:tab/>
        </w:r>
        <w:r w:rsidRPr="00880C0C">
          <w:rPr>
            <w:rStyle w:val="Hyperlink"/>
            <w:noProof/>
          </w:rPr>
          <w:t>Appendix C – TASCore Default Values</w:t>
        </w:r>
        <w:r>
          <w:rPr>
            <w:noProof/>
            <w:webHidden/>
          </w:rPr>
          <w:tab/>
        </w:r>
        <w:r>
          <w:rPr>
            <w:noProof/>
            <w:webHidden/>
          </w:rPr>
          <w:fldChar w:fldCharType="begin"/>
        </w:r>
        <w:r>
          <w:rPr>
            <w:noProof/>
            <w:webHidden/>
          </w:rPr>
          <w:instrText xml:space="preserve"> PAGEREF _Toc507761823 \h </w:instrText>
        </w:r>
        <w:r>
          <w:rPr>
            <w:noProof/>
            <w:webHidden/>
          </w:rPr>
        </w:r>
        <w:r>
          <w:rPr>
            <w:noProof/>
            <w:webHidden/>
          </w:rPr>
          <w:fldChar w:fldCharType="separate"/>
        </w:r>
        <w:r>
          <w:rPr>
            <w:noProof/>
            <w:webHidden/>
          </w:rPr>
          <w:t>16</w:t>
        </w:r>
        <w:r>
          <w:rPr>
            <w:noProof/>
            <w:webHidden/>
          </w:rPr>
          <w:fldChar w:fldCharType="end"/>
        </w:r>
      </w:hyperlink>
    </w:p>
    <w:p w14:paraId="6E59931F" w14:textId="77777777" w:rsidR="00E351BE" w:rsidRDefault="00E351BE">
      <w:pPr>
        <w:pStyle w:val="TOC1"/>
        <w:tabs>
          <w:tab w:val="left" w:pos="440"/>
          <w:tab w:val="right" w:leader="dot" w:pos="9350"/>
        </w:tabs>
        <w:rPr>
          <w:rFonts w:asciiTheme="minorHAnsi" w:eastAsiaTheme="minorEastAsia" w:hAnsiTheme="minorHAnsi" w:cstheme="minorBidi"/>
          <w:b w:val="0"/>
          <w:bCs w:val="0"/>
          <w:noProof/>
          <w:szCs w:val="22"/>
        </w:rPr>
      </w:pPr>
      <w:hyperlink w:anchor="_Toc507761824" w:history="1">
        <w:r w:rsidRPr="00880C0C">
          <w:rPr>
            <w:rStyle w:val="Hyperlink"/>
            <w:noProof/>
          </w:rPr>
          <w:t>6</w:t>
        </w:r>
        <w:r>
          <w:rPr>
            <w:rFonts w:asciiTheme="minorHAnsi" w:eastAsiaTheme="minorEastAsia" w:hAnsiTheme="minorHAnsi" w:cstheme="minorBidi"/>
            <w:b w:val="0"/>
            <w:bCs w:val="0"/>
            <w:noProof/>
            <w:szCs w:val="22"/>
          </w:rPr>
          <w:tab/>
        </w:r>
        <w:r w:rsidRPr="00880C0C">
          <w:rPr>
            <w:rStyle w:val="Hyperlink"/>
            <w:noProof/>
          </w:rPr>
          <w:t>Appendix D – FSC Mapping Rules</w:t>
        </w:r>
        <w:r>
          <w:rPr>
            <w:noProof/>
            <w:webHidden/>
          </w:rPr>
          <w:tab/>
        </w:r>
        <w:r>
          <w:rPr>
            <w:noProof/>
            <w:webHidden/>
          </w:rPr>
          <w:fldChar w:fldCharType="begin"/>
        </w:r>
        <w:r>
          <w:rPr>
            <w:noProof/>
            <w:webHidden/>
          </w:rPr>
          <w:instrText xml:space="preserve"> PAGEREF _Toc507761824 \h </w:instrText>
        </w:r>
        <w:r>
          <w:rPr>
            <w:noProof/>
            <w:webHidden/>
          </w:rPr>
        </w:r>
        <w:r>
          <w:rPr>
            <w:noProof/>
            <w:webHidden/>
          </w:rPr>
          <w:fldChar w:fldCharType="separate"/>
        </w:r>
        <w:r>
          <w:rPr>
            <w:noProof/>
            <w:webHidden/>
          </w:rPr>
          <w:t>16</w:t>
        </w:r>
        <w:r>
          <w:rPr>
            <w:noProof/>
            <w:webHidden/>
          </w:rPr>
          <w:fldChar w:fldCharType="end"/>
        </w:r>
      </w:hyperlink>
    </w:p>
    <w:p w14:paraId="7D6DEFC3" w14:textId="77777777" w:rsidR="00E351BE" w:rsidRDefault="00E351BE">
      <w:pPr>
        <w:pStyle w:val="TOC1"/>
        <w:tabs>
          <w:tab w:val="left" w:pos="440"/>
          <w:tab w:val="right" w:leader="dot" w:pos="9350"/>
        </w:tabs>
        <w:rPr>
          <w:rFonts w:asciiTheme="minorHAnsi" w:eastAsiaTheme="minorEastAsia" w:hAnsiTheme="minorHAnsi" w:cstheme="minorBidi"/>
          <w:b w:val="0"/>
          <w:bCs w:val="0"/>
          <w:noProof/>
          <w:szCs w:val="22"/>
        </w:rPr>
      </w:pPr>
      <w:hyperlink w:anchor="_Toc507761825" w:history="1">
        <w:r w:rsidRPr="00880C0C">
          <w:rPr>
            <w:rStyle w:val="Hyperlink"/>
            <w:noProof/>
          </w:rPr>
          <w:t>7</w:t>
        </w:r>
        <w:r>
          <w:rPr>
            <w:rFonts w:asciiTheme="minorHAnsi" w:eastAsiaTheme="minorEastAsia" w:hAnsiTheme="minorHAnsi" w:cstheme="minorBidi"/>
            <w:b w:val="0"/>
            <w:bCs w:val="0"/>
            <w:noProof/>
            <w:szCs w:val="22"/>
          </w:rPr>
          <w:tab/>
        </w:r>
        <w:r w:rsidRPr="00880C0C">
          <w:rPr>
            <w:rStyle w:val="Hyperlink"/>
            <w:noProof/>
          </w:rPr>
          <w:t>Appendix E – FSC Default Values</w:t>
        </w:r>
        <w:r>
          <w:rPr>
            <w:noProof/>
            <w:webHidden/>
          </w:rPr>
          <w:tab/>
        </w:r>
        <w:r>
          <w:rPr>
            <w:noProof/>
            <w:webHidden/>
          </w:rPr>
          <w:fldChar w:fldCharType="begin"/>
        </w:r>
        <w:r>
          <w:rPr>
            <w:noProof/>
            <w:webHidden/>
          </w:rPr>
          <w:instrText xml:space="preserve"> PAGEREF _Toc507761825 \h </w:instrText>
        </w:r>
        <w:r>
          <w:rPr>
            <w:noProof/>
            <w:webHidden/>
          </w:rPr>
        </w:r>
        <w:r>
          <w:rPr>
            <w:noProof/>
            <w:webHidden/>
          </w:rPr>
          <w:fldChar w:fldCharType="separate"/>
        </w:r>
        <w:r>
          <w:rPr>
            <w:noProof/>
            <w:webHidden/>
          </w:rPr>
          <w:t>16</w:t>
        </w:r>
        <w:r>
          <w:rPr>
            <w:noProof/>
            <w:webHidden/>
          </w:rPr>
          <w:fldChar w:fldCharType="end"/>
        </w:r>
      </w:hyperlink>
    </w:p>
    <w:bookmarkEnd w:id="2"/>
    <w:p w14:paraId="054FEECE" w14:textId="6D3AB855" w:rsidR="00302507" w:rsidRPr="00302507" w:rsidRDefault="00CE41B2" w:rsidP="00302507">
      <w:pPr>
        <w:pStyle w:val="BodyText"/>
      </w:pPr>
      <w:r>
        <w:rPr>
          <w:caps/>
        </w:rPr>
        <w:fldChar w:fldCharType="end"/>
      </w:r>
    </w:p>
    <w:p w14:paraId="054FEECF" w14:textId="77777777" w:rsidR="00C93DEB" w:rsidRDefault="00C93DEB" w:rsidP="00302507">
      <w:pPr>
        <w:pStyle w:val="BodyText"/>
        <w:rPr>
          <w:smallCaps/>
          <w:noProof/>
          <w:sz w:val="24"/>
        </w:rPr>
      </w:pPr>
      <w:r>
        <w:fldChar w:fldCharType="begin"/>
      </w:r>
      <w:r>
        <w:instrText xml:space="preserve"> TOC \o "1-3" \h \z \u </w:instrText>
      </w:r>
      <w:r>
        <w:fldChar w:fldCharType="separate"/>
      </w:r>
    </w:p>
    <w:p w14:paraId="054FEED0" w14:textId="77777777" w:rsidR="00111074" w:rsidRDefault="00C93DEB" w:rsidP="00302507">
      <w:pPr>
        <w:pStyle w:val="BodyText"/>
        <w:sectPr w:rsidR="00111074" w:rsidSect="00977A7D">
          <w:footerReference w:type="even" r:id="rId17"/>
          <w:pgSz w:w="12240" w:h="15840" w:code="1"/>
          <w:pgMar w:top="1440" w:right="1440" w:bottom="1440" w:left="1440" w:header="720" w:footer="720" w:gutter="0"/>
          <w:pgNumType w:fmt="lowerRoman"/>
          <w:cols w:space="720"/>
          <w:docGrid w:linePitch="360"/>
        </w:sectPr>
      </w:pPr>
      <w:r>
        <w:fldChar w:fldCharType="end"/>
      </w:r>
    </w:p>
    <w:p w14:paraId="054FEED1" w14:textId="77777777" w:rsidR="00D952B0" w:rsidRDefault="00D952B0" w:rsidP="002A58B7">
      <w:pPr>
        <w:pStyle w:val="Heading1"/>
        <w:numPr>
          <w:ilvl w:val="0"/>
          <w:numId w:val="8"/>
        </w:numPr>
      </w:pPr>
      <w:bookmarkStart w:id="3" w:name="_Toc146698395"/>
      <w:bookmarkStart w:id="4" w:name="_Toc216071604"/>
      <w:bookmarkStart w:id="5" w:name="_Toc263270951"/>
      <w:bookmarkStart w:id="6" w:name="_Toc263271230"/>
      <w:bookmarkStart w:id="7" w:name="_Toc377477590"/>
      <w:bookmarkStart w:id="8" w:name="_Toc507761773"/>
      <w:bookmarkEnd w:id="0"/>
      <w:bookmarkEnd w:id="3"/>
      <w:r w:rsidRPr="00FD58AE">
        <w:lastRenderedPageBreak/>
        <w:t>Introduction</w:t>
      </w:r>
      <w:bookmarkEnd w:id="4"/>
      <w:bookmarkEnd w:id="5"/>
      <w:bookmarkEnd w:id="6"/>
      <w:bookmarkEnd w:id="7"/>
      <w:bookmarkEnd w:id="8"/>
    </w:p>
    <w:p w14:paraId="054FEED2" w14:textId="6BD23693" w:rsidR="00FD58AE" w:rsidRPr="00505776" w:rsidRDefault="00117745" w:rsidP="005033F6">
      <w:pPr>
        <w:pStyle w:val="BodyText"/>
        <w:rPr>
          <w:rFonts w:ascii="Verdana" w:hAnsi="Verdana"/>
          <w:sz w:val="24"/>
          <w:szCs w:val="24"/>
        </w:rPr>
      </w:pPr>
      <w:r w:rsidRPr="00505776">
        <w:rPr>
          <w:rFonts w:ascii="Verdana" w:hAnsi="Verdana"/>
          <w:sz w:val="24"/>
          <w:szCs w:val="24"/>
        </w:rPr>
        <w:t xml:space="preserve">This document describes the interface between a </w:t>
      </w:r>
      <w:r w:rsidR="00CE0452" w:rsidRPr="00505776">
        <w:rPr>
          <w:rFonts w:ascii="Verdana" w:hAnsi="Verdana"/>
          <w:sz w:val="24"/>
          <w:szCs w:val="24"/>
        </w:rPr>
        <w:t xml:space="preserve">MCCF EDI TAS application </w:t>
      </w:r>
      <w:r w:rsidRPr="00505776">
        <w:rPr>
          <w:rFonts w:ascii="Verdana" w:hAnsi="Verdana"/>
          <w:sz w:val="24"/>
          <w:szCs w:val="24"/>
        </w:rPr>
        <w:t>and the VA Financial Services Center in Austin, TX</w:t>
      </w:r>
      <w:r w:rsidR="00505776" w:rsidRPr="00505776">
        <w:rPr>
          <w:rFonts w:ascii="Verdana" w:hAnsi="Verdana"/>
          <w:sz w:val="24"/>
          <w:szCs w:val="24"/>
        </w:rPr>
        <w:t xml:space="preserve"> (FSC) related to the electronic processing of </w:t>
      </w:r>
      <w:r w:rsidR="005033F6" w:rsidRPr="005033F6">
        <w:rPr>
          <w:rFonts w:ascii="Verdana" w:hAnsi="Verdana"/>
          <w:sz w:val="24"/>
          <w:szCs w:val="24"/>
        </w:rPr>
        <w:t>ASC</w:t>
      </w:r>
      <w:r w:rsidR="005033F6">
        <w:rPr>
          <w:rFonts w:ascii="Verdana" w:hAnsi="Verdana"/>
          <w:sz w:val="24"/>
          <w:szCs w:val="24"/>
        </w:rPr>
        <w:t xml:space="preserve"> X12N/005010 277CA Health Care </w:t>
      </w:r>
      <w:r w:rsidR="005033F6" w:rsidRPr="005033F6">
        <w:rPr>
          <w:rFonts w:ascii="Verdana" w:hAnsi="Verdana"/>
          <w:sz w:val="24"/>
          <w:szCs w:val="24"/>
        </w:rPr>
        <w:t>Claim Acknowledgement</w:t>
      </w:r>
      <w:r w:rsidR="00505776" w:rsidRPr="00505776">
        <w:rPr>
          <w:rFonts w:ascii="Verdana" w:hAnsi="Verdana"/>
          <w:sz w:val="24"/>
          <w:szCs w:val="24"/>
        </w:rPr>
        <w:t xml:space="preserve"> message</w:t>
      </w:r>
      <w:r w:rsidR="005033F6">
        <w:rPr>
          <w:rFonts w:ascii="Verdana" w:hAnsi="Verdana"/>
          <w:sz w:val="24"/>
          <w:szCs w:val="24"/>
        </w:rPr>
        <w:t>s</w:t>
      </w:r>
      <w:r w:rsidRPr="00505776">
        <w:rPr>
          <w:rFonts w:ascii="Verdana" w:hAnsi="Verdana"/>
          <w:sz w:val="24"/>
          <w:szCs w:val="24"/>
        </w:rPr>
        <w:t>.</w:t>
      </w:r>
      <w:bookmarkStart w:id="9" w:name="_Toc216071605"/>
    </w:p>
    <w:p w14:paraId="054FEED3" w14:textId="77777777" w:rsidR="00D952B0" w:rsidRDefault="00D952B0" w:rsidP="002A58B7">
      <w:pPr>
        <w:pStyle w:val="Heading2"/>
      </w:pPr>
      <w:bookmarkStart w:id="10" w:name="_Toc263270952"/>
      <w:bookmarkStart w:id="11" w:name="_Toc263271231"/>
      <w:bookmarkStart w:id="12" w:name="_Toc377477591"/>
      <w:bookmarkStart w:id="13" w:name="_Toc507761774"/>
      <w:r w:rsidRPr="00FD58AE">
        <w:t>Purpose</w:t>
      </w:r>
      <w:bookmarkEnd w:id="9"/>
      <w:bookmarkEnd w:id="10"/>
      <w:bookmarkEnd w:id="11"/>
      <w:bookmarkEnd w:id="12"/>
      <w:bookmarkEnd w:id="13"/>
    </w:p>
    <w:p w14:paraId="6A4A578B" w14:textId="4931B256" w:rsidR="005E1338" w:rsidRPr="005E1338" w:rsidRDefault="00C17200" w:rsidP="00B70FB7">
      <w:pPr>
        <w:pStyle w:val="BodyText"/>
        <w:rPr>
          <w:rFonts w:ascii="Verdana" w:hAnsi="Verdana"/>
          <w:sz w:val="24"/>
          <w:szCs w:val="24"/>
        </w:rPr>
      </w:pPr>
      <w:bookmarkStart w:id="14" w:name="_Toc216071606"/>
      <w:bookmarkStart w:id="15" w:name="_Toc263270953"/>
      <w:bookmarkStart w:id="16" w:name="_Toc263271232"/>
      <w:bookmarkStart w:id="17" w:name="_Toc377477592"/>
      <w:r w:rsidRPr="005E1338">
        <w:rPr>
          <w:rFonts w:ascii="Verdana" w:hAnsi="Verdana"/>
          <w:sz w:val="24"/>
          <w:szCs w:val="24"/>
        </w:rPr>
        <w:t xml:space="preserve">The purpose of this Interface Control Document (ICD) is to define the message structure and protocols which govern the interchange of data between </w:t>
      </w:r>
      <w:r w:rsidR="008D3681" w:rsidRPr="005E1338">
        <w:rPr>
          <w:rFonts w:ascii="Verdana" w:hAnsi="Verdana"/>
          <w:sz w:val="24"/>
          <w:szCs w:val="24"/>
        </w:rPr>
        <w:t>eBilling</w:t>
      </w:r>
      <w:r w:rsidR="005033F6">
        <w:rPr>
          <w:rFonts w:ascii="Verdana" w:hAnsi="Verdana"/>
          <w:sz w:val="24"/>
          <w:szCs w:val="24"/>
        </w:rPr>
        <w:t xml:space="preserve"> </w:t>
      </w:r>
      <w:r w:rsidRPr="005E1338">
        <w:rPr>
          <w:rFonts w:ascii="Verdana" w:hAnsi="Verdana"/>
          <w:sz w:val="24"/>
          <w:szCs w:val="24"/>
        </w:rPr>
        <w:t xml:space="preserve">within MCCF EDI TAS and the VA Financial Services Center (FSC) related to the electronic processing of </w:t>
      </w:r>
    </w:p>
    <w:p w14:paraId="2764A1E0" w14:textId="634FB988" w:rsidR="00790697" w:rsidRPr="005033F6" w:rsidRDefault="005033F6" w:rsidP="005033F6">
      <w:pPr>
        <w:pStyle w:val="BodyText"/>
        <w:numPr>
          <w:ilvl w:val="0"/>
          <w:numId w:val="24"/>
        </w:numPr>
        <w:rPr>
          <w:rFonts w:ascii="Verdana" w:hAnsi="Verdana"/>
          <w:sz w:val="24"/>
          <w:szCs w:val="24"/>
        </w:rPr>
      </w:pPr>
      <w:r w:rsidRPr="005033F6">
        <w:rPr>
          <w:rFonts w:ascii="Verdana" w:hAnsi="Verdana"/>
          <w:sz w:val="24"/>
          <w:szCs w:val="24"/>
        </w:rPr>
        <w:t>ASC X12N/005010 277CA Health Care Claim Acknowledgement</w:t>
      </w:r>
      <w:r w:rsidR="00B70FB7" w:rsidRPr="005033F6">
        <w:rPr>
          <w:rFonts w:ascii="Verdana" w:hAnsi="Verdana"/>
          <w:sz w:val="24"/>
          <w:szCs w:val="24"/>
        </w:rPr>
        <w:t xml:space="preserve"> transactions.</w:t>
      </w:r>
    </w:p>
    <w:p w14:paraId="054FEED5" w14:textId="2029CBC8" w:rsidR="00D952B0" w:rsidRDefault="00D952B0" w:rsidP="002A58B7">
      <w:pPr>
        <w:pStyle w:val="Heading2"/>
      </w:pPr>
      <w:bookmarkStart w:id="18" w:name="_Toc507761775"/>
      <w:r w:rsidRPr="00FD58AE">
        <w:t>Scope</w:t>
      </w:r>
      <w:bookmarkEnd w:id="14"/>
      <w:bookmarkEnd w:id="15"/>
      <w:bookmarkEnd w:id="16"/>
      <w:bookmarkEnd w:id="17"/>
      <w:bookmarkEnd w:id="18"/>
    </w:p>
    <w:p w14:paraId="3972C335" w14:textId="77777777" w:rsidR="005E1338" w:rsidRPr="000D6D2A" w:rsidRDefault="005E1338" w:rsidP="005E1338">
      <w:pPr>
        <w:pStyle w:val="BodyText"/>
        <w:rPr>
          <w:rFonts w:ascii="Verdana" w:hAnsi="Verdana"/>
          <w:sz w:val="24"/>
          <w:szCs w:val="24"/>
        </w:rPr>
      </w:pPr>
      <w:r w:rsidRPr="000D6D2A">
        <w:rPr>
          <w:rFonts w:ascii="Verdana" w:hAnsi="Verdana"/>
          <w:sz w:val="24"/>
          <w:szCs w:val="24"/>
        </w:rPr>
        <w:t xml:space="preserve">This ICD specifies the interface between MCCF EDI TAS </w:t>
      </w:r>
      <w:r>
        <w:rPr>
          <w:rFonts w:ascii="Verdana" w:hAnsi="Verdana"/>
          <w:sz w:val="24"/>
          <w:szCs w:val="24"/>
        </w:rPr>
        <w:t>eBilling</w:t>
      </w:r>
      <w:r w:rsidRPr="000D6D2A">
        <w:rPr>
          <w:rFonts w:ascii="Verdana" w:hAnsi="Verdana"/>
          <w:sz w:val="24"/>
          <w:szCs w:val="24"/>
        </w:rPr>
        <w:t xml:space="preserve"> and FSC. This document provides details on the functional, performance, operational and design requirements for the interface. This document defines the layouts for the data that the FSC receives from MCCF EDI TAS </w:t>
      </w:r>
      <w:r>
        <w:rPr>
          <w:rFonts w:ascii="Verdana" w:hAnsi="Verdana"/>
          <w:sz w:val="24"/>
          <w:szCs w:val="24"/>
        </w:rPr>
        <w:t>eBilling.</w:t>
      </w:r>
      <w:r w:rsidRPr="000D6D2A">
        <w:rPr>
          <w:rFonts w:ascii="Verdana" w:hAnsi="Verdana"/>
          <w:sz w:val="24"/>
          <w:szCs w:val="24"/>
        </w:rPr>
        <w:t xml:space="preserve"> This document is intended for all parties requiring such information, including business stakeholders, end-users, software developers, system designers, testers and anyone else responsible for implementing this interface.</w:t>
      </w:r>
    </w:p>
    <w:p w14:paraId="53B70E31" w14:textId="77777777" w:rsidR="00C17200" w:rsidRPr="00C17200" w:rsidRDefault="00C17200" w:rsidP="00C17200">
      <w:pPr>
        <w:pStyle w:val="BodyText"/>
        <w:rPr>
          <w:lang w:eastAsia="en-US"/>
        </w:rPr>
      </w:pPr>
    </w:p>
    <w:p w14:paraId="054FEEDA" w14:textId="6300404B" w:rsidR="002E76AB" w:rsidRDefault="00D952B0" w:rsidP="002A58B7">
      <w:pPr>
        <w:pStyle w:val="Heading2"/>
      </w:pPr>
      <w:bookmarkStart w:id="19" w:name="_Toc216071607"/>
      <w:bookmarkStart w:id="20" w:name="_Toc263270954"/>
      <w:bookmarkStart w:id="21" w:name="_Toc263271233"/>
      <w:bookmarkStart w:id="22" w:name="_Toc377477593"/>
      <w:bookmarkStart w:id="23" w:name="_Toc507761776"/>
      <w:r w:rsidRPr="00FD58AE">
        <w:t>System Identification</w:t>
      </w:r>
      <w:bookmarkEnd w:id="19"/>
      <w:bookmarkEnd w:id="20"/>
      <w:bookmarkEnd w:id="21"/>
      <w:bookmarkEnd w:id="22"/>
      <w:bookmarkEnd w:id="23"/>
      <w:r w:rsidRPr="00FD58AE">
        <w:t xml:space="preserve"> </w:t>
      </w:r>
      <w:r>
        <w:t xml:space="preserve"> </w:t>
      </w:r>
    </w:p>
    <w:p w14:paraId="693779FD" w14:textId="26FF64C8" w:rsidR="009A77D0" w:rsidRPr="005E1338" w:rsidRDefault="00790697" w:rsidP="005033F6">
      <w:pPr>
        <w:pStyle w:val="BodyText"/>
        <w:rPr>
          <w:rFonts w:ascii="Verdana" w:hAnsi="Verdana"/>
          <w:sz w:val="24"/>
          <w:szCs w:val="24"/>
        </w:rPr>
      </w:pPr>
      <w:r w:rsidRPr="005E1338">
        <w:rPr>
          <w:rFonts w:ascii="Verdana" w:hAnsi="Verdana"/>
          <w:sz w:val="24"/>
          <w:szCs w:val="24"/>
        </w:rPr>
        <w:t xml:space="preserve">MCCF EDI TAS </w:t>
      </w:r>
      <w:r w:rsidR="005E1338" w:rsidRPr="005E1338">
        <w:rPr>
          <w:rFonts w:ascii="Verdana" w:hAnsi="Verdana"/>
          <w:sz w:val="24"/>
          <w:szCs w:val="24"/>
        </w:rPr>
        <w:t>eBilling is</w:t>
      </w:r>
      <w:r w:rsidR="003F5C79" w:rsidRPr="005E1338">
        <w:rPr>
          <w:rFonts w:ascii="Verdana" w:hAnsi="Verdana"/>
          <w:sz w:val="24"/>
          <w:szCs w:val="24"/>
        </w:rPr>
        <w:t xml:space="preserve"> a</w:t>
      </w:r>
      <w:r w:rsidRPr="005E1338">
        <w:rPr>
          <w:rFonts w:ascii="Verdana" w:hAnsi="Verdana"/>
          <w:sz w:val="24"/>
          <w:szCs w:val="24"/>
        </w:rPr>
        <w:t xml:space="preserve"> software</w:t>
      </w:r>
      <w:r w:rsidR="003F5C79" w:rsidRPr="005E1338">
        <w:rPr>
          <w:rFonts w:ascii="Verdana" w:hAnsi="Verdana"/>
          <w:sz w:val="24"/>
          <w:szCs w:val="24"/>
        </w:rPr>
        <w:t xml:space="preserve"> stack </w:t>
      </w:r>
      <w:r w:rsidRPr="005E1338">
        <w:rPr>
          <w:rFonts w:ascii="Verdana" w:hAnsi="Verdana"/>
          <w:sz w:val="24"/>
          <w:szCs w:val="24"/>
        </w:rPr>
        <w:t>designed to support the</w:t>
      </w:r>
      <w:r w:rsidR="005E1338" w:rsidRPr="005E1338">
        <w:rPr>
          <w:rFonts w:ascii="Verdana" w:hAnsi="Verdana"/>
          <w:sz w:val="24"/>
          <w:szCs w:val="24"/>
        </w:rPr>
        <w:t xml:space="preserve"> processing of claim, </w:t>
      </w:r>
      <w:r w:rsidRPr="005E1338">
        <w:rPr>
          <w:rFonts w:ascii="Verdana" w:hAnsi="Verdana"/>
          <w:sz w:val="24"/>
          <w:szCs w:val="24"/>
        </w:rPr>
        <w:t>request/inquiries and responses related</w:t>
      </w:r>
      <w:r w:rsidR="003D4500" w:rsidRPr="005E1338">
        <w:rPr>
          <w:rFonts w:ascii="Verdana" w:hAnsi="Verdana"/>
          <w:sz w:val="24"/>
          <w:szCs w:val="24"/>
        </w:rPr>
        <w:t xml:space="preserve"> to</w:t>
      </w:r>
      <w:r w:rsidRPr="005E1338">
        <w:rPr>
          <w:rFonts w:ascii="Verdana" w:hAnsi="Verdana"/>
          <w:sz w:val="24"/>
          <w:szCs w:val="24"/>
        </w:rPr>
        <w:t xml:space="preserve"> health care services </w:t>
      </w:r>
      <w:r w:rsidR="00B70FB7" w:rsidRPr="005E1338">
        <w:rPr>
          <w:rFonts w:ascii="Verdana" w:hAnsi="Verdana"/>
          <w:sz w:val="24"/>
          <w:szCs w:val="24"/>
        </w:rPr>
        <w:t xml:space="preserve">claims </w:t>
      </w:r>
      <w:r w:rsidR="003D4500" w:rsidRPr="005E1338">
        <w:rPr>
          <w:rFonts w:ascii="Verdana" w:hAnsi="Verdana"/>
          <w:sz w:val="24"/>
          <w:szCs w:val="24"/>
        </w:rPr>
        <w:t xml:space="preserve">and encounter </w:t>
      </w:r>
      <w:r w:rsidRPr="005E1338">
        <w:rPr>
          <w:rFonts w:ascii="Verdana" w:hAnsi="Verdana"/>
          <w:sz w:val="24"/>
          <w:szCs w:val="24"/>
        </w:rPr>
        <w:t xml:space="preserve">reviews.  This interface supports the electronic </w:t>
      </w:r>
      <w:r w:rsidR="009A77D0" w:rsidRPr="005E1338">
        <w:rPr>
          <w:rFonts w:ascii="Verdana" w:hAnsi="Verdana"/>
          <w:sz w:val="24"/>
          <w:szCs w:val="24"/>
        </w:rPr>
        <w:t>transmission</w:t>
      </w:r>
      <w:r w:rsidR="00556AE3" w:rsidRPr="005E1338">
        <w:rPr>
          <w:rFonts w:ascii="Verdana" w:hAnsi="Verdana"/>
          <w:sz w:val="24"/>
          <w:szCs w:val="24"/>
        </w:rPr>
        <w:t xml:space="preserve"> and reception of various EDI transactions including the </w:t>
      </w:r>
      <w:r w:rsidR="005033F6" w:rsidRPr="005033F6">
        <w:rPr>
          <w:rFonts w:ascii="Verdana" w:hAnsi="Verdana"/>
          <w:sz w:val="24"/>
          <w:szCs w:val="24"/>
        </w:rPr>
        <w:t>ASC</w:t>
      </w:r>
      <w:r w:rsidR="005033F6">
        <w:rPr>
          <w:rFonts w:ascii="Verdana" w:hAnsi="Verdana"/>
          <w:sz w:val="24"/>
          <w:szCs w:val="24"/>
        </w:rPr>
        <w:t xml:space="preserve"> X12N/005010 277CA Health Care </w:t>
      </w:r>
      <w:r w:rsidR="005033F6" w:rsidRPr="005033F6">
        <w:rPr>
          <w:rFonts w:ascii="Verdana" w:hAnsi="Verdana"/>
          <w:sz w:val="24"/>
          <w:szCs w:val="24"/>
        </w:rPr>
        <w:t>Claim Acknowledgement</w:t>
      </w:r>
      <w:r w:rsidR="00AC3236" w:rsidRPr="005E1338">
        <w:rPr>
          <w:rFonts w:ascii="Verdana" w:hAnsi="Verdana"/>
          <w:sz w:val="24"/>
          <w:szCs w:val="24"/>
        </w:rPr>
        <w:t xml:space="preserve"> </w:t>
      </w:r>
      <w:r w:rsidR="009A77D0" w:rsidRPr="005E1338">
        <w:rPr>
          <w:rFonts w:ascii="Verdana" w:hAnsi="Verdana"/>
          <w:sz w:val="24"/>
          <w:szCs w:val="24"/>
        </w:rPr>
        <w:t xml:space="preserve">between MCCF EDI TAS </w:t>
      </w:r>
      <w:r w:rsidR="005E1338" w:rsidRPr="005E1338">
        <w:rPr>
          <w:rFonts w:ascii="Verdana" w:hAnsi="Verdana"/>
          <w:sz w:val="24"/>
          <w:szCs w:val="24"/>
        </w:rPr>
        <w:t>eBilling</w:t>
      </w:r>
      <w:r w:rsidR="009A77D0" w:rsidRPr="005E1338">
        <w:rPr>
          <w:rFonts w:ascii="Verdana" w:hAnsi="Verdana"/>
          <w:sz w:val="24"/>
          <w:szCs w:val="24"/>
        </w:rPr>
        <w:t xml:space="preserve"> and FSC. </w:t>
      </w:r>
    </w:p>
    <w:p w14:paraId="74CC6506" w14:textId="5D302412" w:rsidR="00790697" w:rsidRPr="005E1338" w:rsidRDefault="009A77D0" w:rsidP="005E1338">
      <w:pPr>
        <w:pStyle w:val="BodyText"/>
        <w:rPr>
          <w:rFonts w:ascii="Verdana" w:hAnsi="Verdana"/>
          <w:strike/>
          <w:sz w:val="24"/>
          <w:szCs w:val="24"/>
        </w:rPr>
      </w:pPr>
      <w:r w:rsidRPr="005E1338">
        <w:rPr>
          <w:rFonts w:ascii="Verdana" w:hAnsi="Verdana"/>
          <w:sz w:val="24"/>
          <w:szCs w:val="24"/>
        </w:rPr>
        <w:t xml:space="preserve">The </w:t>
      </w:r>
      <w:r w:rsidR="005E1338" w:rsidRPr="005E1338">
        <w:rPr>
          <w:rFonts w:ascii="Verdana" w:hAnsi="Verdana"/>
          <w:sz w:val="24"/>
          <w:szCs w:val="24"/>
        </w:rPr>
        <w:t xml:space="preserve">277CA </w:t>
      </w:r>
      <w:r w:rsidRPr="005E1338">
        <w:rPr>
          <w:rFonts w:ascii="Verdana" w:hAnsi="Verdana"/>
          <w:sz w:val="24"/>
          <w:szCs w:val="24"/>
        </w:rPr>
        <w:t>messages are initially</w:t>
      </w:r>
      <w:r w:rsidR="00AE13E4" w:rsidRPr="005E1338">
        <w:rPr>
          <w:rFonts w:ascii="Verdana" w:hAnsi="Verdana"/>
          <w:sz w:val="24"/>
          <w:szCs w:val="24"/>
        </w:rPr>
        <w:t xml:space="preserve"> received from payers and</w:t>
      </w:r>
      <w:r w:rsidRPr="005E1338">
        <w:rPr>
          <w:rFonts w:ascii="Verdana" w:hAnsi="Verdana"/>
          <w:sz w:val="24"/>
          <w:szCs w:val="24"/>
        </w:rPr>
        <w:t xml:space="preserve"> mapped by </w:t>
      </w:r>
      <w:r w:rsidR="00556AE3" w:rsidRPr="005E1338">
        <w:rPr>
          <w:rFonts w:ascii="Verdana" w:hAnsi="Verdana"/>
          <w:sz w:val="24"/>
          <w:szCs w:val="24"/>
        </w:rPr>
        <w:t xml:space="preserve">FSC where they are translated from ASC X12N/005010 Health Care Claim Acknowledgement 277CA </w:t>
      </w:r>
      <w:r w:rsidRPr="005E1338">
        <w:rPr>
          <w:rFonts w:ascii="Verdana" w:hAnsi="Verdana"/>
          <w:sz w:val="24"/>
          <w:szCs w:val="24"/>
        </w:rPr>
        <w:t xml:space="preserve">to FHIR resources inside a FHIR bundle and transmitted to </w:t>
      </w:r>
      <w:r w:rsidR="00556AE3" w:rsidRPr="005E1338">
        <w:rPr>
          <w:rFonts w:ascii="Verdana" w:hAnsi="Verdana"/>
          <w:sz w:val="24"/>
          <w:szCs w:val="24"/>
        </w:rPr>
        <w:t xml:space="preserve">MCCF EDI TAS </w:t>
      </w:r>
      <w:r w:rsidR="005E1338" w:rsidRPr="005E1338">
        <w:rPr>
          <w:rFonts w:ascii="Verdana" w:hAnsi="Verdana"/>
          <w:sz w:val="24"/>
          <w:szCs w:val="24"/>
        </w:rPr>
        <w:t>eBilling.</w:t>
      </w:r>
    </w:p>
    <w:p w14:paraId="4230377E" w14:textId="77777777" w:rsidR="00C17200" w:rsidRPr="00C17200" w:rsidRDefault="00C17200" w:rsidP="00C17200">
      <w:pPr>
        <w:pStyle w:val="BodyText"/>
        <w:rPr>
          <w:lang w:eastAsia="en-US"/>
        </w:rPr>
      </w:pPr>
    </w:p>
    <w:p w14:paraId="1BAF597D" w14:textId="1C1F1E54" w:rsidR="00767052" w:rsidRDefault="00767052">
      <w:pPr>
        <w:rPr>
          <w:rFonts w:eastAsia="MS Mincho"/>
          <w:sz w:val="20"/>
          <w:szCs w:val="22"/>
        </w:rPr>
      </w:pPr>
      <w:r>
        <w:br w:type="page"/>
      </w:r>
    </w:p>
    <w:p w14:paraId="054FEEDD" w14:textId="63C18F32" w:rsidR="00473584" w:rsidRPr="00D916CC" w:rsidRDefault="00EF5B1C" w:rsidP="002A58B7">
      <w:pPr>
        <w:pStyle w:val="Heading3"/>
      </w:pPr>
      <w:bookmarkStart w:id="24" w:name="_Toc263270955"/>
      <w:bookmarkStart w:id="25" w:name="_Toc263271234"/>
      <w:bookmarkStart w:id="26" w:name="_Toc377477595"/>
      <w:bookmarkStart w:id="27" w:name="_Toc507761777"/>
      <w:r>
        <w:lastRenderedPageBreak/>
        <w:t xml:space="preserve">MCCF EDI TAS </w:t>
      </w:r>
      <w:bookmarkEnd w:id="24"/>
      <w:bookmarkEnd w:id="25"/>
      <w:bookmarkEnd w:id="26"/>
      <w:r w:rsidR="00F62264">
        <w:t>eBilling</w:t>
      </w:r>
      <w:bookmarkEnd w:id="27"/>
    </w:p>
    <w:tbl>
      <w:tblPr>
        <w:tblW w:w="4436" w:type="pct"/>
        <w:tblInd w:w="108" w:type="dxa"/>
        <w:tblLook w:val="01E0" w:firstRow="1" w:lastRow="1" w:firstColumn="1" w:lastColumn="1" w:noHBand="0" w:noVBand="0"/>
      </w:tblPr>
      <w:tblGrid>
        <w:gridCol w:w="2340"/>
        <w:gridCol w:w="6156"/>
      </w:tblGrid>
      <w:tr w:rsidR="00D952B0" w:rsidRPr="003B377B" w14:paraId="054FEEE0"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DE"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DF" w14:textId="77777777" w:rsidR="00D952B0" w:rsidRPr="003B377B" w:rsidRDefault="00D952B0" w:rsidP="00827B22">
            <w:pPr>
              <w:pStyle w:val="TableHeading"/>
              <w:tabs>
                <w:tab w:val="center" w:pos="4680"/>
                <w:tab w:val="right" w:pos="9360"/>
              </w:tabs>
            </w:pPr>
            <w:r>
              <w:t>Details</w:t>
            </w:r>
          </w:p>
        </w:tc>
      </w:tr>
      <w:tr w:rsidR="00D952B0" w:rsidRPr="003B377B" w14:paraId="054FEEE3" w14:textId="77777777">
        <w:tc>
          <w:tcPr>
            <w:tcW w:w="2340" w:type="dxa"/>
            <w:tcBorders>
              <w:top w:val="dotted" w:sz="4" w:space="0" w:color="auto"/>
              <w:left w:val="dotted" w:sz="4" w:space="0" w:color="auto"/>
              <w:bottom w:val="dotted" w:sz="4" w:space="0" w:color="auto"/>
              <w:right w:val="dotted" w:sz="4" w:space="0" w:color="auto"/>
            </w:tcBorders>
          </w:tcPr>
          <w:p w14:paraId="054FEEE1"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54FEEE2" w14:textId="3F680D9D" w:rsidR="00D952B0" w:rsidRPr="00827B22" w:rsidRDefault="00D952B0" w:rsidP="00827B22">
            <w:pPr>
              <w:pStyle w:val="TableText"/>
              <w:tabs>
                <w:tab w:val="center" w:pos="4680"/>
                <w:tab w:val="right" w:pos="9360"/>
              </w:tabs>
              <w:rPr>
                <w:szCs w:val="16"/>
              </w:rPr>
            </w:pPr>
          </w:p>
        </w:tc>
      </w:tr>
      <w:tr w:rsidR="00D952B0" w:rsidRPr="003B377B" w14:paraId="054FEEE6" w14:textId="77777777">
        <w:tc>
          <w:tcPr>
            <w:tcW w:w="2340" w:type="dxa"/>
            <w:tcBorders>
              <w:top w:val="dotted" w:sz="4" w:space="0" w:color="auto"/>
              <w:left w:val="dotted" w:sz="4" w:space="0" w:color="auto"/>
              <w:bottom w:val="dotted" w:sz="4" w:space="0" w:color="auto"/>
              <w:right w:val="dotted" w:sz="4" w:space="0" w:color="auto"/>
            </w:tcBorders>
          </w:tcPr>
          <w:p w14:paraId="054FEEE4"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054FEEE5" w14:textId="260D119B" w:rsidR="00D952B0" w:rsidRPr="00827B22" w:rsidRDefault="00D952B0" w:rsidP="00827B22">
            <w:pPr>
              <w:pStyle w:val="TableText"/>
              <w:tabs>
                <w:tab w:val="center" w:pos="4680"/>
                <w:tab w:val="right" w:pos="9360"/>
              </w:tabs>
              <w:rPr>
                <w:szCs w:val="16"/>
              </w:rPr>
            </w:pPr>
          </w:p>
        </w:tc>
      </w:tr>
      <w:tr w:rsidR="00D952B0" w:rsidRPr="003B377B" w14:paraId="054FEEE9" w14:textId="77777777">
        <w:tc>
          <w:tcPr>
            <w:tcW w:w="2340" w:type="dxa"/>
            <w:tcBorders>
              <w:top w:val="dotted" w:sz="4" w:space="0" w:color="auto"/>
              <w:left w:val="dotted" w:sz="4" w:space="0" w:color="auto"/>
              <w:bottom w:val="dotted" w:sz="4" w:space="0" w:color="auto"/>
              <w:right w:val="dotted" w:sz="4" w:space="0" w:color="auto"/>
            </w:tcBorders>
          </w:tcPr>
          <w:p w14:paraId="054FEEE7"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54FEEE8" w14:textId="5E692C77" w:rsidR="00D952B0" w:rsidRPr="00827B22" w:rsidRDefault="00D952B0" w:rsidP="00827B22">
            <w:pPr>
              <w:pStyle w:val="TableText"/>
              <w:tabs>
                <w:tab w:val="center" w:pos="4680"/>
                <w:tab w:val="right" w:pos="9360"/>
              </w:tabs>
              <w:rPr>
                <w:szCs w:val="16"/>
              </w:rPr>
            </w:pPr>
          </w:p>
        </w:tc>
      </w:tr>
      <w:tr w:rsidR="00D952B0" w:rsidRPr="003B377B" w14:paraId="054FEEEC" w14:textId="77777777">
        <w:tc>
          <w:tcPr>
            <w:tcW w:w="2340" w:type="dxa"/>
            <w:tcBorders>
              <w:top w:val="dotted" w:sz="4" w:space="0" w:color="auto"/>
              <w:left w:val="dotted" w:sz="4" w:space="0" w:color="auto"/>
              <w:bottom w:val="dotted" w:sz="4" w:space="0" w:color="auto"/>
              <w:right w:val="dotted" w:sz="4" w:space="0" w:color="auto"/>
            </w:tcBorders>
          </w:tcPr>
          <w:p w14:paraId="054FEEEA" w14:textId="77777777" w:rsidR="00D952B0" w:rsidRPr="00827B22" w:rsidRDefault="00D952B0" w:rsidP="00827B22">
            <w:pPr>
              <w:pStyle w:val="TableText"/>
              <w:tabs>
                <w:tab w:val="center" w:pos="4680"/>
                <w:tab w:val="right" w:pos="9360"/>
              </w:tabs>
              <w:rPr>
                <w:szCs w:val="16"/>
              </w:rPr>
            </w:pPr>
            <w:r w:rsidRPr="00827B22">
              <w:rPr>
                <w:szCs w:val="16"/>
              </w:rPr>
              <w:t>Release number</w:t>
            </w:r>
          </w:p>
        </w:tc>
        <w:tc>
          <w:tcPr>
            <w:tcW w:w="6156" w:type="dxa"/>
            <w:tcBorders>
              <w:top w:val="dotted" w:sz="4" w:space="0" w:color="auto"/>
              <w:left w:val="dotted" w:sz="4" w:space="0" w:color="auto"/>
              <w:bottom w:val="dotted" w:sz="4" w:space="0" w:color="auto"/>
              <w:right w:val="dotted" w:sz="4" w:space="0" w:color="auto"/>
            </w:tcBorders>
          </w:tcPr>
          <w:p w14:paraId="054FEEEB" w14:textId="03DBC42D" w:rsidR="00D952B0" w:rsidRPr="009F6D13" w:rsidRDefault="00D952B0" w:rsidP="000A7B20">
            <w:pPr>
              <w:pStyle w:val="TableText"/>
              <w:rPr>
                <w:i/>
              </w:rPr>
            </w:pPr>
          </w:p>
        </w:tc>
      </w:tr>
      <w:tr w:rsidR="00D952B0" w:rsidRPr="003B377B" w14:paraId="054FEEEF" w14:textId="77777777">
        <w:tc>
          <w:tcPr>
            <w:tcW w:w="2340" w:type="dxa"/>
            <w:tcBorders>
              <w:top w:val="dotted" w:sz="4" w:space="0" w:color="auto"/>
              <w:left w:val="dotted" w:sz="4" w:space="0" w:color="auto"/>
              <w:bottom w:val="dotted" w:sz="4" w:space="0" w:color="auto"/>
              <w:right w:val="dotted" w:sz="4" w:space="0" w:color="auto"/>
            </w:tcBorders>
          </w:tcPr>
          <w:p w14:paraId="054FEEED"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054FEEEE" w14:textId="210197E4" w:rsidR="00D952B0" w:rsidRPr="00C063D6" w:rsidRDefault="00D952B0" w:rsidP="000A7B20">
            <w:pPr>
              <w:pStyle w:val="TableText"/>
              <w:rPr>
                <w:i/>
              </w:rPr>
            </w:pPr>
          </w:p>
        </w:tc>
      </w:tr>
      <w:tr w:rsidR="00D952B0" w:rsidRPr="003B377B" w14:paraId="054FEEF2" w14:textId="77777777">
        <w:tc>
          <w:tcPr>
            <w:tcW w:w="2340" w:type="dxa"/>
            <w:tcBorders>
              <w:top w:val="dotted" w:sz="4" w:space="0" w:color="auto"/>
              <w:left w:val="dotted" w:sz="4" w:space="0" w:color="auto"/>
              <w:bottom w:val="dotted" w:sz="4" w:space="0" w:color="auto"/>
              <w:right w:val="dotted" w:sz="4" w:space="0" w:color="auto"/>
            </w:tcBorders>
          </w:tcPr>
          <w:p w14:paraId="054FEEF0"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054FEEF1" w14:textId="70390B01" w:rsidR="00D952B0" w:rsidRPr="00827B22" w:rsidRDefault="00D952B0" w:rsidP="00827B22">
            <w:pPr>
              <w:pStyle w:val="TableText"/>
              <w:tabs>
                <w:tab w:val="center" w:pos="4680"/>
                <w:tab w:val="right" w:pos="9360"/>
              </w:tabs>
              <w:rPr>
                <w:szCs w:val="16"/>
              </w:rPr>
            </w:pPr>
          </w:p>
        </w:tc>
      </w:tr>
    </w:tbl>
    <w:p w14:paraId="782170BB" w14:textId="3E8EF114" w:rsidR="005E1338" w:rsidRPr="00DF5409" w:rsidRDefault="00DF5409" w:rsidP="005E1338">
      <w:pPr>
        <w:pStyle w:val="BodyText"/>
        <w:rPr>
          <w:rFonts w:ascii="Verdana" w:hAnsi="Verdana"/>
          <w:sz w:val="24"/>
          <w:szCs w:val="24"/>
          <w:lang w:eastAsia="en-US"/>
        </w:rPr>
      </w:pPr>
      <w:bookmarkStart w:id="28" w:name="_Toc263270956"/>
      <w:bookmarkStart w:id="29" w:name="_Toc263271235"/>
      <w:bookmarkStart w:id="30" w:name="_Toc377477596"/>
      <w:r w:rsidRPr="00DF5409">
        <w:rPr>
          <w:rFonts w:ascii="Verdana" w:hAnsi="Verdana"/>
          <w:sz w:val="24"/>
          <w:szCs w:val="24"/>
          <w:lang w:eastAsia="en-US"/>
        </w:rPr>
        <w:t>The 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0CC37060" w14:textId="3B896F32" w:rsidR="00DF5409" w:rsidRPr="00DF5409" w:rsidRDefault="00DF5409" w:rsidP="005033F6">
      <w:pPr>
        <w:pStyle w:val="BodyText"/>
        <w:rPr>
          <w:rFonts w:ascii="Verdana" w:hAnsi="Verdana"/>
          <w:sz w:val="24"/>
          <w:szCs w:val="24"/>
          <w:lang w:eastAsia="en-US"/>
        </w:rPr>
      </w:pPr>
      <w:r w:rsidRPr="00DF5409">
        <w:rPr>
          <w:rFonts w:ascii="Verdana" w:hAnsi="Verdana"/>
          <w:sz w:val="24"/>
          <w:szCs w:val="24"/>
          <w:lang w:eastAsia="en-US"/>
        </w:rPr>
        <w:t xml:space="preserve">This interface supports the electronic third party billing process which involves the electronic transmission of </w:t>
      </w:r>
      <w:r w:rsidR="005033F6" w:rsidRPr="005033F6">
        <w:rPr>
          <w:rFonts w:ascii="Verdana" w:hAnsi="Verdana"/>
          <w:sz w:val="24"/>
          <w:szCs w:val="24"/>
          <w:lang w:eastAsia="en-US"/>
        </w:rPr>
        <w:t>ASC</w:t>
      </w:r>
      <w:r w:rsidR="005033F6">
        <w:rPr>
          <w:rFonts w:ascii="Verdana" w:hAnsi="Verdana"/>
          <w:sz w:val="24"/>
          <w:szCs w:val="24"/>
          <w:lang w:eastAsia="en-US"/>
        </w:rPr>
        <w:t xml:space="preserve"> X12N/005010 277CA Health Care </w:t>
      </w:r>
      <w:r w:rsidR="005033F6" w:rsidRPr="005033F6">
        <w:rPr>
          <w:rFonts w:ascii="Verdana" w:hAnsi="Verdana"/>
          <w:sz w:val="24"/>
          <w:szCs w:val="24"/>
          <w:lang w:eastAsia="en-US"/>
        </w:rPr>
        <w:t xml:space="preserve">Claim Acknowledgement </w:t>
      </w:r>
      <w:r w:rsidRPr="00DF5409">
        <w:rPr>
          <w:rFonts w:ascii="Verdana" w:hAnsi="Verdana"/>
          <w:sz w:val="24"/>
          <w:szCs w:val="24"/>
          <w:lang w:eastAsia="en-US"/>
        </w:rPr>
        <w:t>from the insurance company or payer.</w:t>
      </w:r>
    </w:p>
    <w:p w14:paraId="054FEEF3" w14:textId="594D674C" w:rsidR="00D952B0" w:rsidRPr="00D916CC" w:rsidRDefault="00CC7269" w:rsidP="002A58B7">
      <w:pPr>
        <w:pStyle w:val="Heading3"/>
      </w:pPr>
      <w:bookmarkStart w:id="31" w:name="_Toc507761778"/>
      <w:r w:rsidRPr="00D916CC">
        <w:t>FSC</w:t>
      </w:r>
      <w:bookmarkEnd w:id="28"/>
      <w:bookmarkEnd w:id="29"/>
      <w:bookmarkEnd w:id="30"/>
      <w:bookmarkEnd w:id="31"/>
    </w:p>
    <w:tbl>
      <w:tblPr>
        <w:tblW w:w="4436" w:type="pct"/>
        <w:tblInd w:w="108" w:type="dxa"/>
        <w:tblLook w:val="01E0" w:firstRow="1" w:lastRow="1" w:firstColumn="1" w:lastColumn="1" w:noHBand="0" w:noVBand="0"/>
      </w:tblPr>
      <w:tblGrid>
        <w:gridCol w:w="2340"/>
        <w:gridCol w:w="6156"/>
      </w:tblGrid>
      <w:tr w:rsidR="00D952B0" w:rsidRPr="003B377B" w14:paraId="054FEEF6"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F4"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F5" w14:textId="77777777" w:rsidR="00D952B0" w:rsidRPr="003B377B" w:rsidRDefault="00D952B0" w:rsidP="00827B22">
            <w:pPr>
              <w:pStyle w:val="TableHeading"/>
              <w:tabs>
                <w:tab w:val="center" w:pos="4680"/>
                <w:tab w:val="right" w:pos="9360"/>
              </w:tabs>
            </w:pPr>
            <w:r>
              <w:t>Details</w:t>
            </w:r>
          </w:p>
        </w:tc>
      </w:tr>
      <w:tr w:rsidR="00D952B0" w:rsidRPr="003B377B" w14:paraId="054FEEF9" w14:textId="77777777">
        <w:tc>
          <w:tcPr>
            <w:tcW w:w="2340" w:type="dxa"/>
            <w:tcBorders>
              <w:top w:val="dotted" w:sz="4" w:space="0" w:color="auto"/>
              <w:left w:val="dotted" w:sz="4" w:space="0" w:color="auto"/>
              <w:bottom w:val="dotted" w:sz="4" w:space="0" w:color="auto"/>
              <w:right w:val="dotted" w:sz="4" w:space="0" w:color="auto"/>
            </w:tcBorders>
          </w:tcPr>
          <w:p w14:paraId="054FEEF7"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54FEEF8" w14:textId="57681A53" w:rsidR="00D952B0" w:rsidRPr="00827B22" w:rsidRDefault="00D952B0" w:rsidP="00827B22">
            <w:pPr>
              <w:pStyle w:val="TableText"/>
              <w:tabs>
                <w:tab w:val="center" w:pos="4680"/>
                <w:tab w:val="right" w:pos="9360"/>
              </w:tabs>
              <w:rPr>
                <w:szCs w:val="16"/>
              </w:rPr>
            </w:pPr>
          </w:p>
        </w:tc>
      </w:tr>
      <w:tr w:rsidR="00D952B0" w:rsidRPr="003B377B" w14:paraId="054FEEFC" w14:textId="77777777">
        <w:tc>
          <w:tcPr>
            <w:tcW w:w="2340" w:type="dxa"/>
            <w:tcBorders>
              <w:top w:val="dotted" w:sz="4" w:space="0" w:color="auto"/>
              <w:left w:val="dotted" w:sz="4" w:space="0" w:color="auto"/>
              <w:bottom w:val="dotted" w:sz="4" w:space="0" w:color="auto"/>
              <w:right w:val="dotted" w:sz="4" w:space="0" w:color="auto"/>
            </w:tcBorders>
          </w:tcPr>
          <w:p w14:paraId="054FEEFA"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054FEEFB" w14:textId="4FC6D0D2" w:rsidR="00D952B0" w:rsidRPr="00827B22" w:rsidRDefault="00D952B0" w:rsidP="00827B22">
            <w:pPr>
              <w:pStyle w:val="TableText"/>
              <w:tabs>
                <w:tab w:val="center" w:pos="4680"/>
                <w:tab w:val="right" w:pos="9360"/>
              </w:tabs>
              <w:rPr>
                <w:szCs w:val="16"/>
              </w:rPr>
            </w:pPr>
          </w:p>
        </w:tc>
      </w:tr>
      <w:tr w:rsidR="00D952B0" w:rsidRPr="003B377B" w14:paraId="054FEEFF" w14:textId="77777777">
        <w:tc>
          <w:tcPr>
            <w:tcW w:w="2340" w:type="dxa"/>
            <w:tcBorders>
              <w:top w:val="dotted" w:sz="4" w:space="0" w:color="auto"/>
              <w:left w:val="dotted" w:sz="4" w:space="0" w:color="auto"/>
              <w:bottom w:val="dotted" w:sz="4" w:space="0" w:color="auto"/>
              <w:right w:val="dotted" w:sz="4" w:space="0" w:color="auto"/>
            </w:tcBorders>
          </w:tcPr>
          <w:p w14:paraId="054FEEFD"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54FEEFE" w14:textId="1945ECFF" w:rsidR="00D952B0" w:rsidRPr="00827B22" w:rsidRDefault="00D952B0" w:rsidP="00827B22">
            <w:pPr>
              <w:pStyle w:val="TableText"/>
              <w:tabs>
                <w:tab w:val="center" w:pos="4680"/>
                <w:tab w:val="right" w:pos="9360"/>
              </w:tabs>
              <w:rPr>
                <w:szCs w:val="16"/>
              </w:rPr>
            </w:pPr>
          </w:p>
        </w:tc>
      </w:tr>
      <w:tr w:rsidR="00D952B0" w:rsidRPr="003B377B" w14:paraId="054FEF02" w14:textId="77777777">
        <w:tc>
          <w:tcPr>
            <w:tcW w:w="2340" w:type="dxa"/>
            <w:tcBorders>
              <w:top w:val="dotted" w:sz="4" w:space="0" w:color="auto"/>
              <w:left w:val="dotted" w:sz="4" w:space="0" w:color="auto"/>
              <w:bottom w:val="dotted" w:sz="4" w:space="0" w:color="auto"/>
              <w:right w:val="dotted" w:sz="4" w:space="0" w:color="auto"/>
            </w:tcBorders>
          </w:tcPr>
          <w:p w14:paraId="054FEF00"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054FEF01" w14:textId="2AA1AAE9" w:rsidR="00D952B0" w:rsidRPr="00827B22" w:rsidRDefault="00D952B0" w:rsidP="00827B22">
            <w:pPr>
              <w:pStyle w:val="TableText"/>
              <w:tabs>
                <w:tab w:val="center" w:pos="4680"/>
                <w:tab w:val="right" w:pos="9360"/>
              </w:tabs>
              <w:rPr>
                <w:szCs w:val="16"/>
              </w:rPr>
            </w:pPr>
          </w:p>
        </w:tc>
      </w:tr>
      <w:tr w:rsidR="00D952B0" w:rsidRPr="003B377B" w14:paraId="054FEF05" w14:textId="77777777">
        <w:tc>
          <w:tcPr>
            <w:tcW w:w="2340" w:type="dxa"/>
            <w:tcBorders>
              <w:top w:val="dotted" w:sz="4" w:space="0" w:color="auto"/>
              <w:left w:val="dotted" w:sz="4" w:space="0" w:color="auto"/>
              <w:bottom w:val="dotted" w:sz="4" w:space="0" w:color="auto"/>
              <w:right w:val="dotted" w:sz="4" w:space="0" w:color="auto"/>
            </w:tcBorders>
          </w:tcPr>
          <w:p w14:paraId="054FEF03"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054FEF04" w14:textId="5A95B2D6" w:rsidR="00D952B0" w:rsidRPr="00827B22" w:rsidRDefault="00D952B0" w:rsidP="00827B22">
            <w:pPr>
              <w:pStyle w:val="TableText"/>
              <w:tabs>
                <w:tab w:val="center" w:pos="4680"/>
                <w:tab w:val="right" w:pos="9360"/>
              </w:tabs>
              <w:rPr>
                <w:szCs w:val="16"/>
              </w:rPr>
            </w:pPr>
          </w:p>
        </w:tc>
      </w:tr>
    </w:tbl>
    <w:p w14:paraId="03B3151B" w14:textId="1A96A967" w:rsidR="00587890" w:rsidRPr="001461C2" w:rsidRDefault="00587890" w:rsidP="005033F6">
      <w:pPr>
        <w:pStyle w:val="BodyText"/>
        <w:rPr>
          <w:rFonts w:ascii="Verdana" w:hAnsi="Verdana"/>
          <w:sz w:val="24"/>
          <w:szCs w:val="24"/>
        </w:rPr>
      </w:pPr>
      <w:bookmarkStart w:id="32" w:name="_Toc216071608"/>
      <w:bookmarkStart w:id="33" w:name="_Toc263270958"/>
      <w:bookmarkStart w:id="34" w:name="_Toc263271237"/>
      <w:bookmarkStart w:id="35" w:name="_Toc377477598"/>
      <w:r w:rsidRPr="001461C2">
        <w:rPr>
          <w:rFonts w:ascii="Verdana" w:hAnsi="Verdana"/>
          <w:sz w:val="24"/>
          <w:szCs w:val="24"/>
        </w:rPr>
        <w:t xml:space="preserve">The system(s) at FSC, receives the data from the </w:t>
      </w:r>
      <w:r>
        <w:rPr>
          <w:rFonts w:ascii="Verdana" w:hAnsi="Verdana"/>
          <w:sz w:val="24"/>
          <w:szCs w:val="24"/>
        </w:rPr>
        <w:t>insurance company or payer</w:t>
      </w:r>
      <w:r w:rsidRPr="001461C2">
        <w:rPr>
          <w:rFonts w:ascii="Verdana" w:hAnsi="Verdana"/>
          <w:sz w:val="24"/>
          <w:szCs w:val="24"/>
        </w:rPr>
        <w:t xml:space="preserve">, translates the standard </w:t>
      </w:r>
      <w:r w:rsidR="005033F6" w:rsidRPr="005033F6">
        <w:rPr>
          <w:rFonts w:ascii="Verdana" w:hAnsi="Verdana"/>
          <w:sz w:val="24"/>
          <w:szCs w:val="24"/>
        </w:rPr>
        <w:t>ASC</w:t>
      </w:r>
      <w:r w:rsidR="005033F6">
        <w:rPr>
          <w:rFonts w:ascii="Verdana" w:hAnsi="Verdana"/>
          <w:sz w:val="24"/>
          <w:szCs w:val="24"/>
        </w:rPr>
        <w:t xml:space="preserve"> X12N/005010 277CA Health Care </w:t>
      </w:r>
      <w:r w:rsidR="005033F6" w:rsidRPr="005033F6">
        <w:rPr>
          <w:rFonts w:ascii="Verdana" w:hAnsi="Verdana"/>
          <w:sz w:val="24"/>
          <w:szCs w:val="24"/>
        </w:rPr>
        <w:t xml:space="preserve">Claim Acknowledgement </w:t>
      </w:r>
      <w:r>
        <w:rPr>
          <w:rFonts w:ascii="Verdana" w:hAnsi="Verdana"/>
          <w:sz w:val="24"/>
          <w:szCs w:val="24"/>
        </w:rPr>
        <w:t>message into a FHIR bundle with the FHIR resources representing the 277CA</w:t>
      </w:r>
      <w:r w:rsidR="005033F6">
        <w:rPr>
          <w:rFonts w:ascii="Verdana" w:hAnsi="Verdana"/>
          <w:sz w:val="24"/>
          <w:szCs w:val="24"/>
        </w:rPr>
        <w:t xml:space="preserve"> data</w:t>
      </w:r>
      <w:r>
        <w:rPr>
          <w:rFonts w:ascii="Verdana" w:hAnsi="Verdana"/>
          <w:sz w:val="24"/>
          <w:szCs w:val="24"/>
        </w:rPr>
        <w:t xml:space="preserve"> and sends that bundle to the MCCF EDI TAS eBilling system to update the claim record</w:t>
      </w:r>
      <w:r w:rsidRPr="001461C2">
        <w:rPr>
          <w:rFonts w:ascii="Verdana" w:hAnsi="Verdana"/>
          <w:sz w:val="24"/>
          <w:szCs w:val="24"/>
        </w:rPr>
        <w:t>.</w:t>
      </w:r>
    </w:p>
    <w:p w14:paraId="4427C443" w14:textId="77777777" w:rsidR="00587890" w:rsidRPr="00587890" w:rsidRDefault="00587890" w:rsidP="00587890">
      <w:pPr>
        <w:pStyle w:val="BodyText"/>
        <w:rPr>
          <w:lang w:eastAsia="en-US"/>
        </w:rPr>
      </w:pPr>
    </w:p>
    <w:p w14:paraId="054FEF19" w14:textId="10A96E54" w:rsidR="00D952B0" w:rsidRDefault="00D952B0" w:rsidP="002A58B7">
      <w:pPr>
        <w:pStyle w:val="Heading2"/>
      </w:pPr>
      <w:bookmarkStart w:id="36" w:name="_Toc507761779"/>
      <w:r w:rsidRPr="00FD58AE">
        <w:t>Operational Agreement</w:t>
      </w:r>
      <w:bookmarkEnd w:id="32"/>
      <w:bookmarkEnd w:id="33"/>
      <w:bookmarkEnd w:id="34"/>
      <w:bookmarkEnd w:id="35"/>
      <w:bookmarkEnd w:id="36"/>
    </w:p>
    <w:p w14:paraId="227DD5A8" w14:textId="3FD0F8EF" w:rsidR="00EF5B1C" w:rsidRPr="005603C5" w:rsidRDefault="00EF5B1C" w:rsidP="005033F6">
      <w:pPr>
        <w:pStyle w:val="BodyText"/>
        <w:rPr>
          <w:rFonts w:ascii="Verdana" w:hAnsi="Verdana"/>
          <w:sz w:val="24"/>
          <w:szCs w:val="24"/>
        </w:rPr>
      </w:pPr>
      <w:r w:rsidRPr="005603C5">
        <w:rPr>
          <w:rFonts w:ascii="Verdana" w:hAnsi="Verdana"/>
          <w:sz w:val="24"/>
          <w:szCs w:val="24"/>
        </w:rPr>
        <w:t xml:space="preserve">This ICD provides the specification for an interface between MCCF EDI TAS </w:t>
      </w:r>
      <w:r w:rsidR="005033F6">
        <w:rPr>
          <w:rFonts w:ascii="Verdana" w:hAnsi="Verdana"/>
          <w:sz w:val="24"/>
          <w:szCs w:val="24"/>
        </w:rPr>
        <w:t>eBilling</w:t>
      </w:r>
      <w:r w:rsidRPr="005603C5">
        <w:rPr>
          <w:rFonts w:ascii="Verdana" w:hAnsi="Verdana"/>
          <w:sz w:val="24"/>
          <w:szCs w:val="24"/>
        </w:rPr>
        <w:t xml:space="preserve"> and FSC regarding </w:t>
      </w:r>
      <w:r w:rsidR="005033F6" w:rsidRPr="005033F6">
        <w:rPr>
          <w:rFonts w:ascii="Verdana" w:hAnsi="Verdana"/>
          <w:sz w:val="24"/>
          <w:szCs w:val="24"/>
        </w:rPr>
        <w:t>ASC X1</w:t>
      </w:r>
      <w:r w:rsidR="005033F6">
        <w:rPr>
          <w:rFonts w:ascii="Verdana" w:hAnsi="Verdana"/>
          <w:sz w:val="24"/>
          <w:szCs w:val="24"/>
        </w:rPr>
        <w:t xml:space="preserve">2N/005010 277CA Health Care </w:t>
      </w:r>
      <w:r w:rsidR="005033F6" w:rsidRPr="005033F6">
        <w:rPr>
          <w:rFonts w:ascii="Verdana" w:hAnsi="Verdana"/>
          <w:sz w:val="24"/>
          <w:szCs w:val="24"/>
        </w:rPr>
        <w:t xml:space="preserve">Claim Acknowledgement </w:t>
      </w:r>
      <w:r w:rsidRPr="005603C5">
        <w:rPr>
          <w:rFonts w:ascii="Verdana" w:hAnsi="Verdana"/>
          <w:sz w:val="24"/>
          <w:szCs w:val="24"/>
        </w:rPr>
        <w:t xml:space="preserve">data. The Chief Business Office (CBO) is responsible for notifying FSC personnel of any potential or planned changes to data feeds once these changes are known in order to minimize adverse impacts. </w:t>
      </w:r>
    </w:p>
    <w:p w14:paraId="10FB1C7E" w14:textId="77777777" w:rsidR="00E67E51" w:rsidRPr="00E67E51" w:rsidRDefault="00E67E51" w:rsidP="00E67E51">
      <w:pPr>
        <w:pStyle w:val="BodyText"/>
        <w:rPr>
          <w:lang w:eastAsia="en-US"/>
        </w:rPr>
      </w:pPr>
    </w:p>
    <w:p w14:paraId="054FEF1B" w14:textId="77777777" w:rsidR="00D952B0" w:rsidRDefault="00D952B0" w:rsidP="002A58B7">
      <w:pPr>
        <w:pStyle w:val="Heading1"/>
      </w:pPr>
      <w:bookmarkStart w:id="37" w:name="_Toc216071609"/>
      <w:bookmarkStart w:id="38" w:name="_Toc263270959"/>
      <w:bookmarkStart w:id="39" w:name="_Toc263271238"/>
      <w:bookmarkStart w:id="40" w:name="_Toc377477599"/>
      <w:bookmarkStart w:id="41" w:name="_Toc507761780"/>
      <w:r w:rsidRPr="00FD58AE">
        <w:lastRenderedPageBreak/>
        <w:t>Interface Definition</w:t>
      </w:r>
      <w:bookmarkEnd w:id="37"/>
      <w:bookmarkEnd w:id="38"/>
      <w:bookmarkEnd w:id="39"/>
      <w:bookmarkEnd w:id="40"/>
      <w:bookmarkEnd w:id="41"/>
    </w:p>
    <w:p w14:paraId="54B7B745" w14:textId="7DB4115C" w:rsidR="00EF5B1C" w:rsidRPr="004819A5" w:rsidRDefault="00B70FB7" w:rsidP="00EF5B1C">
      <w:pPr>
        <w:pStyle w:val="BodyText"/>
        <w:rPr>
          <w:rFonts w:ascii="Verdana" w:hAnsi="Verdana"/>
          <w:sz w:val="24"/>
          <w:szCs w:val="24"/>
        </w:rPr>
      </w:pPr>
      <w:r w:rsidRPr="004819A5">
        <w:rPr>
          <w:rFonts w:ascii="Verdana" w:hAnsi="Verdana"/>
          <w:sz w:val="24"/>
          <w:szCs w:val="24"/>
        </w:rPr>
        <w:t xml:space="preserve">Health Care Claim </w:t>
      </w:r>
      <w:r w:rsidR="00AE13E4" w:rsidRPr="004819A5">
        <w:rPr>
          <w:rFonts w:ascii="Verdana" w:hAnsi="Verdana"/>
          <w:sz w:val="24"/>
          <w:szCs w:val="24"/>
        </w:rPr>
        <w:t>Acknowledgement</w:t>
      </w:r>
      <w:r w:rsidR="002D7025" w:rsidRPr="004819A5">
        <w:rPr>
          <w:rFonts w:ascii="Verdana" w:hAnsi="Verdana"/>
          <w:sz w:val="24"/>
          <w:szCs w:val="24"/>
        </w:rPr>
        <w:t xml:space="preserve"> </w:t>
      </w:r>
      <w:r w:rsidR="00AE13E4" w:rsidRPr="004819A5">
        <w:rPr>
          <w:rFonts w:ascii="Verdana" w:hAnsi="Verdana"/>
          <w:sz w:val="24"/>
          <w:szCs w:val="24"/>
        </w:rPr>
        <w:t xml:space="preserve">(277CA) </w:t>
      </w:r>
      <w:r w:rsidR="00343639" w:rsidRPr="004819A5">
        <w:rPr>
          <w:rFonts w:ascii="Verdana" w:hAnsi="Verdana"/>
          <w:sz w:val="24"/>
          <w:szCs w:val="24"/>
        </w:rPr>
        <w:t xml:space="preserve">data </w:t>
      </w:r>
      <w:r w:rsidR="00EF5B1C" w:rsidRPr="004819A5">
        <w:rPr>
          <w:rFonts w:ascii="Verdana" w:hAnsi="Verdana"/>
          <w:sz w:val="24"/>
          <w:szCs w:val="24"/>
        </w:rPr>
        <w:t>is transmitted between MCCF EDI TAS IB and the FSC in FHIR bundles</w:t>
      </w:r>
      <w:r w:rsidR="004819A5" w:rsidRPr="004819A5">
        <w:rPr>
          <w:rFonts w:ascii="Verdana" w:hAnsi="Verdana"/>
          <w:sz w:val="24"/>
          <w:szCs w:val="24"/>
        </w:rPr>
        <w:t>.</w:t>
      </w:r>
    </w:p>
    <w:p w14:paraId="292D94F1" w14:textId="77777777" w:rsidR="00EF5B1C" w:rsidRPr="00EF5B1C" w:rsidRDefault="00EF5B1C" w:rsidP="00EF5B1C">
      <w:pPr>
        <w:pStyle w:val="BodyText"/>
        <w:rPr>
          <w:lang w:eastAsia="en-US"/>
        </w:rPr>
      </w:pPr>
    </w:p>
    <w:p w14:paraId="097AB28F" w14:textId="77777777" w:rsidR="00F26C34" w:rsidRDefault="00F26C34" w:rsidP="002A58B7">
      <w:pPr>
        <w:pStyle w:val="Heading2"/>
      </w:pPr>
      <w:bookmarkStart w:id="42" w:name="_Toc507761781"/>
      <w:r>
        <w:t>System Overview</w:t>
      </w:r>
      <w:bookmarkEnd w:id="42"/>
    </w:p>
    <w:p w14:paraId="5F6D1118" w14:textId="5C0E2DDE" w:rsidR="00134C52" w:rsidRPr="00780537" w:rsidRDefault="00343639" w:rsidP="00343639">
      <w:pPr>
        <w:pStyle w:val="BodyText"/>
        <w:rPr>
          <w:rFonts w:ascii="Verdana" w:hAnsi="Verdana"/>
          <w:sz w:val="24"/>
          <w:szCs w:val="24"/>
        </w:rPr>
      </w:pPr>
      <w:r w:rsidRPr="00780537">
        <w:rPr>
          <w:rFonts w:ascii="Verdana" w:hAnsi="Verdana"/>
          <w:sz w:val="24"/>
          <w:szCs w:val="24"/>
        </w:rPr>
        <w:t xml:space="preserve">The MCCF EDI TAS </w:t>
      </w:r>
      <w:r w:rsidR="00780537" w:rsidRPr="00780537">
        <w:rPr>
          <w:rFonts w:ascii="Verdana" w:hAnsi="Verdana"/>
          <w:sz w:val="24"/>
          <w:szCs w:val="24"/>
        </w:rPr>
        <w:t xml:space="preserve">eBilling module </w:t>
      </w:r>
      <w:r w:rsidRPr="00780537">
        <w:rPr>
          <w:rFonts w:ascii="Verdana" w:hAnsi="Verdana"/>
          <w:sz w:val="24"/>
          <w:szCs w:val="24"/>
        </w:rPr>
        <w:t xml:space="preserve">is designed to </w:t>
      </w:r>
      <w:r w:rsidR="00AE13E4" w:rsidRPr="00780537">
        <w:rPr>
          <w:rFonts w:ascii="Verdana" w:hAnsi="Verdana"/>
          <w:sz w:val="24"/>
          <w:szCs w:val="24"/>
        </w:rPr>
        <w:t>receive</w:t>
      </w:r>
      <w:r w:rsidRPr="00780537">
        <w:rPr>
          <w:rFonts w:ascii="Verdana" w:hAnsi="Verdana"/>
          <w:sz w:val="24"/>
          <w:szCs w:val="24"/>
        </w:rPr>
        <w:t xml:space="preserve"> </w:t>
      </w:r>
      <w:r w:rsidR="00B70FB7" w:rsidRPr="00780537">
        <w:rPr>
          <w:rFonts w:ascii="Verdana" w:hAnsi="Verdana"/>
          <w:sz w:val="24"/>
          <w:szCs w:val="24"/>
        </w:rPr>
        <w:t xml:space="preserve">Health Care Claim </w:t>
      </w:r>
      <w:r w:rsidR="00AE13E4" w:rsidRPr="00780537">
        <w:rPr>
          <w:rFonts w:ascii="Verdana" w:hAnsi="Verdana"/>
          <w:sz w:val="24"/>
          <w:szCs w:val="24"/>
        </w:rPr>
        <w:t>Acknowledgement 277CA transactions from</w:t>
      </w:r>
      <w:r w:rsidRPr="00780537">
        <w:rPr>
          <w:rFonts w:ascii="Verdana" w:hAnsi="Verdana"/>
          <w:sz w:val="24"/>
          <w:szCs w:val="24"/>
        </w:rPr>
        <w:t xml:space="preserve"> the FSC</w:t>
      </w:r>
      <w:r w:rsidR="00E80013" w:rsidRPr="00780537">
        <w:rPr>
          <w:rFonts w:ascii="Verdana" w:hAnsi="Verdana"/>
          <w:sz w:val="24"/>
          <w:szCs w:val="24"/>
        </w:rPr>
        <w:t>.</w:t>
      </w:r>
    </w:p>
    <w:p w14:paraId="476A13EE" w14:textId="2E6C3AB8" w:rsidR="00343639" w:rsidRPr="005033F6" w:rsidRDefault="00134C52" w:rsidP="005033F6">
      <w:pPr>
        <w:pStyle w:val="BodyText"/>
        <w:rPr>
          <w:rFonts w:ascii="Verdana" w:hAnsi="Verdana"/>
          <w:sz w:val="24"/>
          <w:szCs w:val="24"/>
        </w:rPr>
      </w:pPr>
      <w:r w:rsidRPr="00780537">
        <w:rPr>
          <w:rFonts w:ascii="Verdana" w:hAnsi="Verdana"/>
          <w:sz w:val="24"/>
          <w:szCs w:val="24"/>
        </w:rPr>
        <w:t xml:space="preserve">FSC is </w:t>
      </w:r>
      <w:r w:rsidR="00343639" w:rsidRPr="00780537">
        <w:rPr>
          <w:rFonts w:ascii="Verdana" w:hAnsi="Verdana"/>
          <w:sz w:val="24"/>
          <w:szCs w:val="24"/>
        </w:rPr>
        <w:t>design</w:t>
      </w:r>
      <w:r w:rsidR="00780537" w:rsidRPr="00780537">
        <w:rPr>
          <w:rFonts w:ascii="Verdana" w:hAnsi="Verdana"/>
          <w:sz w:val="24"/>
          <w:szCs w:val="24"/>
        </w:rPr>
        <w:t>ed</w:t>
      </w:r>
      <w:r w:rsidR="00343639" w:rsidRPr="00780537">
        <w:rPr>
          <w:rFonts w:ascii="Verdana" w:hAnsi="Verdana"/>
          <w:sz w:val="24"/>
          <w:szCs w:val="24"/>
        </w:rPr>
        <w:t xml:space="preserve"> to receive</w:t>
      </w:r>
      <w:r w:rsidRPr="00780537">
        <w:rPr>
          <w:rFonts w:ascii="Verdana" w:hAnsi="Verdana"/>
          <w:sz w:val="24"/>
          <w:szCs w:val="24"/>
        </w:rPr>
        <w:t xml:space="preserve"> </w:t>
      </w:r>
      <w:r w:rsidR="005033F6" w:rsidRPr="005033F6">
        <w:rPr>
          <w:rFonts w:ascii="Verdana" w:hAnsi="Verdana"/>
          <w:sz w:val="24"/>
          <w:szCs w:val="24"/>
        </w:rPr>
        <w:t>ASC</w:t>
      </w:r>
      <w:r w:rsidR="005033F6">
        <w:rPr>
          <w:rFonts w:ascii="Verdana" w:hAnsi="Verdana"/>
          <w:sz w:val="24"/>
          <w:szCs w:val="24"/>
        </w:rPr>
        <w:t xml:space="preserve"> X12N/005010 277CA Health Care </w:t>
      </w:r>
      <w:r w:rsidR="005033F6" w:rsidRPr="005033F6">
        <w:rPr>
          <w:rFonts w:ascii="Verdana" w:hAnsi="Verdana"/>
          <w:sz w:val="24"/>
          <w:szCs w:val="24"/>
        </w:rPr>
        <w:t xml:space="preserve">Claim Acknowledgement </w:t>
      </w:r>
      <w:r w:rsidR="00AE13E4" w:rsidRPr="00780537">
        <w:rPr>
          <w:rFonts w:ascii="Verdana" w:hAnsi="Verdana"/>
          <w:sz w:val="24"/>
          <w:szCs w:val="24"/>
        </w:rPr>
        <w:t>transaction</w:t>
      </w:r>
      <w:r w:rsidR="00780537" w:rsidRPr="00780537">
        <w:rPr>
          <w:rFonts w:ascii="Verdana" w:hAnsi="Verdana"/>
          <w:sz w:val="24"/>
          <w:szCs w:val="24"/>
        </w:rPr>
        <w:t xml:space="preserve">s </w:t>
      </w:r>
      <w:r w:rsidRPr="00780537">
        <w:rPr>
          <w:rFonts w:ascii="Verdana" w:hAnsi="Verdana"/>
          <w:sz w:val="24"/>
          <w:szCs w:val="24"/>
        </w:rPr>
        <w:t>from</w:t>
      </w:r>
      <w:r w:rsidR="00343639" w:rsidRPr="00780537">
        <w:rPr>
          <w:rFonts w:ascii="Verdana" w:hAnsi="Verdana"/>
          <w:sz w:val="24"/>
          <w:szCs w:val="24"/>
        </w:rPr>
        <w:t xml:space="preserve"> </w:t>
      </w:r>
      <w:r w:rsidR="00AE13E4" w:rsidRPr="00780537">
        <w:rPr>
          <w:rFonts w:ascii="Verdana" w:hAnsi="Verdana"/>
          <w:sz w:val="24"/>
          <w:szCs w:val="24"/>
        </w:rPr>
        <w:t xml:space="preserve">payers and to translate that data into FHIR resources for processing in </w:t>
      </w:r>
      <w:r w:rsidRPr="00780537">
        <w:rPr>
          <w:rFonts w:ascii="Verdana" w:hAnsi="Verdana"/>
          <w:sz w:val="24"/>
          <w:szCs w:val="24"/>
        </w:rPr>
        <w:t>MCCF EDI TAS</w:t>
      </w:r>
      <w:r w:rsidR="00780537" w:rsidRPr="00780537">
        <w:rPr>
          <w:rFonts w:ascii="Verdana" w:hAnsi="Verdana"/>
          <w:sz w:val="24"/>
          <w:szCs w:val="24"/>
        </w:rPr>
        <w:t xml:space="preserve"> eBilling</w:t>
      </w:r>
      <w:r w:rsidRPr="00780537">
        <w:rPr>
          <w:rFonts w:ascii="Verdana" w:hAnsi="Verdana"/>
          <w:sz w:val="24"/>
          <w:szCs w:val="24"/>
        </w:rPr>
        <w:t>.</w:t>
      </w:r>
      <w:r w:rsidRPr="00AE13E4">
        <w:rPr>
          <w:strike/>
        </w:rPr>
        <w:t xml:space="preserve"> </w:t>
      </w:r>
    </w:p>
    <w:p w14:paraId="39FD4B14" w14:textId="00A35F08" w:rsidR="00343639" w:rsidRDefault="00343639" w:rsidP="00343639">
      <w:pPr>
        <w:pStyle w:val="BodyText"/>
        <w:rPr>
          <w:lang w:eastAsia="en-US"/>
        </w:rPr>
      </w:pPr>
    </w:p>
    <w:p w14:paraId="1681657D" w14:textId="1676C0BD" w:rsidR="00426867" w:rsidRDefault="00426867" w:rsidP="00343639">
      <w:pPr>
        <w:pStyle w:val="BodyText"/>
        <w:rPr>
          <w:lang w:eastAsia="en-US"/>
        </w:rPr>
      </w:pPr>
    </w:p>
    <w:p w14:paraId="64CCC310" w14:textId="06DA7740" w:rsidR="00426867" w:rsidRDefault="00426867" w:rsidP="00343639">
      <w:pPr>
        <w:pStyle w:val="BodyText"/>
        <w:rPr>
          <w:lang w:eastAsia="en-US"/>
        </w:rPr>
      </w:pPr>
    </w:p>
    <w:p w14:paraId="061D83A2" w14:textId="682208D1" w:rsidR="00426867" w:rsidRDefault="00426867" w:rsidP="00343639">
      <w:pPr>
        <w:pStyle w:val="BodyText"/>
        <w:rPr>
          <w:lang w:eastAsia="en-US"/>
        </w:rPr>
      </w:pPr>
    </w:p>
    <w:p w14:paraId="7CB93315" w14:textId="55893A19" w:rsidR="00426867" w:rsidRDefault="00426867" w:rsidP="00343639">
      <w:pPr>
        <w:pStyle w:val="BodyText"/>
        <w:rPr>
          <w:lang w:eastAsia="en-US"/>
        </w:rPr>
      </w:pPr>
    </w:p>
    <w:p w14:paraId="0C86C6CC" w14:textId="288EBAB0" w:rsidR="00426867" w:rsidRDefault="00426867" w:rsidP="00343639">
      <w:pPr>
        <w:pStyle w:val="BodyText"/>
        <w:rPr>
          <w:lang w:eastAsia="en-US"/>
        </w:rPr>
      </w:pPr>
    </w:p>
    <w:p w14:paraId="069CB2C1" w14:textId="3501758F" w:rsidR="00426867" w:rsidRDefault="00426867" w:rsidP="00343639">
      <w:pPr>
        <w:pStyle w:val="BodyText"/>
        <w:rPr>
          <w:lang w:eastAsia="en-US"/>
        </w:rPr>
      </w:pPr>
    </w:p>
    <w:p w14:paraId="1407CB0A" w14:textId="0BDFCB76" w:rsidR="00426867" w:rsidRDefault="00426867" w:rsidP="00343639">
      <w:pPr>
        <w:pStyle w:val="BodyText"/>
        <w:rPr>
          <w:lang w:eastAsia="en-US"/>
        </w:rPr>
      </w:pPr>
    </w:p>
    <w:p w14:paraId="238D320E" w14:textId="7E64BB9B" w:rsidR="00426867" w:rsidRDefault="00426867" w:rsidP="00343639">
      <w:pPr>
        <w:pStyle w:val="BodyText"/>
        <w:rPr>
          <w:lang w:eastAsia="en-US"/>
        </w:rPr>
      </w:pPr>
    </w:p>
    <w:p w14:paraId="797E2C48" w14:textId="6008FCE9" w:rsidR="00426867" w:rsidRDefault="00426867" w:rsidP="00343639">
      <w:pPr>
        <w:pStyle w:val="BodyText"/>
        <w:rPr>
          <w:lang w:eastAsia="en-US"/>
        </w:rPr>
      </w:pPr>
    </w:p>
    <w:p w14:paraId="53DB7353" w14:textId="6890AA49" w:rsidR="00426867" w:rsidRDefault="00426867" w:rsidP="00343639">
      <w:pPr>
        <w:pStyle w:val="BodyText"/>
        <w:rPr>
          <w:lang w:eastAsia="en-US"/>
        </w:rPr>
      </w:pPr>
    </w:p>
    <w:p w14:paraId="10E1ADA1" w14:textId="752280A2" w:rsidR="00426867" w:rsidRDefault="00426867" w:rsidP="00343639">
      <w:pPr>
        <w:pStyle w:val="BodyText"/>
        <w:rPr>
          <w:lang w:eastAsia="en-US"/>
        </w:rPr>
      </w:pPr>
    </w:p>
    <w:p w14:paraId="47ADC1CF" w14:textId="643B97E1" w:rsidR="00426867" w:rsidRDefault="00426867" w:rsidP="00343639">
      <w:pPr>
        <w:pStyle w:val="BodyText"/>
        <w:rPr>
          <w:lang w:eastAsia="en-US"/>
        </w:rPr>
      </w:pPr>
    </w:p>
    <w:p w14:paraId="5D3E7E8F" w14:textId="781DC268" w:rsidR="00426867" w:rsidRDefault="00426867" w:rsidP="00343639">
      <w:pPr>
        <w:pStyle w:val="BodyText"/>
        <w:rPr>
          <w:lang w:eastAsia="en-US"/>
        </w:rPr>
      </w:pPr>
    </w:p>
    <w:p w14:paraId="28B803EC" w14:textId="19B96C1B" w:rsidR="00426867" w:rsidRDefault="00426867" w:rsidP="00343639">
      <w:pPr>
        <w:pStyle w:val="BodyText"/>
        <w:rPr>
          <w:lang w:eastAsia="en-US"/>
        </w:rPr>
      </w:pPr>
    </w:p>
    <w:p w14:paraId="797504CC" w14:textId="77777777" w:rsidR="00426867" w:rsidRDefault="00426867" w:rsidP="00343639">
      <w:pPr>
        <w:pStyle w:val="BodyText"/>
        <w:rPr>
          <w:lang w:eastAsia="en-US"/>
        </w:rPr>
      </w:pPr>
    </w:p>
    <w:p w14:paraId="0915758C" w14:textId="77777777" w:rsidR="005033F6" w:rsidRDefault="005033F6" w:rsidP="00343639">
      <w:pPr>
        <w:pStyle w:val="BodyText"/>
        <w:rPr>
          <w:lang w:eastAsia="en-US"/>
        </w:rPr>
      </w:pPr>
    </w:p>
    <w:p w14:paraId="174B2107" w14:textId="77777777" w:rsidR="005033F6" w:rsidRDefault="005033F6" w:rsidP="00343639">
      <w:pPr>
        <w:pStyle w:val="BodyText"/>
        <w:rPr>
          <w:lang w:eastAsia="en-US"/>
        </w:rPr>
      </w:pPr>
    </w:p>
    <w:p w14:paraId="383EC09E" w14:textId="77777777" w:rsidR="005033F6" w:rsidRDefault="005033F6" w:rsidP="00343639">
      <w:pPr>
        <w:pStyle w:val="BodyText"/>
        <w:rPr>
          <w:lang w:eastAsia="en-US"/>
        </w:rPr>
      </w:pPr>
    </w:p>
    <w:p w14:paraId="5A703448" w14:textId="77777777" w:rsidR="005033F6" w:rsidRDefault="005033F6" w:rsidP="00343639">
      <w:pPr>
        <w:pStyle w:val="BodyText"/>
        <w:rPr>
          <w:lang w:eastAsia="en-US"/>
        </w:rPr>
      </w:pPr>
    </w:p>
    <w:p w14:paraId="1D92818E" w14:textId="77777777" w:rsidR="005033F6" w:rsidRDefault="005033F6" w:rsidP="00343639">
      <w:pPr>
        <w:pStyle w:val="BodyText"/>
        <w:rPr>
          <w:lang w:eastAsia="en-US"/>
        </w:rPr>
      </w:pPr>
    </w:p>
    <w:p w14:paraId="1880DE6F" w14:textId="77777777" w:rsidR="005033F6" w:rsidRDefault="005033F6" w:rsidP="00343639">
      <w:pPr>
        <w:pStyle w:val="BodyText"/>
        <w:rPr>
          <w:lang w:eastAsia="en-US"/>
        </w:rPr>
      </w:pPr>
    </w:p>
    <w:p w14:paraId="22E2047E" w14:textId="77777777" w:rsidR="005033F6" w:rsidRDefault="005033F6" w:rsidP="00343639">
      <w:pPr>
        <w:pStyle w:val="BodyText"/>
        <w:rPr>
          <w:lang w:eastAsia="en-US"/>
        </w:rPr>
      </w:pPr>
    </w:p>
    <w:p w14:paraId="53D32A24" w14:textId="77777777" w:rsidR="005033F6" w:rsidRDefault="005033F6" w:rsidP="00343639">
      <w:pPr>
        <w:pStyle w:val="BodyText"/>
        <w:rPr>
          <w:lang w:eastAsia="en-US"/>
        </w:rPr>
      </w:pPr>
    </w:p>
    <w:p w14:paraId="67049525" w14:textId="77777777" w:rsidR="005033F6" w:rsidRPr="00343639" w:rsidRDefault="005033F6" w:rsidP="00343639">
      <w:pPr>
        <w:pStyle w:val="BodyText"/>
        <w:rPr>
          <w:lang w:eastAsia="en-US"/>
        </w:rPr>
      </w:pPr>
    </w:p>
    <w:p w14:paraId="054FEF1E" w14:textId="47CD4D27" w:rsidR="00D952B0" w:rsidRDefault="00F26C34" w:rsidP="002A58B7">
      <w:pPr>
        <w:pStyle w:val="Heading3"/>
      </w:pPr>
      <w:bookmarkStart w:id="43" w:name="_Toc507761782"/>
      <w:r>
        <w:lastRenderedPageBreak/>
        <w:t>Overview Diagram</w:t>
      </w:r>
      <w:bookmarkEnd w:id="43"/>
      <w:r>
        <w:t xml:space="preserve"> </w:t>
      </w:r>
    </w:p>
    <w:p w14:paraId="2A15ABFC" w14:textId="1ACB67B9" w:rsidR="00426867" w:rsidRPr="005033F6" w:rsidRDefault="005033F6" w:rsidP="00426867">
      <w:pPr>
        <w:pStyle w:val="BodyText"/>
        <w:rPr>
          <w:rFonts w:ascii="Verdana" w:hAnsi="Verdana"/>
          <w:sz w:val="24"/>
          <w:szCs w:val="24"/>
          <w:lang w:eastAsia="en-US"/>
        </w:rPr>
      </w:pPr>
      <w:r w:rsidRPr="005033F6">
        <w:rPr>
          <w:rFonts w:ascii="Verdana" w:hAnsi="Verdana"/>
          <w:sz w:val="24"/>
          <w:szCs w:val="24"/>
          <w:lang w:eastAsia="en-US"/>
        </w:rPr>
        <w:t>Interim</w:t>
      </w:r>
      <w:r w:rsidR="00426867" w:rsidRPr="005033F6">
        <w:rPr>
          <w:rFonts w:ascii="Verdana" w:hAnsi="Verdana"/>
          <w:sz w:val="24"/>
          <w:szCs w:val="24"/>
          <w:lang w:eastAsia="en-US"/>
        </w:rPr>
        <w:t xml:space="preserve"> solution</w:t>
      </w:r>
    </w:p>
    <w:p w14:paraId="69AADA6C" w14:textId="670B444D" w:rsidR="009768C6" w:rsidRDefault="00426867" w:rsidP="009768C6">
      <w:pPr>
        <w:pStyle w:val="BodyText"/>
        <w:rPr>
          <w:lang w:eastAsia="en-US"/>
        </w:rPr>
      </w:pPr>
      <w:r>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36481E68" w14:textId="6831EA51" w:rsidR="00426867" w:rsidRDefault="00426867" w:rsidP="009768C6">
      <w:pPr>
        <w:pStyle w:val="BodyText"/>
        <w:rPr>
          <w:lang w:eastAsia="en-US"/>
        </w:rPr>
      </w:pPr>
    </w:p>
    <w:p w14:paraId="5DF701A9" w14:textId="186BF010" w:rsidR="00426867" w:rsidRDefault="00426867" w:rsidP="009768C6">
      <w:pPr>
        <w:pStyle w:val="BodyText"/>
        <w:rPr>
          <w:lang w:eastAsia="en-US"/>
        </w:rPr>
      </w:pPr>
    </w:p>
    <w:p w14:paraId="7FE55A12" w14:textId="52B75225" w:rsidR="00426867" w:rsidRDefault="00426867" w:rsidP="009768C6">
      <w:pPr>
        <w:pStyle w:val="BodyText"/>
        <w:rPr>
          <w:lang w:eastAsia="en-US"/>
        </w:rPr>
      </w:pPr>
    </w:p>
    <w:p w14:paraId="5DD74528" w14:textId="3110740A" w:rsidR="00426867" w:rsidRDefault="00426867" w:rsidP="009768C6">
      <w:pPr>
        <w:pStyle w:val="BodyText"/>
        <w:rPr>
          <w:lang w:eastAsia="en-US"/>
        </w:rPr>
      </w:pPr>
    </w:p>
    <w:p w14:paraId="5F40747B" w14:textId="10E5A228" w:rsidR="00426867" w:rsidRDefault="00426867" w:rsidP="009768C6">
      <w:pPr>
        <w:pStyle w:val="BodyText"/>
        <w:rPr>
          <w:lang w:eastAsia="en-US"/>
        </w:rPr>
      </w:pPr>
    </w:p>
    <w:p w14:paraId="548AA27C" w14:textId="360F8047" w:rsidR="00426867" w:rsidRDefault="00426867" w:rsidP="009768C6">
      <w:pPr>
        <w:pStyle w:val="BodyText"/>
        <w:rPr>
          <w:lang w:eastAsia="en-US"/>
        </w:rPr>
      </w:pPr>
    </w:p>
    <w:p w14:paraId="0BB8EBA7" w14:textId="5170AAAE" w:rsidR="00426867" w:rsidRDefault="00426867" w:rsidP="009768C6">
      <w:pPr>
        <w:pStyle w:val="BodyText"/>
        <w:rPr>
          <w:lang w:eastAsia="en-US"/>
        </w:rPr>
      </w:pPr>
    </w:p>
    <w:p w14:paraId="6A50A6CE" w14:textId="1BE5B33C" w:rsidR="00426867" w:rsidRDefault="00426867" w:rsidP="009768C6">
      <w:pPr>
        <w:pStyle w:val="BodyText"/>
        <w:rPr>
          <w:lang w:eastAsia="en-US"/>
        </w:rPr>
      </w:pPr>
    </w:p>
    <w:p w14:paraId="5619B905" w14:textId="1A2EDB9D" w:rsidR="00426867" w:rsidRDefault="00426867" w:rsidP="009768C6">
      <w:pPr>
        <w:pStyle w:val="BodyText"/>
        <w:rPr>
          <w:lang w:eastAsia="en-US"/>
        </w:rPr>
      </w:pPr>
    </w:p>
    <w:p w14:paraId="12ABCB9D" w14:textId="41BA5044" w:rsidR="00426867" w:rsidRPr="005033F6" w:rsidRDefault="00426867" w:rsidP="009768C6">
      <w:pPr>
        <w:pStyle w:val="BodyText"/>
        <w:rPr>
          <w:rFonts w:ascii="Verdana" w:hAnsi="Verdana"/>
          <w:sz w:val="24"/>
          <w:szCs w:val="24"/>
          <w:lang w:eastAsia="en-US"/>
        </w:rPr>
      </w:pPr>
      <w:r w:rsidRPr="005033F6">
        <w:rPr>
          <w:rFonts w:ascii="Verdana" w:hAnsi="Verdana"/>
          <w:sz w:val="24"/>
          <w:szCs w:val="24"/>
          <w:lang w:eastAsia="en-US"/>
        </w:rPr>
        <w:lastRenderedPageBreak/>
        <w:t>To be solution</w:t>
      </w:r>
    </w:p>
    <w:p w14:paraId="7F05546E" w14:textId="1338A035" w:rsidR="00426867" w:rsidRPr="009768C6" w:rsidRDefault="00426867" w:rsidP="009768C6">
      <w:pPr>
        <w:pStyle w:val="BodyText"/>
        <w:rPr>
          <w:lang w:eastAsia="en-US"/>
        </w:rPr>
      </w:pPr>
      <w:r>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6FA6A519" w14:textId="62C4A221" w:rsidR="00E67E51" w:rsidRDefault="00E67E51" w:rsidP="00E67E51">
      <w:pPr>
        <w:pStyle w:val="BodyText"/>
        <w:rPr>
          <w:lang w:eastAsia="en-US"/>
        </w:rPr>
      </w:pPr>
    </w:p>
    <w:p w14:paraId="35DAA620" w14:textId="77777777" w:rsidR="005033F6" w:rsidRDefault="005033F6" w:rsidP="00E67E51">
      <w:pPr>
        <w:pStyle w:val="BodyText"/>
        <w:rPr>
          <w:lang w:eastAsia="en-US"/>
        </w:rPr>
      </w:pPr>
    </w:p>
    <w:p w14:paraId="2023F2DE" w14:textId="77777777" w:rsidR="005033F6" w:rsidRDefault="005033F6" w:rsidP="00E67E51">
      <w:pPr>
        <w:pStyle w:val="BodyText"/>
        <w:rPr>
          <w:lang w:eastAsia="en-US"/>
        </w:rPr>
      </w:pPr>
    </w:p>
    <w:p w14:paraId="1E28EEF0" w14:textId="77777777" w:rsidR="005033F6" w:rsidRDefault="005033F6" w:rsidP="00E67E51">
      <w:pPr>
        <w:pStyle w:val="BodyText"/>
        <w:rPr>
          <w:lang w:eastAsia="en-US"/>
        </w:rPr>
      </w:pPr>
    </w:p>
    <w:p w14:paraId="2363412F" w14:textId="77777777" w:rsidR="005033F6" w:rsidRDefault="005033F6" w:rsidP="00E67E51">
      <w:pPr>
        <w:pStyle w:val="BodyText"/>
        <w:rPr>
          <w:lang w:eastAsia="en-US"/>
        </w:rPr>
      </w:pPr>
    </w:p>
    <w:p w14:paraId="31C8734E" w14:textId="77777777" w:rsidR="005033F6" w:rsidRDefault="005033F6" w:rsidP="00E67E51">
      <w:pPr>
        <w:pStyle w:val="BodyText"/>
        <w:rPr>
          <w:lang w:eastAsia="en-US"/>
        </w:rPr>
      </w:pPr>
    </w:p>
    <w:p w14:paraId="71FC38E5" w14:textId="77777777" w:rsidR="005033F6" w:rsidRDefault="005033F6" w:rsidP="00E67E51">
      <w:pPr>
        <w:pStyle w:val="BodyText"/>
        <w:rPr>
          <w:lang w:eastAsia="en-US"/>
        </w:rPr>
      </w:pPr>
    </w:p>
    <w:p w14:paraId="741FA6EB" w14:textId="77777777" w:rsidR="005033F6" w:rsidRPr="00E67E51" w:rsidRDefault="005033F6" w:rsidP="00E67E51">
      <w:pPr>
        <w:pStyle w:val="BodyText"/>
        <w:rPr>
          <w:lang w:eastAsia="en-US"/>
        </w:rPr>
      </w:pPr>
    </w:p>
    <w:p w14:paraId="0BC1A9D7" w14:textId="5344A228" w:rsidR="00F26C34" w:rsidRDefault="00D952B0" w:rsidP="002A58B7">
      <w:pPr>
        <w:pStyle w:val="Heading2"/>
      </w:pPr>
      <w:bookmarkStart w:id="44" w:name="_Toc216071611"/>
      <w:bookmarkStart w:id="45" w:name="_Toc263270961"/>
      <w:bookmarkStart w:id="46" w:name="_Toc263271240"/>
      <w:bookmarkStart w:id="47" w:name="_Toc377477601"/>
      <w:bookmarkStart w:id="48" w:name="_Toc507761783"/>
      <w:r w:rsidRPr="00FD58AE">
        <w:lastRenderedPageBreak/>
        <w:t>Interface Overview</w:t>
      </w:r>
      <w:bookmarkEnd w:id="44"/>
      <w:bookmarkEnd w:id="45"/>
      <w:bookmarkEnd w:id="46"/>
      <w:bookmarkEnd w:id="47"/>
      <w:bookmarkEnd w:id="48"/>
    </w:p>
    <w:p w14:paraId="710EFFDF" w14:textId="77777777" w:rsidR="00780537" w:rsidRPr="008A1B0A" w:rsidRDefault="00780537" w:rsidP="00780537">
      <w:pPr>
        <w:pStyle w:val="BodyText"/>
        <w:rPr>
          <w:rFonts w:ascii="Verdana" w:hAnsi="Verdana"/>
          <w:sz w:val="24"/>
          <w:szCs w:val="24"/>
        </w:rPr>
      </w:pPr>
      <w:r w:rsidRPr="008A1B0A">
        <w:rPr>
          <w:rFonts w:ascii="Verdana" w:hAnsi="Verdana"/>
          <w:sz w:val="24"/>
          <w:szCs w:val="24"/>
        </w:rPr>
        <w:t>The messages exchanged between MCCF EDI TAS eBilling and FSC can be done in real time or as queued messaging.</w:t>
      </w:r>
    </w:p>
    <w:p w14:paraId="403BF29E" w14:textId="77777777" w:rsidR="00134C52" w:rsidRPr="00134C52" w:rsidRDefault="00134C52" w:rsidP="00134C52">
      <w:pPr>
        <w:pStyle w:val="BodyText"/>
        <w:rPr>
          <w:lang w:eastAsia="en-US"/>
        </w:rPr>
      </w:pPr>
    </w:p>
    <w:p w14:paraId="6B1039CB" w14:textId="63B05490" w:rsidR="00E67E51" w:rsidRDefault="00F26C34" w:rsidP="002A58B7">
      <w:pPr>
        <w:pStyle w:val="Heading3"/>
      </w:pPr>
      <w:bookmarkStart w:id="49" w:name="_Toc507761784"/>
      <w:r>
        <w:t>Connectivity between the systems</w:t>
      </w:r>
      <w:bookmarkEnd w:id="49"/>
    </w:p>
    <w:p w14:paraId="7EA910B8" w14:textId="7D537DC7" w:rsidR="00426867" w:rsidRDefault="00426867">
      <w:pPr>
        <w:rPr>
          <w:rFonts w:eastAsia="MS Mincho"/>
          <w:sz w:val="20"/>
          <w:szCs w:val="22"/>
        </w:rPr>
      </w:pPr>
    </w:p>
    <w:p w14:paraId="4E63F101" w14:textId="77777777" w:rsidR="00426867" w:rsidRDefault="00426867" w:rsidP="00426867">
      <w:pPr>
        <w:pStyle w:val="BodyText"/>
        <w:rPr>
          <w:lang w:eastAsia="en-US"/>
        </w:rPr>
      </w:pPr>
    </w:p>
    <w:p w14:paraId="0A35D2F7" w14:textId="787FE199" w:rsidR="00426867" w:rsidRDefault="00426867" w:rsidP="00426867">
      <w:pPr>
        <w:pStyle w:val="BodyText"/>
        <w:rPr>
          <w:lang w:eastAsia="en-US"/>
        </w:rPr>
      </w:pPr>
      <w:r>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313EDE21" w14:textId="72948DFB" w:rsidR="00426867" w:rsidRDefault="00426867" w:rsidP="00426867">
      <w:pPr>
        <w:pStyle w:val="BodyText"/>
        <w:rPr>
          <w:lang w:eastAsia="en-US"/>
        </w:rPr>
      </w:pPr>
    </w:p>
    <w:p w14:paraId="4817C0E2" w14:textId="2D5A6DE0" w:rsidR="00426867" w:rsidRDefault="00426867" w:rsidP="00426867">
      <w:pPr>
        <w:pStyle w:val="BodyText"/>
        <w:rPr>
          <w:lang w:eastAsia="en-US"/>
        </w:rPr>
      </w:pPr>
    </w:p>
    <w:p w14:paraId="0135EDE4" w14:textId="5B99A1F5" w:rsidR="00426867" w:rsidRDefault="00426867" w:rsidP="00426867">
      <w:pPr>
        <w:pStyle w:val="BodyText"/>
        <w:rPr>
          <w:lang w:eastAsia="en-US"/>
        </w:rPr>
      </w:pPr>
    </w:p>
    <w:p w14:paraId="2FE70D05" w14:textId="77777777" w:rsidR="00426867" w:rsidRDefault="00426867" w:rsidP="00426867">
      <w:pPr>
        <w:pStyle w:val="BodyText"/>
        <w:rPr>
          <w:lang w:eastAsia="en-US"/>
        </w:rPr>
      </w:pPr>
    </w:p>
    <w:p w14:paraId="66D52E12" w14:textId="77777777" w:rsidR="005033F6" w:rsidRDefault="005033F6" w:rsidP="00426867">
      <w:pPr>
        <w:pStyle w:val="BodyText"/>
        <w:rPr>
          <w:lang w:eastAsia="en-US"/>
        </w:rPr>
      </w:pPr>
    </w:p>
    <w:p w14:paraId="1B55550A" w14:textId="77777777" w:rsidR="005033F6" w:rsidRDefault="005033F6" w:rsidP="00426867">
      <w:pPr>
        <w:pStyle w:val="BodyText"/>
        <w:rPr>
          <w:lang w:eastAsia="en-US"/>
        </w:rPr>
      </w:pPr>
    </w:p>
    <w:p w14:paraId="33AC14B6" w14:textId="77777777" w:rsidR="005033F6" w:rsidRPr="00426867" w:rsidRDefault="005033F6" w:rsidP="00426867">
      <w:pPr>
        <w:pStyle w:val="BodyText"/>
        <w:rPr>
          <w:lang w:eastAsia="en-US"/>
        </w:rPr>
      </w:pPr>
    </w:p>
    <w:p w14:paraId="054FEF23" w14:textId="77777777" w:rsidR="00D952B0" w:rsidRDefault="00D952B0" w:rsidP="002A58B7">
      <w:pPr>
        <w:pStyle w:val="Heading2"/>
      </w:pPr>
      <w:bookmarkStart w:id="50" w:name="_Toc216071612"/>
      <w:bookmarkStart w:id="51" w:name="_Toc263270962"/>
      <w:bookmarkStart w:id="52" w:name="_Toc263271241"/>
      <w:bookmarkStart w:id="53" w:name="_Toc377477602"/>
      <w:bookmarkStart w:id="54" w:name="_Toc507761785"/>
      <w:r w:rsidRPr="00FD58AE">
        <w:lastRenderedPageBreak/>
        <w:t>Operations</w:t>
      </w:r>
      <w:bookmarkEnd w:id="50"/>
      <w:bookmarkEnd w:id="51"/>
      <w:bookmarkEnd w:id="52"/>
      <w:bookmarkEnd w:id="53"/>
      <w:bookmarkEnd w:id="54"/>
    </w:p>
    <w:p w14:paraId="330F5977" w14:textId="4CF179A9" w:rsidR="00134C52" w:rsidRPr="005033F6" w:rsidRDefault="007E71D7" w:rsidP="00134C52">
      <w:pPr>
        <w:pStyle w:val="BodyText"/>
        <w:rPr>
          <w:rFonts w:ascii="Verdana" w:hAnsi="Verdana"/>
          <w:sz w:val="24"/>
          <w:szCs w:val="24"/>
          <w:lang w:eastAsia="en-US"/>
        </w:rPr>
      </w:pPr>
      <w:proofErr w:type="gramStart"/>
      <w:r w:rsidRPr="005033F6">
        <w:rPr>
          <w:rFonts w:ascii="Verdana" w:hAnsi="Verdana"/>
          <w:sz w:val="24"/>
          <w:szCs w:val="24"/>
          <w:lang w:eastAsia="en-US"/>
        </w:rPr>
        <w:t>Tbd</w:t>
      </w:r>
      <w:proofErr w:type="gramEnd"/>
    </w:p>
    <w:p w14:paraId="3D8E9162" w14:textId="2748EE23" w:rsidR="00E67E51" w:rsidRDefault="00E67E51" w:rsidP="002A58B7">
      <w:pPr>
        <w:pStyle w:val="Heading3"/>
      </w:pPr>
      <w:bookmarkStart w:id="55" w:name="_Toc507761786"/>
      <w:r>
        <w:t>Data Extraction</w:t>
      </w:r>
      <w:bookmarkEnd w:id="55"/>
    </w:p>
    <w:p w14:paraId="33E4705C" w14:textId="71E051FB" w:rsidR="00426867" w:rsidRPr="00780537" w:rsidRDefault="005033F6" w:rsidP="00426867">
      <w:pPr>
        <w:pStyle w:val="BodyText"/>
        <w:rPr>
          <w:rFonts w:ascii="Verdana" w:hAnsi="Verdana"/>
          <w:sz w:val="24"/>
          <w:szCs w:val="24"/>
          <w:lang w:eastAsia="en-US"/>
        </w:rPr>
      </w:pPr>
      <w:proofErr w:type="gramStart"/>
      <w:r>
        <w:rPr>
          <w:rFonts w:ascii="Verdana" w:hAnsi="Verdana"/>
          <w:sz w:val="24"/>
          <w:szCs w:val="24"/>
          <w:lang w:eastAsia="en-US"/>
        </w:rPr>
        <w:t>Tbd</w:t>
      </w:r>
      <w:proofErr w:type="gramEnd"/>
    </w:p>
    <w:p w14:paraId="32F4BDBE" w14:textId="1C37FF0A" w:rsidR="00E67E51" w:rsidRDefault="00E67E51" w:rsidP="002A58B7">
      <w:pPr>
        <w:pStyle w:val="Heading3"/>
      </w:pPr>
      <w:bookmarkStart w:id="56" w:name="_Toc507761787"/>
      <w:r>
        <w:t>Data Transformation</w:t>
      </w:r>
      <w:bookmarkEnd w:id="56"/>
    </w:p>
    <w:p w14:paraId="5DA58578" w14:textId="0AF283F1" w:rsidR="00E5309F" w:rsidRPr="005033F6" w:rsidRDefault="005033F6" w:rsidP="00E5309F">
      <w:pPr>
        <w:pStyle w:val="BodyText"/>
        <w:rPr>
          <w:rFonts w:ascii="Verdana" w:hAnsi="Verdana"/>
          <w:sz w:val="24"/>
          <w:szCs w:val="24"/>
          <w:lang w:eastAsia="en-US"/>
        </w:rPr>
      </w:pPr>
      <w:proofErr w:type="gramStart"/>
      <w:r>
        <w:rPr>
          <w:rFonts w:ascii="Verdana" w:hAnsi="Verdana"/>
          <w:sz w:val="24"/>
          <w:szCs w:val="24"/>
          <w:lang w:eastAsia="en-US"/>
        </w:rPr>
        <w:t>Tbd</w:t>
      </w:r>
      <w:proofErr w:type="gramEnd"/>
    </w:p>
    <w:p w14:paraId="574DD5E9" w14:textId="4D41C81B" w:rsidR="00E67E51" w:rsidRDefault="00E67E51" w:rsidP="002A58B7">
      <w:pPr>
        <w:pStyle w:val="Heading3"/>
      </w:pPr>
      <w:bookmarkStart w:id="57" w:name="_Toc507761788"/>
      <w:r>
        <w:t>Sending/Receiving</w:t>
      </w:r>
      <w:bookmarkEnd w:id="57"/>
    </w:p>
    <w:p w14:paraId="7406CDC1" w14:textId="5B218933" w:rsidR="00C17200" w:rsidRPr="005033F6" w:rsidRDefault="00E5309F" w:rsidP="00C17200">
      <w:pPr>
        <w:pStyle w:val="BodyText"/>
        <w:rPr>
          <w:rFonts w:ascii="Verdana" w:hAnsi="Verdana"/>
          <w:sz w:val="24"/>
          <w:szCs w:val="24"/>
          <w:lang w:eastAsia="en-US"/>
        </w:rPr>
      </w:pPr>
      <w:r w:rsidRPr="00780537">
        <w:rPr>
          <w:rFonts w:ascii="Verdana" w:hAnsi="Verdana"/>
          <w:sz w:val="24"/>
          <w:szCs w:val="24"/>
          <w:lang w:eastAsia="en-US"/>
        </w:rPr>
        <w:t xml:space="preserve">MCCF EDI TAS </w:t>
      </w:r>
      <w:r w:rsidR="00AE13E4" w:rsidRPr="00780537">
        <w:rPr>
          <w:rFonts w:ascii="Verdana" w:hAnsi="Verdana"/>
          <w:sz w:val="24"/>
          <w:szCs w:val="24"/>
          <w:lang w:eastAsia="en-US"/>
        </w:rPr>
        <w:t xml:space="preserve">receives FHIR resources in a bundle from </w:t>
      </w:r>
      <w:r w:rsidRPr="00780537">
        <w:rPr>
          <w:rFonts w:ascii="Verdana" w:hAnsi="Verdana"/>
          <w:sz w:val="24"/>
          <w:szCs w:val="24"/>
          <w:lang w:eastAsia="en-US"/>
        </w:rPr>
        <w:t>FSC</w:t>
      </w:r>
      <w:r w:rsidR="00DF284E" w:rsidRPr="00780537">
        <w:rPr>
          <w:rFonts w:ascii="Verdana" w:hAnsi="Verdana"/>
          <w:sz w:val="24"/>
          <w:szCs w:val="24"/>
          <w:lang w:eastAsia="en-US"/>
        </w:rPr>
        <w:t xml:space="preserve"> that were derived from receipt of </w:t>
      </w:r>
      <w:proofErr w:type="gramStart"/>
      <w:r w:rsidR="00DF284E" w:rsidRPr="00780537">
        <w:rPr>
          <w:rFonts w:ascii="Verdana" w:hAnsi="Verdana"/>
          <w:sz w:val="24"/>
          <w:szCs w:val="24"/>
          <w:lang w:eastAsia="en-US"/>
        </w:rPr>
        <w:t>a</w:t>
      </w:r>
      <w:proofErr w:type="gramEnd"/>
      <w:r w:rsidR="00DF284E" w:rsidRPr="00780537">
        <w:rPr>
          <w:rFonts w:ascii="Verdana" w:hAnsi="Verdana"/>
          <w:sz w:val="24"/>
          <w:szCs w:val="24"/>
          <w:lang w:eastAsia="en-US"/>
        </w:rPr>
        <w:t xml:space="preserve"> </w:t>
      </w:r>
      <w:r w:rsidR="005033F6" w:rsidRPr="005033F6">
        <w:rPr>
          <w:rFonts w:ascii="Verdana" w:hAnsi="Verdana"/>
          <w:sz w:val="24"/>
          <w:szCs w:val="24"/>
          <w:lang w:eastAsia="en-US"/>
        </w:rPr>
        <w:t>ASC</w:t>
      </w:r>
      <w:r w:rsidR="005033F6">
        <w:rPr>
          <w:rFonts w:ascii="Verdana" w:hAnsi="Verdana"/>
          <w:sz w:val="24"/>
          <w:szCs w:val="24"/>
          <w:lang w:eastAsia="en-US"/>
        </w:rPr>
        <w:t xml:space="preserve"> X12N/005010 277CA Health Care </w:t>
      </w:r>
      <w:r w:rsidR="005033F6" w:rsidRPr="005033F6">
        <w:rPr>
          <w:rFonts w:ascii="Verdana" w:hAnsi="Verdana"/>
          <w:sz w:val="24"/>
          <w:szCs w:val="24"/>
          <w:lang w:eastAsia="en-US"/>
        </w:rPr>
        <w:t>Claim Acknowledgement</w:t>
      </w:r>
      <w:r w:rsidR="00DF284E" w:rsidRPr="00780537">
        <w:rPr>
          <w:rFonts w:ascii="Verdana" w:hAnsi="Verdana"/>
          <w:sz w:val="24"/>
          <w:szCs w:val="24"/>
          <w:lang w:eastAsia="en-US"/>
        </w:rPr>
        <w:t xml:space="preserve"> from a payer</w:t>
      </w:r>
      <w:r w:rsidR="00E80013" w:rsidRPr="00780537">
        <w:rPr>
          <w:rFonts w:ascii="Verdana" w:hAnsi="Verdana"/>
          <w:sz w:val="24"/>
          <w:szCs w:val="24"/>
          <w:lang w:eastAsia="en-US"/>
        </w:rPr>
        <w:t>.</w:t>
      </w:r>
    </w:p>
    <w:p w14:paraId="0C80D0D6" w14:textId="77777777" w:rsidR="00E67E51" w:rsidRPr="00E67E51" w:rsidRDefault="00E67E51" w:rsidP="00E67E51">
      <w:pPr>
        <w:pStyle w:val="BodyText"/>
        <w:rPr>
          <w:lang w:eastAsia="en-US"/>
        </w:rPr>
      </w:pPr>
    </w:p>
    <w:p w14:paraId="07155CED" w14:textId="77777777" w:rsidR="007E71D7" w:rsidRDefault="00D952B0" w:rsidP="002A58B7">
      <w:pPr>
        <w:pStyle w:val="Heading2"/>
      </w:pPr>
      <w:bookmarkStart w:id="58" w:name="_Toc216071613"/>
      <w:bookmarkStart w:id="59" w:name="_Toc263270963"/>
      <w:bookmarkStart w:id="60" w:name="_Toc263271242"/>
      <w:bookmarkStart w:id="61" w:name="_Toc377477603"/>
      <w:bookmarkStart w:id="62" w:name="_Toc507761789"/>
      <w:r w:rsidRPr="00FD58AE">
        <w:t>Data Transfer</w:t>
      </w:r>
      <w:bookmarkEnd w:id="58"/>
      <w:bookmarkEnd w:id="59"/>
      <w:bookmarkEnd w:id="60"/>
      <w:bookmarkEnd w:id="61"/>
      <w:bookmarkEnd w:id="62"/>
    </w:p>
    <w:p w14:paraId="333A9F2E" w14:textId="03F390BA" w:rsidR="00E67E51" w:rsidRPr="005033F6" w:rsidRDefault="00E67E51" w:rsidP="005033F6">
      <w:pPr>
        <w:rPr>
          <w:rFonts w:ascii="Verdana" w:hAnsi="Verdana"/>
          <w:sz w:val="24"/>
        </w:rPr>
      </w:pPr>
      <w:r w:rsidRPr="005033F6">
        <w:rPr>
          <w:rFonts w:ascii="Verdana" w:hAnsi="Verdana"/>
          <w:sz w:val="24"/>
        </w:rPr>
        <w:t>Data is transferred between the FSC and the TASCore Application Stack</w:t>
      </w:r>
      <w:r w:rsidR="005033F6" w:rsidRPr="005033F6">
        <w:rPr>
          <w:rFonts w:ascii="Verdana" w:hAnsi="Verdana"/>
          <w:sz w:val="24"/>
        </w:rPr>
        <w:t>.</w:t>
      </w:r>
    </w:p>
    <w:p w14:paraId="371ECA10" w14:textId="77777777" w:rsidR="00E67E51" w:rsidRPr="00E67E51" w:rsidRDefault="00E67E51" w:rsidP="00E67E51">
      <w:pPr>
        <w:pStyle w:val="BodyText"/>
        <w:rPr>
          <w:lang w:eastAsia="en-US"/>
        </w:rPr>
      </w:pPr>
    </w:p>
    <w:p w14:paraId="38B98809" w14:textId="77777777" w:rsidR="00377177" w:rsidRDefault="00D952B0" w:rsidP="002A58B7">
      <w:pPr>
        <w:pStyle w:val="Heading2"/>
      </w:pPr>
      <w:bookmarkStart w:id="63" w:name="_Toc216071614"/>
      <w:bookmarkStart w:id="64" w:name="_Toc263270964"/>
      <w:bookmarkStart w:id="65" w:name="_Toc263271243"/>
      <w:bookmarkStart w:id="66" w:name="_Toc377477604"/>
      <w:bookmarkStart w:id="67" w:name="_Toc507761790"/>
      <w:r w:rsidRPr="00FD58AE">
        <w:t>Transaction Types</w:t>
      </w:r>
      <w:bookmarkEnd w:id="63"/>
      <w:bookmarkEnd w:id="64"/>
      <w:bookmarkEnd w:id="65"/>
      <w:bookmarkEnd w:id="66"/>
      <w:bookmarkEnd w:id="67"/>
    </w:p>
    <w:p w14:paraId="7A7B9B5F" w14:textId="1A8D6252" w:rsidR="002D6B5E" w:rsidRDefault="002D6B5E" w:rsidP="005033F6">
      <w:pPr>
        <w:rPr>
          <w:rFonts w:ascii="Verdana" w:hAnsi="Verdana"/>
          <w:sz w:val="24"/>
        </w:rPr>
      </w:pPr>
      <w:r w:rsidRPr="005033F6">
        <w:rPr>
          <w:rFonts w:ascii="Verdana" w:hAnsi="Verdana"/>
          <w:sz w:val="24"/>
        </w:rPr>
        <w:t xml:space="preserve">FSC receives </w:t>
      </w:r>
      <w:r w:rsidR="005033F6" w:rsidRPr="005033F6">
        <w:rPr>
          <w:rFonts w:ascii="Verdana" w:hAnsi="Verdana"/>
          <w:sz w:val="24"/>
        </w:rPr>
        <w:t>ASC</w:t>
      </w:r>
      <w:r w:rsidR="005033F6">
        <w:rPr>
          <w:rFonts w:ascii="Verdana" w:hAnsi="Verdana"/>
          <w:sz w:val="24"/>
        </w:rPr>
        <w:t xml:space="preserve"> X12N/005010 277CA Health Care </w:t>
      </w:r>
      <w:r w:rsidR="005033F6" w:rsidRPr="005033F6">
        <w:rPr>
          <w:rFonts w:ascii="Verdana" w:hAnsi="Verdana"/>
          <w:sz w:val="24"/>
        </w:rPr>
        <w:t>Claim Acknowledgement</w:t>
      </w:r>
      <w:r w:rsidRPr="005033F6">
        <w:rPr>
          <w:rFonts w:ascii="Verdana" w:hAnsi="Verdana"/>
          <w:sz w:val="24"/>
        </w:rPr>
        <w:t xml:space="preserve"> from Payers and forwards that to MCCF EDI TAS </w:t>
      </w:r>
      <w:r w:rsidR="007E0A8E" w:rsidRPr="005033F6">
        <w:rPr>
          <w:rFonts w:ascii="Verdana" w:hAnsi="Verdana"/>
          <w:sz w:val="24"/>
        </w:rPr>
        <w:t xml:space="preserve">eBilling </w:t>
      </w:r>
      <w:proofErr w:type="gramStart"/>
      <w:r w:rsidRPr="005033F6">
        <w:rPr>
          <w:rFonts w:ascii="Verdana" w:hAnsi="Verdana"/>
          <w:sz w:val="24"/>
        </w:rPr>
        <w:t xml:space="preserve">as a </w:t>
      </w:r>
      <w:r w:rsidR="00DF284E" w:rsidRPr="005033F6">
        <w:rPr>
          <w:rFonts w:ascii="Verdana" w:hAnsi="Verdana"/>
          <w:sz w:val="24"/>
        </w:rPr>
        <w:t xml:space="preserve">translated FHIR </w:t>
      </w:r>
      <w:r w:rsidRPr="005033F6">
        <w:rPr>
          <w:rFonts w:ascii="Verdana" w:hAnsi="Verdana"/>
          <w:sz w:val="24"/>
        </w:rPr>
        <w:t>Bundle contai</w:t>
      </w:r>
      <w:r w:rsidR="005033F6">
        <w:rPr>
          <w:rFonts w:ascii="Verdana" w:hAnsi="Verdana"/>
          <w:sz w:val="24"/>
        </w:rPr>
        <w:t>ning necessary FHIR resources</w:t>
      </w:r>
      <w:proofErr w:type="gramEnd"/>
      <w:r w:rsidR="005033F6">
        <w:rPr>
          <w:rFonts w:ascii="Verdana" w:hAnsi="Verdana"/>
          <w:sz w:val="24"/>
        </w:rPr>
        <w:t xml:space="preserve">. </w:t>
      </w:r>
    </w:p>
    <w:p w14:paraId="310B00B2" w14:textId="77777777" w:rsidR="00E5309F" w:rsidRPr="00E5309F" w:rsidRDefault="00E5309F" w:rsidP="00E5309F">
      <w:pPr>
        <w:pStyle w:val="BodyText"/>
        <w:rPr>
          <w:lang w:eastAsia="en-US"/>
        </w:rPr>
      </w:pPr>
    </w:p>
    <w:p w14:paraId="054FEF34" w14:textId="4036A50F" w:rsidR="00864D55" w:rsidRDefault="00D952B0" w:rsidP="002A58B7">
      <w:pPr>
        <w:pStyle w:val="Heading2"/>
      </w:pPr>
      <w:bookmarkStart w:id="68" w:name="_Toc216071615"/>
      <w:bookmarkStart w:id="69" w:name="_Toc263270965"/>
      <w:bookmarkStart w:id="70" w:name="_Toc263271244"/>
      <w:bookmarkStart w:id="71" w:name="_Toc377477605"/>
      <w:bookmarkStart w:id="72" w:name="_Toc507761791"/>
      <w:r w:rsidRPr="00FD58AE">
        <w:t>Data Exchanges</w:t>
      </w:r>
      <w:bookmarkEnd w:id="68"/>
      <w:bookmarkEnd w:id="69"/>
      <w:bookmarkEnd w:id="70"/>
      <w:bookmarkEnd w:id="71"/>
      <w:bookmarkEnd w:id="72"/>
    </w:p>
    <w:p w14:paraId="4AE42D40" w14:textId="010A40F7" w:rsidR="007E0A8E" w:rsidRPr="007E0A8E" w:rsidRDefault="00637151" w:rsidP="00313DB7">
      <w:pPr>
        <w:pStyle w:val="BodyText"/>
        <w:rPr>
          <w:rFonts w:ascii="Verdana" w:hAnsi="Verdana"/>
          <w:sz w:val="24"/>
          <w:szCs w:val="24"/>
        </w:rPr>
      </w:pPr>
      <w:r w:rsidRPr="007E0A8E">
        <w:rPr>
          <w:rFonts w:ascii="Verdana" w:hAnsi="Verdana"/>
          <w:sz w:val="24"/>
          <w:szCs w:val="24"/>
        </w:rPr>
        <w:t xml:space="preserve">MCCF EDI TAS </w:t>
      </w:r>
      <w:r w:rsidR="00F90518" w:rsidRPr="007E0A8E">
        <w:rPr>
          <w:rFonts w:ascii="Verdana" w:hAnsi="Verdana"/>
          <w:sz w:val="24"/>
          <w:szCs w:val="24"/>
        </w:rPr>
        <w:t xml:space="preserve">receives </w:t>
      </w:r>
      <w:r w:rsidR="005033F6" w:rsidRPr="007E0A8E">
        <w:rPr>
          <w:rFonts w:ascii="Verdana" w:hAnsi="Verdana"/>
          <w:sz w:val="24"/>
          <w:szCs w:val="24"/>
        </w:rPr>
        <w:t>a FHIR</w:t>
      </w:r>
      <w:r w:rsidRPr="007E0A8E">
        <w:rPr>
          <w:rFonts w:ascii="Verdana" w:hAnsi="Verdana"/>
          <w:sz w:val="24"/>
          <w:szCs w:val="24"/>
        </w:rPr>
        <w:t xml:space="preserve"> bundle</w:t>
      </w:r>
      <w:r w:rsidR="00313DB7">
        <w:rPr>
          <w:rFonts w:ascii="Verdana" w:hAnsi="Verdana"/>
          <w:sz w:val="24"/>
          <w:szCs w:val="24"/>
        </w:rPr>
        <w:t xml:space="preserve"> from FSC</w:t>
      </w:r>
      <w:r w:rsidR="00DF284E" w:rsidRPr="007E0A8E">
        <w:rPr>
          <w:rFonts w:ascii="Verdana" w:hAnsi="Verdana"/>
          <w:sz w:val="24"/>
          <w:szCs w:val="24"/>
        </w:rPr>
        <w:t>,</w:t>
      </w:r>
      <w:r w:rsidRPr="007E0A8E">
        <w:rPr>
          <w:rFonts w:ascii="Verdana" w:hAnsi="Verdana"/>
          <w:sz w:val="24"/>
          <w:szCs w:val="24"/>
        </w:rPr>
        <w:t xml:space="preserve"> </w:t>
      </w:r>
      <w:r w:rsidR="00DF284E" w:rsidRPr="007E0A8E">
        <w:rPr>
          <w:rFonts w:ascii="Verdana" w:hAnsi="Verdana"/>
          <w:sz w:val="24"/>
          <w:szCs w:val="24"/>
        </w:rPr>
        <w:t xml:space="preserve">representing the </w:t>
      </w:r>
      <w:r w:rsidR="00313DB7" w:rsidRPr="00313DB7">
        <w:rPr>
          <w:rFonts w:ascii="Verdana" w:hAnsi="Verdana"/>
          <w:sz w:val="24"/>
          <w:szCs w:val="24"/>
        </w:rPr>
        <w:t>ASC X12N/005010 277CA Health Care Claim Acknowledgement</w:t>
      </w:r>
      <w:r w:rsidR="00DF284E" w:rsidRPr="007E0A8E">
        <w:rPr>
          <w:rFonts w:ascii="Verdana" w:hAnsi="Verdana"/>
          <w:sz w:val="24"/>
          <w:szCs w:val="24"/>
        </w:rPr>
        <w:t xml:space="preserve"> from a payer, </w:t>
      </w:r>
    </w:p>
    <w:p w14:paraId="42E47247" w14:textId="0E96D132" w:rsidR="00637151" w:rsidRPr="007E0A8E" w:rsidRDefault="00637151" w:rsidP="00637151">
      <w:pPr>
        <w:pStyle w:val="BodyText"/>
        <w:rPr>
          <w:rFonts w:ascii="Verdana" w:hAnsi="Verdana"/>
          <w:sz w:val="24"/>
          <w:szCs w:val="24"/>
        </w:rPr>
      </w:pPr>
      <w:r w:rsidRPr="007E0A8E">
        <w:rPr>
          <w:rFonts w:ascii="Verdana" w:hAnsi="Verdana"/>
          <w:sz w:val="24"/>
          <w:szCs w:val="24"/>
        </w:rPr>
        <w:t>Refer to Section Appendix A.</w:t>
      </w:r>
    </w:p>
    <w:p w14:paraId="06036CF9" w14:textId="6494669D" w:rsidR="00377177" w:rsidRDefault="00377177" w:rsidP="002A58B7">
      <w:pPr>
        <w:pStyle w:val="Heading3"/>
      </w:pPr>
      <w:bookmarkStart w:id="73" w:name="_Toc507761792"/>
      <w:r>
        <w:t>FHIR Based Resources</w:t>
      </w:r>
      <w:bookmarkEnd w:id="73"/>
    </w:p>
    <w:p w14:paraId="2C317193" w14:textId="3D206936" w:rsidR="008258C0" w:rsidRPr="007E0A8E" w:rsidRDefault="008258C0" w:rsidP="008258C0">
      <w:pPr>
        <w:pStyle w:val="BodyText"/>
        <w:rPr>
          <w:rFonts w:ascii="Verdana" w:hAnsi="Verdana"/>
          <w:sz w:val="24"/>
          <w:szCs w:val="24"/>
          <w:lang w:eastAsia="en-US"/>
        </w:rPr>
      </w:pPr>
      <w:r w:rsidRPr="007E0A8E">
        <w:rPr>
          <w:rFonts w:ascii="Verdana" w:hAnsi="Verdana"/>
          <w:sz w:val="24"/>
          <w:szCs w:val="24"/>
          <w:lang w:eastAsia="en-US"/>
        </w:rPr>
        <w:t>The following FHIR resources in a Bundle are expected from FSC to respond to the 277</w:t>
      </w:r>
      <w:r w:rsidR="00313DB7">
        <w:rPr>
          <w:rFonts w:ascii="Verdana" w:hAnsi="Verdana"/>
          <w:sz w:val="24"/>
          <w:szCs w:val="24"/>
          <w:lang w:eastAsia="en-US"/>
        </w:rPr>
        <w:t>CA</w:t>
      </w:r>
    </w:p>
    <w:p w14:paraId="37376CE8" w14:textId="77777777" w:rsidR="008258C0" w:rsidRPr="007E0A8E" w:rsidRDefault="008258C0" w:rsidP="008258C0">
      <w:pPr>
        <w:pStyle w:val="BodyText"/>
        <w:numPr>
          <w:ilvl w:val="0"/>
          <w:numId w:val="22"/>
        </w:numPr>
        <w:rPr>
          <w:rFonts w:ascii="Verdana" w:hAnsi="Verdana"/>
          <w:sz w:val="24"/>
          <w:szCs w:val="24"/>
          <w:lang w:eastAsia="en-US"/>
        </w:rPr>
      </w:pPr>
      <w:r w:rsidRPr="007E0A8E">
        <w:rPr>
          <w:rFonts w:ascii="Verdana" w:hAnsi="Verdana"/>
          <w:sz w:val="24"/>
          <w:szCs w:val="24"/>
          <w:lang w:eastAsia="en-US"/>
        </w:rPr>
        <w:t>Basic</w:t>
      </w:r>
    </w:p>
    <w:p w14:paraId="6459D89F" w14:textId="61219BF2" w:rsidR="008258C0" w:rsidRPr="007E0A8E" w:rsidRDefault="008258C0" w:rsidP="008258C0">
      <w:pPr>
        <w:pStyle w:val="BodyText"/>
        <w:numPr>
          <w:ilvl w:val="0"/>
          <w:numId w:val="22"/>
        </w:numPr>
        <w:rPr>
          <w:rFonts w:ascii="Verdana" w:hAnsi="Verdana"/>
          <w:sz w:val="24"/>
          <w:szCs w:val="24"/>
          <w:lang w:eastAsia="en-US"/>
        </w:rPr>
      </w:pPr>
      <w:r w:rsidRPr="007E0A8E">
        <w:rPr>
          <w:rFonts w:ascii="Verdana" w:hAnsi="Verdana"/>
          <w:sz w:val="24"/>
          <w:szCs w:val="24"/>
          <w:lang w:eastAsia="en-US"/>
        </w:rPr>
        <w:t>Claim</w:t>
      </w:r>
    </w:p>
    <w:p w14:paraId="6168810F" w14:textId="55B964A5" w:rsidR="00DF284E" w:rsidRPr="007E0A8E" w:rsidRDefault="00DF284E" w:rsidP="008258C0">
      <w:pPr>
        <w:pStyle w:val="BodyText"/>
        <w:numPr>
          <w:ilvl w:val="0"/>
          <w:numId w:val="22"/>
        </w:numPr>
        <w:rPr>
          <w:rFonts w:ascii="Verdana" w:hAnsi="Verdana"/>
          <w:sz w:val="24"/>
          <w:szCs w:val="24"/>
          <w:lang w:eastAsia="en-US"/>
        </w:rPr>
      </w:pPr>
      <w:r w:rsidRPr="007E0A8E">
        <w:rPr>
          <w:rFonts w:ascii="Verdana" w:hAnsi="Verdana"/>
          <w:sz w:val="24"/>
          <w:szCs w:val="24"/>
          <w:lang w:eastAsia="en-US"/>
        </w:rPr>
        <w:t>ClaimResponse</w:t>
      </w:r>
    </w:p>
    <w:p w14:paraId="381F3BAE" w14:textId="33F29FE0" w:rsidR="008258C0" w:rsidRPr="007E0A8E" w:rsidRDefault="008258C0" w:rsidP="008258C0">
      <w:pPr>
        <w:pStyle w:val="BodyText"/>
        <w:numPr>
          <w:ilvl w:val="0"/>
          <w:numId w:val="22"/>
        </w:numPr>
        <w:rPr>
          <w:rFonts w:ascii="Verdana" w:hAnsi="Verdana"/>
          <w:sz w:val="24"/>
          <w:szCs w:val="24"/>
          <w:lang w:eastAsia="en-US"/>
        </w:rPr>
      </w:pPr>
      <w:r w:rsidRPr="007E0A8E">
        <w:rPr>
          <w:rFonts w:ascii="Verdana" w:hAnsi="Verdana"/>
          <w:sz w:val="24"/>
          <w:szCs w:val="24"/>
          <w:lang w:eastAsia="en-US"/>
        </w:rPr>
        <w:t>CommunicationRequest</w:t>
      </w:r>
    </w:p>
    <w:p w14:paraId="7DEC2DC3" w14:textId="2D5BACF1" w:rsidR="00DF284E" w:rsidRPr="007E0A8E" w:rsidRDefault="00DF284E" w:rsidP="008258C0">
      <w:pPr>
        <w:pStyle w:val="BodyText"/>
        <w:numPr>
          <w:ilvl w:val="0"/>
          <w:numId w:val="22"/>
        </w:numPr>
        <w:rPr>
          <w:rFonts w:ascii="Verdana" w:hAnsi="Verdana"/>
          <w:sz w:val="24"/>
          <w:szCs w:val="24"/>
          <w:lang w:eastAsia="en-US"/>
        </w:rPr>
      </w:pPr>
      <w:r w:rsidRPr="007E0A8E">
        <w:rPr>
          <w:rFonts w:ascii="Verdana" w:hAnsi="Verdana"/>
          <w:sz w:val="24"/>
          <w:szCs w:val="24"/>
          <w:lang w:eastAsia="en-US"/>
        </w:rPr>
        <w:t>EpisodeOfCare</w:t>
      </w:r>
    </w:p>
    <w:p w14:paraId="310A6C67" w14:textId="0C5F92AC" w:rsidR="008258C0" w:rsidRPr="007E0A8E" w:rsidRDefault="008258C0" w:rsidP="008258C0">
      <w:pPr>
        <w:pStyle w:val="BodyText"/>
        <w:numPr>
          <w:ilvl w:val="0"/>
          <w:numId w:val="22"/>
        </w:numPr>
        <w:rPr>
          <w:rFonts w:ascii="Verdana" w:hAnsi="Verdana"/>
          <w:sz w:val="24"/>
          <w:szCs w:val="24"/>
          <w:lang w:eastAsia="en-US"/>
        </w:rPr>
      </w:pPr>
      <w:r w:rsidRPr="007E0A8E">
        <w:rPr>
          <w:rFonts w:ascii="Verdana" w:hAnsi="Verdana"/>
          <w:sz w:val="24"/>
          <w:szCs w:val="24"/>
          <w:lang w:eastAsia="en-US"/>
        </w:rPr>
        <w:t>MessageHeader</w:t>
      </w:r>
    </w:p>
    <w:p w14:paraId="0AC08B36" w14:textId="77777777" w:rsidR="00DF284E" w:rsidRPr="007E0A8E" w:rsidRDefault="00DF284E" w:rsidP="008258C0">
      <w:pPr>
        <w:pStyle w:val="BodyText"/>
        <w:numPr>
          <w:ilvl w:val="0"/>
          <w:numId w:val="22"/>
        </w:numPr>
        <w:rPr>
          <w:rFonts w:ascii="Verdana" w:hAnsi="Verdana"/>
          <w:sz w:val="24"/>
          <w:szCs w:val="24"/>
          <w:lang w:eastAsia="en-US"/>
        </w:rPr>
      </w:pPr>
      <w:r w:rsidRPr="007E0A8E">
        <w:rPr>
          <w:rFonts w:ascii="Verdana" w:hAnsi="Verdana"/>
          <w:sz w:val="24"/>
          <w:szCs w:val="24"/>
          <w:lang w:eastAsia="en-US"/>
        </w:rPr>
        <w:t>OperationOutcome</w:t>
      </w:r>
    </w:p>
    <w:p w14:paraId="498A8190" w14:textId="779F6939" w:rsidR="008258C0" w:rsidRPr="007E0A8E" w:rsidRDefault="00DF284E" w:rsidP="008258C0">
      <w:pPr>
        <w:pStyle w:val="BodyText"/>
        <w:numPr>
          <w:ilvl w:val="0"/>
          <w:numId w:val="22"/>
        </w:numPr>
        <w:rPr>
          <w:rFonts w:ascii="Verdana" w:hAnsi="Verdana"/>
          <w:sz w:val="24"/>
          <w:szCs w:val="24"/>
          <w:lang w:eastAsia="en-US"/>
        </w:rPr>
      </w:pPr>
      <w:r w:rsidRPr="007E0A8E">
        <w:rPr>
          <w:rFonts w:ascii="Verdana" w:hAnsi="Verdana"/>
          <w:sz w:val="24"/>
          <w:szCs w:val="24"/>
          <w:lang w:eastAsia="en-US"/>
        </w:rPr>
        <w:lastRenderedPageBreak/>
        <w:t>Organi</w:t>
      </w:r>
      <w:r w:rsidR="008258C0" w:rsidRPr="007E0A8E">
        <w:rPr>
          <w:rFonts w:ascii="Verdana" w:hAnsi="Verdana"/>
          <w:sz w:val="24"/>
          <w:szCs w:val="24"/>
          <w:lang w:eastAsia="en-US"/>
        </w:rPr>
        <w:t>zation</w:t>
      </w:r>
    </w:p>
    <w:p w14:paraId="3BBAD23A" w14:textId="2ABA3356" w:rsidR="008258C0" w:rsidRPr="007E0A8E" w:rsidRDefault="008258C0" w:rsidP="008258C0">
      <w:pPr>
        <w:pStyle w:val="BodyText"/>
        <w:numPr>
          <w:ilvl w:val="0"/>
          <w:numId w:val="22"/>
        </w:numPr>
        <w:rPr>
          <w:rFonts w:ascii="Verdana" w:hAnsi="Verdana"/>
          <w:sz w:val="24"/>
          <w:szCs w:val="24"/>
          <w:lang w:eastAsia="en-US"/>
        </w:rPr>
      </w:pPr>
      <w:r w:rsidRPr="007E0A8E">
        <w:rPr>
          <w:rFonts w:ascii="Verdana" w:hAnsi="Verdana"/>
          <w:sz w:val="24"/>
          <w:szCs w:val="24"/>
          <w:lang w:eastAsia="en-US"/>
        </w:rPr>
        <w:t>Patient</w:t>
      </w:r>
    </w:p>
    <w:p w14:paraId="44503AF1" w14:textId="26B27C73" w:rsidR="00DF284E" w:rsidRPr="007E0A8E" w:rsidRDefault="00DF284E" w:rsidP="008258C0">
      <w:pPr>
        <w:pStyle w:val="BodyText"/>
        <w:numPr>
          <w:ilvl w:val="0"/>
          <w:numId w:val="22"/>
        </w:numPr>
        <w:rPr>
          <w:rFonts w:ascii="Verdana" w:hAnsi="Verdana"/>
          <w:sz w:val="24"/>
          <w:szCs w:val="24"/>
          <w:lang w:eastAsia="en-US"/>
        </w:rPr>
      </w:pPr>
      <w:r w:rsidRPr="007E0A8E">
        <w:rPr>
          <w:rFonts w:ascii="Verdana" w:hAnsi="Verdana"/>
          <w:sz w:val="24"/>
          <w:szCs w:val="24"/>
          <w:lang w:eastAsia="en-US"/>
        </w:rPr>
        <w:t>RelatedPerson</w:t>
      </w:r>
    </w:p>
    <w:p w14:paraId="33898EB4" w14:textId="77777777" w:rsidR="008258C0" w:rsidRPr="008258C0" w:rsidRDefault="008258C0" w:rsidP="008258C0">
      <w:pPr>
        <w:pStyle w:val="BodyText"/>
        <w:rPr>
          <w:lang w:eastAsia="en-US"/>
        </w:rPr>
      </w:pPr>
    </w:p>
    <w:p w14:paraId="5759E38B" w14:textId="2DA6BD95" w:rsidR="005A24B2" w:rsidRDefault="00377177" w:rsidP="002A58B7">
      <w:pPr>
        <w:pStyle w:val="Heading3"/>
      </w:pPr>
      <w:bookmarkStart w:id="74" w:name="_Toc507761793"/>
      <w:r>
        <w:t>JSON Format</w:t>
      </w:r>
      <w:bookmarkEnd w:id="74"/>
    </w:p>
    <w:p w14:paraId="58F9EAB0" w14:textId="59712248" w:rsidR="00700BC1" w:rsidRPr="00E74FF1" w:rsidRDefault="00691AEA" w:rsidP="00691AEA">
      <w:pPr>
        <w:pStyle w:val="BodyText"/>
        <w:rPr>
          <w:rFonts w:ascii="Verdana" w:hAnsi="Verdana"/>
          <w:sz w:val="24"/>
          <w:szCs w:val="24"/>
          <w:lang w:eastAsia="en-US"/>
        </w:rPr>
      </w:pPr>
      <w:r w:rsidRPr="00E74FF1">
        <w:rPr>
          <w:rFonts w:ascii="Verdana" w:hAnsi="Verdana"/>
          <w:sz w:val="24"/>
          <w:szCs w:val="24"/>
          <w:lang w:eastAsia="en-US"/>
        </w:rPr>
        <w:t>Messages are formatted using the JSON format and implement a Bundle FHIR Resource</w:t>
      </w:r>
      <w:r w:rsidR="00700BC1" w:rsidRPr="00E74FF1">
        <w:rPr>
          <w:rFonts w:ascii="Verdana" w:hAnsi="Verdana"/>
          <w:sz w:val="24"/>
          <w:szCs w:val="24"/>
          <w:lang w:eastAsia="en-US"/>
        </w:rPr>
        <w:t>.</w:t>
      </w:r>
    </w:p>
    <w:p w14:paraId="5AE595EC" w14:textId="5E551DDF" w:rsidR="00700BC1" w:rsidRPr="00E74FF1" w:rsidRDefault="00700BC1" w:rsidP="00691AEA">
      <w:pPr>
        <w:pStyle w:val="BodyText"/>
        <w:rPr>
          <w:rFonts w:ascii="Verdana" w:hAnsi="Verdana"/>
          <w:sz w:val="24"/>
          <w:szCs w:val="24"/>
          <w:lang w:eastAsia="en-US"/>
        </w:rPr>
      </w:pPr>
      <w:r w:rsidRPr="00E74FF1">
        <w:rPr>
          <w:rFonts w:ascii="Verdana" w:hAnsi="Verdana"/>
          <w:sz w:val="24"/>
          <w:szCs w:val="24"/>
          <w:lang w:eastAsia="en-US"/>
        </w:rPr>
        <w:t xml:space="preserve">Refer to </w:t>
      </w:r>
      <w:hyperlink r:id="rId21" w:history="1">
        <w:r w:rsidRPr="00E74FF1">
          <w:rPr>
            <w:rStyle w:val="Hyperlink"/>
            <w:rFonts w:ascii="Verdana" w:hAnsi="Verdana"/>
            <w:sz w:val="24"/>
            <w:szCs w:val="24"/>
            <w:lang w:eastAsia="en-US"/>
          </w:rPr>
          <w:t>https://www.hl7.org/fhir/json.html</w:t>
        </w:r>
      </w:hyperlink>
      <w:r w:rsidRPr="00E74FF1">
        <w:rPr>
          <w:rFonts w:ascii="Verdana" w:hAnsi="Verdana"/>
          <w:sz w:val="24"/>
          <w:szCs w:val="24"/>
          <w:lang w:eastAsia="en-US"/>
        </w:rPr>
        <w:t xml:space="preserve"> for JSON representation of FHIR Resources.</w:t>
      </w:r>
    </w:p>
    <w:p w14:paraId="7FCBF3AF" w14:textId="60EECC56" w:rsidR="00691AEA" w:rsidRPr="00E476E5" w:rsidRDefault="00691AEA" w:rsidP="00691AEA">
      <w:pPr>
        <w:rPr>
          <w:rFonts w:cs="Arial"/>
          <w:szCs w:val="22"/>
        </w:rPr>
      </w:pPr>
    </w:p>
    <w:p w14:paraId="7211AEAE" w14:textId="016B0572" w:rsidR="005A24B2" w:rsidRPr="00E74FF1" w:rsidRDefault="005A24B2" w:rsidP="00D81F71">
      <w:pPr>
        <w:pStyle w:val="Heading4"/>
        <w:keepNext/>
      </w:pPr>
      <w:r w:rsidRPr="00E74FF1">
        <w:t>27</w:t>
      </w:r>
      <w:r w:rsidR="00E74FF1">
        <w:t>7CA</w:t>
      </w:r>
      <w:r w:rsidRPr="00E74FF1">
        <w:t xml:space="preserve"> FHIR bundle</w:t>
      </w:r>
    </w:p>
    <w:p w14:paraId="6D695568" w14:textId="0506D505" w:rsidR="00691AEA" w:rsidRPr="00E74FF1" w:rsidRDefault="00700BC1" w:rsidP="00691AEA">
      <w:pPr>
        <w:pStyle w:val="BodyText"/>
        <w:rPr>
          <w:rFonts w:ascii="Verdana" w:hAnsi="Verdana"/>
          <w:sz w:val="24"/>
          <w:szCs w:val="24"/>
          <w:lang w:eastAsia="en-US"/>
        </w:rPr>
      </w:pPr>
      <w:r w:rsidRPr="00E74FF1">
        <w:rPr>
          <w:rFonts w:ascii="Verdana" w:hAnsi="Verdana"/>
          <w:sz w:val="24"/>
          <w:szCs w:val="24"/>
          <w:lang w:eastAsia="en-US"/>
        </w:rPr>
        <w:t>A bundle implementing a 27</w:t>
      </w:r>
      <w:r w:rsidR="00E74FF1" w:rsidRPr="00E74FF1">
        <w:rPr>
          <w:rFonts w:ascii="Verdana" w:hAnsi="Verdana"/>
          <w:sz w:val="24"/>
          <w:szCs w:val="24"/>
          <w:lang w:eastAsia="en-US"/>
        </w:rPr>
        <w:t>7CA</w:t>
      </w:r>
      <w:r w:rsidRPr="00E74FF1">
        <w:rPr>
          <w:rFonts w:ascii="Verdana" w:hAnsi="Verdana"/>
          <w:sz w:val="24"/>
          <w:szCs w:val="24"/>
          <w:lang w:eastAsia="en-US"/>
        </w:rPr>
        <w:t xml:space="preserve"> </w:t>
      </w:r>
      <w:r w:rsidR="00691AEA" w:rsidRPr="00E74FF1">
        <w:rPr>
          <w:rFonts w:ascii="Verdana" w:hAnsi="Verdana"/>
          <w:sz w:val="24"/>
          <w:szCs w:val="24"/>
          <w:lang w:eastAsia="en-US"/>
        </w:rPr>
        <w:t xml:space="preserve">sent </w:t>
      </w:r>
      <w:r w:rsidR="00E74FF1" w:rsidRPr="00E74FF1">
        <w:rPr>
          <w:rFonts w:ascii="Verdana" w:hAnsi="Verdana"/>
          <w:sz w:val="24"/>
          <w:szCs w:val="24"/>
          <w:lang w:eastAsia="en-US"/>
        </w:rPr>
        <w:t>by</w:t>
      </w:r>
      <w:r w:rsidR="00691AEA" w:rsidRPr="00E74FF1">
        <w:rPr>
          <w:rFonts w:ascii="Verdana" w:hAnsi="Verdana"/>
          <w:sz w:val="24"/>
          <w:szCs w:val="24"/>
          <w:lang w:eastAsia="en-US"/>
        </w:rPr>
        <w:t xml:space="preserve"> FSC </w:t>
      </w:r>
      <w:r w:rsidR="00E74FF1" w:rsidRPr="00E74FF1">
        <w:rPr>
          <w:rFonts w:ascii="Verdana" w:hAnsi="Verdana"/>
          <w:sz w:val="24"/>
          <w:szCs w:val="24"/>
          <w:lang w:eastAsia="en-US"/>
        </w:rPr>
        <w:t xml:space="preserve">to MCCF EDI TAS eBilling </w:t>
      </w:r>
      <w:r w:rsidRPr="00E74FF1">
        <w:rPr>
          <w:rFonts w:ascii="Verdana" w:hAnsi="Verdana"/>
          <w:sz w:val="24"/>
          <w:szCs w:val="24"/>
          <w:lang w:eastAsia="en-US"/>
        </w:rPr>
        <w:t>will have the following structure:</w:t>
      </w:r>
    </w:p>
    <w:p w14:paraId="6DD111D7" w14:textId="79E7F530" w:rsidR="005A24B2" w:rsidRPr="00E74FF1" w:rsidRDefault="00E74FF1" w:rsidP="005A24B2">
      <w:pPr>
        <w:pStyle w:val="BodyText"/>
        <w:rPr>
          <w:rFonts w:ascii="Verdana" w:hAnsi="Verdana"/>
          <w:sz w:val="24"/>
          <w:szCs w:val="24"/>
          <w:lang w:eastAsia="en-US"/>
        </w:rPr>
      </w:pPr>
      <w:r w:rsidRPr="00E74FF1">
        <w:rPr>
          <w:rFonts w:ascii="Verdana" w:hAnsi="Verdana"/>
          <w:sz w:val="24"/>
          <w:szCs w:val="24"/>
          <w:lang w:eastAsia="en-US"/>
        </w:rPr>
        <w:t>See appendix A.</w:t>
      </w:r>
    </w:p>
    <w:p w14:paraId="701BA175" w14:textId="77777777" w:rsidR="005A24B2" w:rsidRDefault="005A24B2" w:rsidP="005A24B2">
      <w:pPr>
        <w:pStyle w:val="BodyText"/>
        <w:rPr>
          <w:lang w:eastAsia="en-US"/>
        </w:rPr>
      </w:pPr>
    </w:p>
    <w:p w14:paraId="67F2E9ED" w14:textId="1A13CF05" w:rsidR="00377177" w:rsidRDefault="00377177" w:rsidP="002A58B7">
      <w:pPr>
        <w:pStyle w:val="Heading3"/>
      </w:pPr>
      <w:bookmarkStart w:id="75" w:name="_Toc507761794"/>
      <w:r>
        <w:t>Bundle Definition</w:t>
      </w:r>
      <w:bookmarkEnd w:id="75"/>
    </w:p>
    <w:p w14:paraId="7509C07B" w14:textId="315EA362" w:rsidR="00E74FF1" w:rsidRPr="00E74FF1" w:rsidRDefault="00E74FF1" w:rsidP="00E74FF1">
      <w:pPr>
        <w:autoSpaceDE w:val="0"/>
        <w:autoSpaceDN w:val="0"/>
        <w:rPr>
          <w:rFonts w:ascii="Verdana" w:hAnsi="Verdana" w:cs="Arial"/>
          <w:sz w:val="24"/>
        </w:rPr>
      </w:pPr>
      <w:r w:rsidRPr="00E74FF1">
        <w:rPr>
          <w:rFonts w:ascii="Verdana" w:hAnsi="Verdana" w:cs="Arial"/>
          <w:sz w:val="24"/>
        </w:rPr>
        <w:t>A Bundle is a container for resources, enabling one to group and transmit resources altogether at once. Resources such as Claim, Patient, etc. will be transmitted inside multiple entries (see entry list inside Bundle) as a resource type.</w:t>
      </w:r>
    </w:p>
    <w:p w14:paraId="5486CC99" w14:textId="476B8C54" w:rsidR="00700BC1" w:rsidRPr="00E74FF1" w:rsidRDefault="00700BC1" w:rsidP="00700BC1">
      <w:pPr>
        <w:pStyle w:val="BodyText"/>
        <w:rPr>
          <w:rFonts w:ascii="Verdana" w:hAnsi="Verdana"/>
          <w:sz w:val="24"/>
          <w:szCs w:val="24"/>
          <w:lang w:eastAsia="en-US"/>
        </w:rPr>
      </w:pPr>
      <w:r w:rsidRPr="00E74FF1">
        <w:rPr>
          <w:rFonts w:ascii="Verdana" w:hAnsi="Verdana"/>
          <w:sz w:val="24"/>
          <w:szCs w:val="24"/>
          <w:lang w:eastAsia="en-US"/>
        </w:rPr>
        <w:t>A Bundle is a top level container in FHIR that contains all the FHIR resources desired for a transaction between MCCF EDI TAS and FSC.</w:t>
      </w:r>
    </w:p>
    <w:p w14:paraId="3E92F014" w14:textId="0D66FF16" w:rsidR="00700BC1" w:rsidRDefault="00700BC1" w:rsidP="00700BC1">
      <w:pPr>
        <w:pStyle w:val="BodyText"/>
        <w:rPr>
          <w:lang w:eastAsia="en-US"/>
        </w:rPr>
      </w:pPr>
    </w:p>
    <w:p w14:paraId="6A663DED" w14:textId="77777777" w:rsidR="00700BC1" w:rsidRDefault="00700BC1" w:rsidP="00700BC1">
      <w:pPr>
        <w:pStyle w:val="BodyText"/>
        <w:keepNext/>
      </w:pPr>
      <w:r>
        <w:rPr>
          <w:noProof/>
          <w:lang w:eastAsia="en-US"/>
        </w:rPr>
        <w:lastRenderedPageBreak/>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5795"/>
                    </a:xfrm>
                    <a:prstGeom prst="rect">
                      <a:avLst/>
                    </a:prstGeom>
                  </pic:spPr>
                </pic:pic>
              </a:graphicData>
            </a:graphic>
          </wp:inline>
        </w:drawing>
      </w:r>
    </w:p>
    <w:p w14:paraId="6F628F1A" w14:textId="50A046BE" w:rsidR="00700BC1" w:rsidRDefault="00700BC1" w:rsidP="00700BC1">
      <w:pPr>
        <w:pStyle w:val="Caption"/>
      </w:pPr>
      <w:r>
        <w:t xml:space="preserve">Figure </w:t>
      </w:r>
      <w:r w:rsidR="005033F6">
        <w:fldChar w:fldCharType="begin"/>
      </w:r>
      <w:r w:rsidR="005033F6">
        <w:instrText xml:space="preserve"> SEQ Figure \* ARABIC </w:instrText>
      </w:r>
      <w:r w:rsidR="005033F6">
        <w:fldChar w:fldCharType="separate"/>
      </w:r>
      <w:r w:rsidR="00F66CCF">
        <w:rPr>
          <w:noProof/>
        </w:rPr>
        <w:t>1</w:t>
      </w:r>
      <w:r w:rsidR="005033F6">
        <w:rPr>
          <w:noProof/>
        </w:rPr>
        <w:fldChar w:fldCharType="end"/>
      </w:r>
      <w:r>
        <w:t xml:space="preserve"> - Source </w:t>
      </w:r>
      <w:r w:rsidRPr="00F4203D">
        <w:t>https://fhir-drills.github.io/bundle.html</w:t>
      </w:r>
    </w:p>
    <w:p w14:paraId="43549EF2" w14:textId="3DEF37C8" w:rsidR="00700BC1" w:rsidRDefault="00700BC1" w:rsidP="00700BC1">
      <w:pPr>
        <w:pStyle w:val="BodyText"/>
        <w:rPr>
          <w:lang w:eastAsia="en-US"/>
        </w:rPr>
      </w:pPr>
    </w:p>
    <w:p w14:paraId="55AD5134" w14:textId="77777777" w:rsidR="00700BC1" w:rsidRDefault="00700BC1" w:rsidP="00700BC1">
      <w:pPr>
        <w:pStyle w:val="BodyText"/>
        <w:keepNext/>
      </w:pPr>
      <w:r>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12385"/>
                    </a:xfrm>
                    <a:prstGeom prst="rect">
                      <a:avLst/>
                    </a:prstGeom>
                  </pic:spPr>
                </pic:pic>
              </a:graphicData>
            </a:graphic>
          </wp:inline>
        </w:drawing>
      </w:r>
    </w:p>
    <w:p w14:paraId="75112A3A" w14:textId="1BC12B46" w:rsidR="00700BC1" w:rsidRDefault="00700BC1" w:rsidP="00700BC1">
      <w:pPr>
        <w:pStyle w:val="Caption"/>
      </w:pPr>
      <w:r>
        <w:t xml:space="preserve">Figure </w:t>
      </w:r>
      <w:r w:rsidR="005033F6">
        <w:fldChar w:fldCharType="begin"/>
      </w:r>
      <w:r w:rsidR="005033F6">
        <w:instrText xml:space="preserve"> SEQ Figure \* ARABIC </w:instrText>
      </w:r>
      <w:r w:rsidR="005033F6">
        <w:fldChar w:fldCharType="separate"/>
      </w:r>
      <w:r w:rsidR="00F66CCF">
        <w:rPr>
          <w:noProof/>
        </w:rPr>
        <w:t>2</w:t>
      </w:r>
      <w:r w:rsidR="005033F6">
        <w:rPr>
          <w:noProof/>
        </w:rPr>
        <w:fldChar w:fldCharType="end"/>
      </w:r>
      <w:r>
        <w:t xml:space="preserve"> - Source </w:t>
      </w:r>
      <w:hyperlink r:id="rId24" w:history="1">
        <w:r w:rsidRPr="00003900">
          <w:rPr>
            <w:rStyle w:val="Hyperlink"/>
          </w:rPr>
          <w:t>https://www.hl7.org/fhir/bundle.html</w:t>
        </w:r>
      </w:hyperlink>
    </w:p>
    <w:p w14:paraId="1D3BC927" w14:textId="77777777" w:rsidR="00700BC1" w:rsidRDefault="00700BC1" w:rsidP="00700BC1">
      <w:pPr>
        <w:pStyle w:val="BodyText"/>
        <w:rPr>
          <w:lang w:eastAsia="en-US"/>
        </w:rPr>
      </w:pPr>
    </w:p>
    <w:p w14:paraId="0B66FD08" w14:textId="77777777" w:rsidR="00377177" w:rsidRPr="00377177" w:rsidRDefault="00377177" w:rsidP="00D81F71">
      <w:pPr>
        <w:pStyle w:val="BodyText"/>
        <w:keepNext/>
        <w:rPr>
          <w:lang w:eastAsia="en-US"/>
        </w:rPr>
      </w:pPr>
    </w:p>
    <w:p w14:paraId="10BE7ED4" w14:textId="364DD536" w:rsidR="007E71D7" w:rsidRPr="007E71D7" w:rsidRDefault="00D952B0" w:rsidP="002A58B7">
      <w:pPr>
        <w:pStyle w:val="Heading2"/>
      </w:pPr>
      <w:bookmarkStart w:id="76" w:name="_Toc216071617"/>
      <w:bookmarkStart w:id="77" w:name="_Toc263270966"/>
      <w:bookmarkStart w:id="78" w:name="_Toc263271245"/>
      <w:bookmarkStart w:id="79" w:name="_Toc377477606"/>
      <w:bookmarkStart w:id="80" w:name="_Toc507761795"/>
      <w:r w:rsidRPr="00FD58AE">
        <w:t>Communications Methods</w:t>
      </w:r>
      <w:bookmarkStart w:id="81" w:name="_Toc216071618"/>
      <w:bookmarkStart w:id="82" w:name="_Toc263270967"/>
      <w:bookmarkStart w:id="83" w:name="_Toc263271246"/>
      <w:bookmarkStart w:id="84" w:name="_Toc377477607"/>
      <w:bookmarkEnd w:id="76"/>
      <w:bookmarkEnd w:id="77"/>
      <w:bookmarkEnd w:id="78"/>
      <w:bookmarkEnd w:id="79"/>
      <w:bookmarkEnd w:id="80"/>
    </w:p>
    <w:p w14:paraId="0A82E2C0" w14:textId="4408AD00" w:rsidR="00377177" w:rsidRDefault="00377177" w:rsidP="002A58B7">
      <w:pPr>
        <w:pStyle w:val="Heading3"/>
      </w:pPr>
      <w:bookmarkStart w:id="85" w:name="_Toc507761796"/>
      <w:r>
        <w:t>Ports and Protocols</w:t>
      </w:r>
      <w:bookmarkEnd w:id="85"/>
    </w:p>
    <w:p w14:paraId="3C4F7100" w14:textId="6603810E" w:rsidR="007E71D7" w:rsidRDefault="007E71D7" w:rsidP="00D81F71">
      <w:pPr>
        <w:pStyle w:val="Heading4"/>
        <w:keepNext/>
      </w:pPr>
      <w:r>
        <w:t>HTTP(S)</w:t>
      </w:r>
    </w:p>
    <w:p w14:paraId="2F7AD8FE" w14:textId="628E812C" w:rsidR="00A640B1" w:rsidRPr="00E74FF1" w:rsidRDefault="00A640B1" w:rsidP="00A640B1">
      <w:pPr>
        <w:pStyle w:val="BodyText"/>
        <w:rPr>
          <w:rFonts w:ascii="Verdana" w:hAnsi="Verdana"/>
          <w:sz w:val="24"/>
          <w:szCs w:val="24"/>
          <w:lang w:eastAsia="en-US"/>
        </w:rPr>
      </w:pPr>
      <w:r w:rsidRPr="00E74FF1">
        <w:rPr>
          <w:rFonts w:ascii="Verdana" w:hAnsi="Verdana"/>
          <w:sz w:val="24"/>
          <w:szCs w:val="24"/>
          <w:lang w:eastAsia="en-US"/>
        </w:rPr>
        <w:t xml:space="preserve">Used for real time communication. </w:t>
      </w:r>
    </w:p>
    <w:p w14:paraId="722F74EC" w14:textId="6F342AD2" w:rsidR="007E71D7" w:rsidRDefault="007E71D7" w:rsidP="00D81F71">
      <w:pPr>
        <w:pStyle w:val="Heading4"/>
        <w:keepNext/>
      </w:pPr>
      <w:r>
        <w:t>AMQP</w:t>
      </w:r>
    </w:p>
    <w:p w14:paraId="720CA698" w14:textId="0FFE72A4" w:rsidR="007E71D7" w:rsidRPr="00E74FF1" w:rsidRDefault="00A640B1" w:rsidP="007E71D7">
      <w:pPr>
        <w:pStyle w:val="BodyText"/>
        <w:rPr>
          <w:rFonts w:ascii="Verdana" w:hAnsi="Verdana"/>
          <w:sz w:val="24"/>
          <w:szCs w:val="24"/>
          <w:lang w:eastAsia="en-US"/>
        </w:rPr>
      </w:pPr>
      <w:r w:rsidRPr="00E74FF1">
        <w:rPr>
          <w:rFonts w:ascii="Verdana" w:hAnsi="Verdana"/>
          <w:sz w:val="24"/>
          <w:szCs w:val="24"/>
          <w:lang w:eastAsia="en-US"/>
        </w:rPr>
        <w:t xml:space="preserve">AMQP offers reliable messaging via queues. </w:t>
      </w:r>
    </w:p>
    <w:p w14:paraId="1BE1B564" w14:textId="77777777" w:rsidR="007E71D7" w:rsidRPr="007E71D7" w:rsidRDefault="007E71D7" w:rsidP="007E71D7">
      <w:pPr>
        <w:pStyle w:val="BodyText"/>
        <w:rPr>
          <w:lang w:eastAsia="en-US"/>
        </w:rPr>
      </w:pPr>
    </w:p>
    <w:p w14:paraId="20A8AA85" w14:textId="21A04DEB" w:rsidR="00377177" w:rsidRDefault="00377177" w:rsidP="002A58B7">
      <w:pPr>
        <w:pStyle w:val="Heading3"/>
      </w:pPr>
      <w:bookmarkStart w:id="86" w:name="_Toc507761797"/>
      <w:r>
        <w:t>ESB Configuration(s)</w:t>
      </w:r>
      <w:bookmarkEnd w:id="86"/>
    </w:p>
    <w:p w14:paraId="1DD9E8AF" w14:textId="7A98EF47" w:rsidR="00A640B1" w:rsidRPr="00F50373" w:rsidRDefault="00F50373" w:rsidP="00A640B1">
      <w:pPr>
        <w:pStyle w:val="BodyText"/>
        <w:rPr>
          <w:rFonts w:ascii="Verdana" w:hAnsi="Verdana"/>
          <w:sz w:val="24"/>
          <w:szCs w:val="24"/>
          <w:lang w:eastAsia="en-US"/>
        </w:rPr>
      </w:pPr>
      <w:proofErr w:type="gramStart"/>
      <w:r w:rsidRPr="00F50373">
        <w:rPr>
          <w:rFonts w:ascii="Verdana" w:hAnsi="Verdana"/>
          <w:sz w:val="24"/>
          <w:szCs w:val="24"/>
          <w:lang w:eastAsia="en-US"/>
        </w:rPr>
        <w:t>Tbd</w:t>
      </w:r>
      <w:proofErr w:type="gramEnd"/>
    </w:p>
    <w:p w14:paraId="191D0393" w14:textId="7638D8BE" w:rsidR="00377177" w:rsidRPr="00377177" w:rsidRDefault="00377177" w:rsidP="002A58B7">
      <w:pPr>
        <w:pStyle w:val="Heading3"/>
      </w:pPr>
      <w:bookmarkStart w:id="87" w:name="_Toc507761798"/>
      <w:r>
        <w:lastRenderedPageBreak/>
        <w:t>System Configuration</w:t>
      </w:r>
      <w:bookmarkEnd w:id="87"/>
    </w:p>
    <w:p w14:paraId="430E8F5D" w14:textId="77777777" w:rsidR="00F50373" w:rsidRPr="00F50373" w:rsidRDefault="00F50373" w:rsidP="00F50373">
      <w:pPr>
        <w:pStyle w:val="BodyText"/>
        <w:rPr>
          <w:rFonts w:ascii="Verdana" w:hAnsi="Verdana"/>
          <w:sz w:val="24"/>
          <w:szCs w:val="24"/>
          <w:lang w:eastAsia="en-US"/>
        </w:rPr>
      </w:pPr>
      <w:proofErr w:type="gramStart"/>
      <w:r w:rsidRPr="00F50373">
        <w:rPr>
          <w:rFonts w:ascii="Verdana" w:hAnsi="Verdana"/>
          <w:sz w:val="24"/>
          <w:szCs w:val="24"/>
          <w:lang w:eastAsia="en-US"/>
        </w:rPr>
        <w:t>Tbd</w:t>
      </w:r>
      <w:proofErr w:type="gramEnd"/>
    </w:p>
    <w:p w14:paraId="054FEF37" w14:textId="7C2637E7" w:rsidR="00D952B0" w:rsidRDefault="00D952B0" w:rsidP="002A58B7">
      <w:pPr>
        <w:pStyle w:val="Heading2"/>
      </w:pPr>
      <w:bookmarkStart w:id="88" w:name="_Toc507761799"/>
      <w:r w:rsidRPr="00FD58AE">
        <w:t>Performance Requirements</w:t>
      </w:r>
      <w:bookmarkEnd w:id="81"/>
      <w:bookmarkEnd w:id="82"/>
      <w:bookmarkEnd w:id="83"/>
      <w:bookmarkEnd w:id="84"/>
      <w:bookmarkEnd w:id="88"/>
    </w:p>
    <w:p w14:paraId="69FB97B3" w14:textId="77777777" w:rsidR="00B55871" w:rsidRPr="00D43B3E" w:rsidRDefault="00B55871" w:rsidP="00B55871">
      <w:pPr>
        <w:pStyle w:val="BodyText"/>
        <w:rPr>
          <w:rFonts w:ascii="Verdana" w:hAnsi="Verdana"/>
          <w:sz w:val="24"/>
          <w:szCs w:val="24"/>
          <w:lang w:eastAsia="en-US"/>
        </w:rPr>
      </w:pPr>
      <w:bookmarkStart w:id="89" w:name="_Toc216071619"/>
      <w:bookmarkStart w:id="90" w:name="_Toc263270968"/>
      <w:bookmarkStart w:id="91" w:name="_Toc263271247"/>
      <w:bookmarkStart w:id="92" w:name="_Toc377477608"/>
      <w:proofErr w:type="gramStart"/>
      <w:r w:rsidRPr="00D43B3E">
        <w:rPr>
          <w:rFonts w:ascii="Verdana" w:hAnsi="Verdana"/>
          <w:sz w:val="24"/>
          <w:szCs w:val="24"/>
          <w:lang w:eastAsia="en-US"/>
        </w:rPr>
        <w:t xml:space="preserve">System Design Document (SDD); Medical Care Collection Fund (MCCF) - Electronic Data Interchange Transaction Application Suite (EDI TAS) Section and Page or Paragraph if </w:t>
      </w:r>
      <w:r>
        <w:rPr>
          <w:rFonts w:ascii="Verdana" w:hAnsi="Verdana"/>
          <w:sz w:val="24"/>
          <w:szCs w:val="24"/>
          <w:lang w:eastAsia="en-US"/>
        </w:rPr>
        <w:t>n</w:t>
      </w:r>
      <w:r w:rsidRPr="00D43B3E">
        <w:rPr>
          <w:rFonts w:ascii="Verdana" w:hAnsi="Verdana"/>
          <w:sz w:val="24"/>
          <w:szCs w:val="24"/>
          <w:lang w:eastAsia="en-US"/>
        </w:rPr>
        <w:t>eeded.</w:t>
      </w:r>
      <w:proofErr w:type="gramEnd"/>
    </w:p>
    <w:p w14:paraId="054FEF39" w14:textId="37141919" w:rsidR="00D952B0" w:rsidRDefault="00D952B0" w:rsidP="002A58B7">
      <w:pPr>
        <w:pStyle w:val="Heading2"/>
      </w:pPr>
      <w:bookmarkStart w:id="93" w:name="_Toc507761800"/>
      <w:r w:rsidRPr="00FD58AE">
        <w:t>Security</w:t>
      </w:r>
      <w:bookmarkEnd w:id="89"/>
      <w:bookmarkEnd w:id="90"/>
      <w:bookmarkEnd w:id="91"/>
      <w:bookmarkEnd w:id="92"/>
      <w:bookmarkEnd w:id="93"/>
    </w:p>
    <w:p w14:paraId="7D0A1BEA" w14:textId="77777777" w:rsidR="00B55871" w:rsidRPr="00D43B3E" w:rsidRDefault="00B55871" w:rsidP="00B55871">
      <w:pPr>
        <w:pStyle w:val="BodyText"/>
        <w:rPr>
          <w:rFonts w:ascii="Verdana" w:hAnsi="Verdana"/>
          <w:sz w:val="24"/>
          <w:szCs w:val="24"/>
          <w:lang w:eastAsia="en-US"/>
        </w:rPr>
      </w:pPr>
      <w:proofErr w:type="gramStart"/>
      <w:r w:rsidRPr="00D43B3E">
        <w:rPr>
          <w:rFonts w:ascii="Verdana" w:hAnsi="Verdana"/>
          <w:sz w:val="24"/>
          <w:szCs w:val="24"/>
          <w:lang w:eastAsia="en-US"/>
        </w:rPr>
        <w:t xml:space="preserve">System Design Document (SDD); Medical Care Collection Fund (MCCF) - Electronic Data Interchange Transaction Application Suite (EDI TAS) Section and Page or Paragraph if </w:t>
      </w:r>
      <w:r>
        <w:rPr>
          <w:rFonts w:ascii="Verdana" w:hAnsi="Verdana"/>
          <w:sz w:val="24"/>
          <w:szCs w:val="24"/>
          <w:lang w:eastAsia="en-US"/>
        </w:rPr>
        <w:t>n</w:t>
      </w:r>
      <w:r w:rsidRPr="00D43B3E">
        <w:rPr>
          <w:rFonts w:ascii="Verdana" w:hAnsi="Verdana"/>
          <w:sz w:val="24"/>
          <w:szCs w:val="24"/>
          <w:lang w:eastAsia="en-US"/>
        </w:rPr>
        <w:t>eeded.</w:t>
      </w:r>
      <w:proofErr w:type="gramEnd"/>
    </w:p>
    <w:p w14:paraId="19139306" w14:textId="77777777" w:rsidR="00A640B1" w:rsidRPr="00A640B1" w:rsidRDefault="00A640B1" w:rsidP="00A640B1">
      <w:pPr>
        <w:pStyle w:val="BodyText"/>
        <w:rPr>
          <w:lang w:eastAsia="en-US"/>
        </w:rPr>
      </w:pPr>
    </w:p>
    <w:p w14:paraId="7DDFEC5A" w14:textId="59DB3146" w:rsidR="00377177" w:rsidRPr="00D81F71" w:rsidRDefault="00377177" w:rsidP="002A58B7">
      <w:pPr>
        <w:pStyle w:val="Heading3"/>
      </w:pPr>
      <w:bookmarkStart w:id="94" w:name="_Toc216071620"/>
      <w:bookmarkStart w:id="95" w:name="_Toc263270969"/>
      <w:bookmarkStart w:id="96" w:name="_Toc263271248"/>
      <w:bookmarkStart w:id="97" w:name="_Toc377477609"/>
      <w:bookmarkStart w:id="98" w:name="_Toc507761801"/>
      <w:r w:rsidRPr="00D81F71">
        <w:t>Is within the VA firewall</w:t>
      </w:r>
      <w:bookmarkEnd w:id="98"/>
    </w:p>
    <w:p w14:paraId="48FE25EB" w14:textId="0683031C" w:rsidR="00A640B1" w:rsidRPr="00F50373" w:rsidRDefault="00F50373" w:rsidP="00A640B1">
      <w:pPr>
        <w:pStyle w:val="BodyText"/>
        <w:rPr>
          <w:rFonts w:ascii="Verdana" w:hAnsi="Verdana"/>
          <w:sz w:val="24"/>
          <w:szCs w:val="24"/>
          <w:lang w:eastAsia="en-US"/>
        </w:rPr>
      </w:pPr>
      <w:proofErr w:type="gramStart"/>
      <w:r w:rsidRPr="00F50373">
        <w:rPr>
          <w:rFonts w:ascii="Verdana" w:hAnsi="Verdana"/>
          <w:sz w:val="24"/>
          <w:szCs w:val="24"/>
          <w:lang w:eastAsia="en-US"/>
        </w:rPr>
        <w:t>Tbd</w:t>
      </w:r>
      <w:proofErr w:type="gramEnd"/>
    </w:p>
    <w:p w14:paraId="25CB5A8E" w14:textId="25BB5428" w:rsidR="00377177" w:rsidRDefault="00377177" w:rsidP="002A58B7">
      <w:pPr>
        <w:pStyle w:val="Heading2"/>
      </w:pPr>
      <w:bookmarkStart w:id="99" w:name="_Toc507761802"/>
      <w:r>
        <w:t>Testing Requirements</w:t>
      </w:r>
      <w:bookmarkEnd w:id="99"/>
    </w:p>
    <w:p w14:paraId="571D6CC0" w14:textId="77777777" w:rsidR="00B55871" w:rsidRPr="00D43B3E" w:rsidRDefault="00B55871" w:rsidP="00B55871">
      <w:pPr>
        <w:pStyle w:val="BodyText"/>
        <w:rPr>
          <w:rFonts w:ascii="Verdana" w:hAnsi="Verdana"/>
          <w:sz w:val="24"/>
          <w:szCs w:val="24"/>
          <w:lang w:eastAsia="en-US"/>
        </w:rPr>
      </w:pPr>
      <w:proofErr w:type="gramStart"/>
      <w:r w:rsidRPr="00D43B3E">
        <w:rPr>
          <w:rFonts w:ascii="Verdana" w:hAnsi="Verdana"/>
          <w:sz w:val="24"/>
          <w:szCs w:val="24"/>
          <w:lang w:eastAsia="en-US"/>
        </w:rPr>
        <w:t xml:space="preserve">System Design Document (SDD); Medical Care Collection Fund (MCCF) - Electronic Data Interchange Transaction Application Suite (EDI TAS) Section and Page or Paragraph if </w:t>
      </w:r>
      <w:r>
        <w:rPr>
          <w:rFonts w:ascii="Verdana" w:hAnsi="Verdana"/>
          <w:sz w:val="24"/>
          <w:szCs w:val="24"/>
          <w:lang w:eastAsia="en-US"/>
        </w:rPr>
        <w:t>n</w:t>
      </w:r>
      <w:r w:rsidRPr="00D43B3E">
        <w:rPr>
          <w:rFonts w:ascii="Verdana" w:hAnsi="Verdana"/>
          <w:sz w:val="24"/>
          <w:szCs w:val="24"/>
          <w:lang w:eastAsia="en-US"/>
        </w:rPr>
        <w:t>eeded.</w:t>
      </w:r>
      <w:proofErr w:type="gramEnd"/>
    </w:p>
    <w:p w14:paraId="1E985BD9" w14:textId="77777777" w:rsidR="00A640B1" w:rsidRPr="00A640B1" w:rsidRDefault="00A640B1" w:rsidP="00A640B1">
      <w:pPr>
        <w:pStyle w:val="BodyText"/>
        <w:rPr>
          <w:lang w:eastAsia="en-US"/>
        </w:rPr>
      </w:pPr>
    </w:p>
    <w:p w14:paraId="225F45A0" w14:textId="1DEEC5E9" w:rsidR="00377177" w:rsidRDefault="00377177" w:rsidP="002A58B7">
      <w:pPr>
        <w:pStyle w:val="Heading3"/>
      </w:pPr>
      <w:bookmarkStart w:id="100" w:name="_Toc507761803"/>
      <w:r>
        <w:t>Comparison of Data</w:t>
      </w:r>
      <w:bookmarkEnd w:id="100"/>
    </w:p>
    <w:p w14:paraId="6B1AF501" w14:textId="77777777" w:rsidR="00F50373" w:rsidRPr="00F50373" w:rsidRDefault="00F50373" w:rsidP="00F50373">
      <w:pPr>
        <w:pStyle w:val="BodyText"/>
        <w:rPr>
          <w:rFonts w:ascii="Verdana" w:hAnsi="Verdana"/>
          <w:sz w:val="24"/>
          <w:szCs w:val="24"/>
          <w:lang w:eastAsia="en-US"/>
        </w:rPr>
      </w:pPr>
      <w:proofErr w:type="gramStart"/>
      <w:r w:rsidRPr="00F50373">
        <w:rPr>
          <w:rFonts w:ascii="Verdana" w:hAnsi="Verdana"/>
          <w:sz w:val="24"/>
          <w:szCs w:val="24"/>
          <w:lang w:eastAsia="en-US"/>
        </w:rPr>
        <w:t>Tbd</w:t>
      </w:r>
      <w:proofErr w:type="gramEnd"/>
    </w:p>
    <w:p w14:paraId="6C2B2FDE" w14:textId="77777777" w:rsidR="00A640B1" w:rsidRPr="00A640B1" w:rsidRDefault="00A640B1" w:rsidP="00A640B1">
      <w:pPr>
        <w:pStyle w:val="BodyText"/>
        <w:rPr>
          <w:lang w:eastAsia="en-US"/>
        </w:rPr>
      </w:pPr>
    </w:p>
    <w:p w14:paraId="395E2F09" w14:textId="6EB06125" w:rsidR="00377177" w:rsidRDefault="00377177" w:rsidP="002A58B7">
      <w:pPr>
        <w:pStyle w:val="Heading3"/>
      </w:pPr>
      <w:bookmarkStart w:id="101" w:name="_Toc507761804"/>
      <w:r>
        <w:t>Completeness</w:t>
      </w:r>
      <w:bookmarkEnd w:id="101"/>
    </w:p>
    <w:p w14:paraId="04360B2C" w14:textId="77777777" w:rsidR="00F50373" w:rsidRPr="00F50373" w:rsidRDefault="00F50373" w:rsidP="00F50373">
      <w:pPr>
        <w:pStyle w:val="BodyText"/>
        <w:rPr>
          <w:rFonts w:ascii="Verdana" w:hAnsi="Verdana"/>
          <w:sz w:val="24"/>
          <w:szCs w:val="24"/>
          <w:lang w:eastAsia="en-US"/>
        </w:rPr>
      </w:pPr>
      <w:proofErr w:type="gramStart"/>
      <w:r w:rsidRPr="00F50373">
        <w:rPr>
          <w:rFonts w:ascii="Verdana" w:hAnsi="Verdana"/>
          <w:sz w:val="24"/>
          <w:szCs w:val="24"/>
          <w:lang w:eastAsia="en-US"/>
        </w:rPr>
        <w:t>Tbd</w:t>
      </w:r>
      <w:proofErr w:type="gramEnd"/>
    </w:p>
    <w:p w14:paraId="7F8BB11D" w14:textId="77777777" w:rsidR="00A640B1" w:rsidRPr="00A640B1" w:rsidRDefault="00A640B1" w:rsidP="00A640B1">
      <w:pPr>
        <w:pStyle w:val="BodyText"/>
        <w:rPr>
          <w:lang w:eastAsia="en-US"/>
        </w:rPr>
      </w:pPr>
    </w:p>
    <w:p w14:paraId="126FCC1E" w14:textId="0EC0281F" w:rsidR="00377177" w:rsidRDefault="00377177" w:rsidP="002A58B7">
      <w:pPr>
        <w:pStyle w:val="Heading2"/>
      </w:pPr>
      <w:bookmarkStart w:id="102" w:name="_Toc507761805"/>
      <w:r>
        <w:t>Policies and Constraints</w:t>
      </w:r>
      <w:bookmarkEnd w:id="102"/>
    </w:p>
    <w:p w14:paraId="2857485D" w14:textId="77777777" w:rsidR="00F50373" w:rsidRPr="00F50373" w:rsidRDefault="00F50373" w:rsidP="00F50373">
      <w:pPr>
        <w:pStyle w:val="BodyText"/>
        <w:rPr>
          <w:rFonts w:ascii="Verdana" w:hAnsi="Verdana"/>
          <w:sz w:val="24"/>
          <w:szCs w:val="24"/>
          <w:lang w:eastAsia="en-US"/>
        </w:rPr>
      </w:pPr>
      <w:proofErr w:type="gramStart"/>
      <w:r w:rsidRPr="00F50373">
        <w:rPr>
          <w:rFonts w:ascii="Verdana" w:hAnsi="Verdana"/>
          <w:sz w:val="24"/>
          <w:szCs w:val="24"/>
          <w:lang w:eastAsia="en-US"/>
        </w:rPr>
        <w:t>Tbd</w:t>
      </w:r>
      <w:proofErr w:type="gramEnd"/>
    </w:p>
    <w:p w14:paraId="7CCFEE85" w14:textId="77777777" w:rsidR="00A640B1" w:rsidRPr="00A640B1" w:rsidRDefault="00A640B1" w:rsidP="00A640B1">
      <w:pPr>
        <w:pStyle w:val="BodyText"/>
        <w:rPr>
          <w:lang w:eastAsia="en-US"/>
        </w:rPr>
      </w:pPr>
    </w:p>
    <w:p w14:paraId="7B553B00" w14:textId="413B7094" w:rsidR="00377177" w:rsidRDefault="00377177" w:rsidP="002A58B7">
      <w:pPr>
        <w:pStyle w:val="Heading3"/>
      </w:pPr>
      <w:bookmarkStart w:id="103" w:name="_Toc507761806"/>
      <w:r>
        <w:t>HIPAA Compliance</w:t>
      </w:r>
      <w:bookmarkEnd w:id="103"/>
      <w:r>
        <w:t xml:space="preserve"> </w:t>
      </w:r>
    </w:p>
    <w:p w14:paraId="46AB4943" w14:textId="7A6F6059" w:rsidR="00B55871" w:rsidRPr="00F50373" w:rsidRDefault="00B55871" w:rsidP="00F50373">
      <w:pPr>
        <w:pStyle w:val="BodyText"/>
        <w:rPr>
          <w:rFonts w:ascii="Verdana" w:hAnsi="Verdana"/>
          <w:sz w:val="24"/>
        </w:rPr>
      </w:pPr>
      <w:r w:rsidRPr="00D43B3E">
        <w:rPr>
          <w:rFonts w:ascii="Verdana" w:hAnsi="Verdana"/>
          <w:sz w:val="24"/>
        </w:rPr>
        <w:t xml:space="preserve">FSC receives standard </w:t>
      </w:r>
      <w:r w:rsidR="00F50373" w:rsidRPr="00F50373">
        <w:rPr>
          <w:rFonts w:ascii="Verdana" w:hAnsi="Verdana"/>
          <w:sz w:val="24"/>
        </w:rPr>
        <w:t>ASC X12N/005010 277CA Health</w:t>
      </w:r>
      <w:r w:rsidR="00F50373">
        <w:rPr>
          <w:rFonts w:ascii="Verdana" w:hAnsi="Verdana"/>
          <w:sz w:val="24"/>
        </w:rPr>
        <w:t xml:space="preserve"> Care </w:t>
      </w:r>
      <w:r w:rsidR="00F50373" w:rsidRPr="00F50373">
        <w:rPr>
          <w:rFonts w:ascii="Verdana" w:hAnsi="Verdana"/>
          <w:sz w:val="24"/>
        </w:rPr>
        <w:t>Claim Acknowledgement</w:t>
      </w:r>
      <w:r w:rsidR="00F50373" w:rsidRPr="00F50373">
        <w:rPr>
          <w:rFonts w:ascii="Verdana" w:hAnsi="Verdana"/>
          <w:sz w:val="24"/>
        </w:rPr>
        <w:t xml:space="preserve"> </w:t>
      </w:r>
      <w:r w:rsidRPr="00D43B3E">
        <w:rPr>
          <w:rFonts w:ascii="Verdana" w:hAnsi="Verdana"/>
          <w:sz w:val="24"/>
        </w:rPr>
        <w:t xml:space="preserve">transactions </w:t>
      </w:r>
      <w:r>
        <w:rPr>
          <w:rFonts w:ascii="Verdana" w:hAnsi="Verdana"/>
          <w:sz w:val="24"/>
        </w:rPr>
        <w:t xml:space="preserve">from payers </w:t>
      </w:r>
      <w:r w:rsidRPr="00D43B3E">
        <w:rPr>
          <w:rFonts w:ascii="Verdana" w:hAnsi="Verdana"/>
          <w:sz w:val="24"/>
        </w:rPr>
        <w:t xml:space="preserve">and translates them into </w:t>
      </w:r>
      <w:r>
        <w:rPr>
          <w:rFonts w:ascii="Verdana" w:hAnsi="Verdana"/>
          <w:sz w:val="24"/>
        </w:rPr>
        <w:t xml:space="preserve">a FHIR Bundle with FHIR resources and </w:t>
      </w:r>
      <w:r w:rsidRPr="00D43B3E">
        <w:rPr>
          <w:rFonts w:ascii="Verdana" w:hAnsi="Verdana"/>
          <w:sz w:val="24"/>
        </w:rPr>
        <w:t>transmi</w:t>
      </w:r>
      <w:r>
        <w:rPr>
          <w:rFonts w:ascii="Verdana" w:hAnsi="Verdana"/>
          <w:sz w:val="24"/>
        </w:rPr>
        <w:t xml:space="preserve">ts that to MCCF EDI TAS eBilling. </w:t>
      </w:r>
      <w:r w:rsidR="00F50373">
        <w:rPr>
          <w:rFonts w:ascii="Verdana" w:hAnsi="Verdana"/>
          <w:sz w:val="24"/>
        </w:rPr>
        <w:t>It is assumed that those messages are HIPPA compliant.</w:t>
      </w:r>
    </w:p>
    <w:p w14:paraId="205AAA92" w14:textId="77777777" w:rsidR="00A640B1" w:rsidRPr="00A640B1" w:rsidRDefault="00A640B1" w:rsidP="00A640B1">
      <w:pPr>
        <w:pStyle w:val="BodyText"/>
        <w:rPr>
          <w:lang w:eastAsia="en-US"/>
        </w:rPr>
      </w:pPr>
    </w:p>
    <w:p w14:paraId="42DD6FAB" w14:textId="77777777" w:rsidR="00377177" w:rsidRPr="00377177" w:rsidRDefault="00377177" w:rsidP="00377177">
      <w:pPr>
        <w:pStyle w:val="BodyText"/>
        <w:rPr>
          <w:lang w:eastAsia="en-US"/>
        </w:rPr>
      </w:pPr>
    </w:p>
    <w:p w14:paraId="66096649" w14:textId="77777777" w:rsidR="00377177" w:rsidRPr="00377177" w:rsidRDefault="00377177" w:rsidP="00377177">
      <w:pPr>
        <w:pStyle w:val="BodyText"/>
        <w:rPr>
          <w:lang w:eastAsia="en-US"/>
        </w:rPr>
      </w:pPr>
    </w:p>
    <w:p w14:paraId="054FEF43" w14:textId="77777777" w:rsidR="00995F9B" w:rsidRDefault="00995F9B" w:rsidP="00995F9B">
      <w:pPr>
        <w:pStyle w:val="BodyText"/>
        <w:ind w:left="360"/>
        <w:sectPr w:rsidR="00995F9B" w:rsidSect="006E4B3F">
          <w:headerReference w:type="even" r:id="rId25"/>
          <w:footerReference w:type="even" r:id="rId26"/>
          <w:pgSz w:w="12240" w:h="15840" w:code="1"/>
          <w:pgMar w:top="1440" w:right="1440" w:bottom="1440" w:left="1440" w:header="720" w:footer="720" w:gutter="0"/>
          <w:pgNumType w:start="1"/>
          <w:cols w:space="720"/>
          <w:docGrid w:linePitch="360"/>
        </w:sectPr>
      </w:pPr>
      <w:bookmarkStart w:id="104" w:name="_Toc216071626"/>
      <w:bookmarkEnd w:id="94"/>
      <w:bookmarkEnd w:id="95"/>
      <w:bookmarkEnd w:id="96"/>
      <w:bookmarkEnd w:id="97"/>
    </w:p>
    <w:p w14:paraId="054FEF44" w14:textId="77777777" w:rsidR="00995F9B" w:rsidRDefault="00995F9B" w:rsidP="00995F9B">
      <w:pPr>
        <w:pStyle w:val="BodyText"/>
        <w:ind w:left="360"/>
      </w:pPr>
    </w:p>
    <w:p w14:paraId="054FEF45" w14:textId="491945C4" w:rsidR="00CC1A4D" w:rsidRDefault="00D952B0" w:rsidP="002A58B7">
      <w:pPr>
        <w:pStyle w:val="Heading1"/>
      </w:pPr>
      <w:bookmarkStart w:id="105" w:name="_Toc263270971"/>
      <w:bookmarkStart w:id="106" w:name="_Toc263271250"/>
      <w:bookmarkStart w:id="107" w:name="_Toc377477611"/>
      <w:bookmarkStart w:id="108" w:name="_Toc507761807"/>
      <w:r w:rsidRPr="00FD58AE">
        <w:t>Appendix A</w:t>
      </w:r>
      <w:bookmarkEnd w:id="108"/>
      <w:r w:rsidRPr="00FD58AE">
        <w:t xml:space="preserve"> </w:t>
      </w:r>
      <w:bookmarkEnd w:id="1"/>
      <w:bookmarkEnd w:id="104"/>
      <w:bookmarkEnd w:id="105"/>
      <w:bookmarkEnd w:id="106"/>
      <w:bookmarkEnd w:id="107"/>
    </w:p>
    <w:p w14:paraId="3275E7CE" w14:textId="77777777" w:rsidR="00377177" w:rsidRDefault="00377177" w:rsidP="002A58B7">
      <w:pPr>
        <w:pStyle w:val="Heading2"/>
      </w:pPr>
      <w:bookmarkStart w:id="109" w:name="_Toc507761808"/>
      <w:r>
        <w:t>Data Elements</w:t>
      </w:r>
      <w:bookmarkEnd w:id="109"/>
    </w:p>
    <w:p w14:paraId="780BF152" w14:textId="119B7C39" w:rsidR="00377177" w:rsidRDefault="00377177" w:rsidP="002A58B7">
      <w:pPr>
        <w:pStyle w:val="Heading2"/>
      </w:pPr>
      <w:bookmarkStart w:id="110" w:name="_Toc507761809"/>
      <w:r>
        <w:t>Bundle</w:t>
      </w:r>
      <w:bookmarkEnd w:id="110"/>
    </w:p>
    <w:p w14:paraId="749E9992" w14:textId="77777777" w:rsidR="009370DC" w:rsidRPr="000F354C" w:rsidRDefault="009370DC" w:rsidP="009370DC">
      <w:pPr>
        <w:pStyle w:val="BodyText"/>
        <w:rPr>
          <w:rFonts w:ascii="Verdana" w:hAnsi="Verdana"/>
          <w:sz w:val="24"/>
          <w:szCs w:val="24"/>
          <w:lang w:eastAsia="en-US"/>
        </w:rPr>
      </w:pPr>
      <w:r w:rsidRPr="000F354C">
        <w:rPr>
          <w:rFonts w:ascii="Verdana" w:hAnsi="Verdana"/>
          <w:sz w:val="24"/>
          <w:szCs w:val="24"/>
          <w:lang w:eastAsia="en-US"/>
        </w:rPr>
        <w:t>Repeating fields within a segment need context definition so they can be differentiated within a segment. Also, repeating fields across multiple segments need to be differentiated. Following steps have been used to assign context to fields.</w:t>
      </w:r>
    </w:p>
    <w:p w14:paraId="03766FCD" w14:textId="77777777" w:rsidR="009370DC" w:rsidRPr="000F354C" w:rsidRDefault="009370DC" w:rsidP="009370DC">
      <w:pPr>
        <w:pStyle w:val="BodyText"/>
        <w:rPr>
          <w:rFonts w:ascii="Verdana" w:hAnsi="Verdana"/>
          <w:sz w:val="24"/>
          <w:szCs w:val="24"/>
          <w:lang w:eastAsia="en-US"/>
        </w:rPr>
      </w:pPr>
      <w:r w:rsidRPr="000F354C">
        <w:rPr>
          <w:rFonts w:ascii="Verdana" w:hAnsi="Verdana"/>
          <w:sz w:val="24"/>
          <w:szCs w:val="24"/>
          <w:lang w:eastAsia="en-US"/>
        </w:rPr>
        <w:t>1. Identify the segment where the resource is located (Bundle.entry.extension.url="segment" and  Bundle.entry.extension.valueString="278-EVN") [MessageType-Segment]</w:t>
      </w:r>
    </w:p>
    <w:p w14:paraId="71ABC564" w14:textId="77777777" w:rsidR="009370DC" w:rsidRPr="000F354C" w:rsidRDefault="009370DC" w:rsidP="009370DC">
      <w:pPr>
        <w:pStyle w:val="BodyText"/>
        <w:rPr>
          <w:rFonts w:ascii="Verdana" w:hAnsi="Verdana"/>
          <w:sz w:val="24"/>
          <w:szCs w:val="24"/>
          <w:lang w:eastAsia="en-US"/>
        </w:rPr>
      </w:pPr>
      <w:r w:rsidRPr="000F354C">
        <w:rPr>
          <w:rFonts w:ascii="Verdana" w:hAnsi="Verdana"/>
          <w:sz w:val="24"/>
          <w:szCs w:val="24"/>
          <w:lang w:eastAsia="en-US"/>
        </w:rPr>
        <w:t>2. Where elements repeat within a segment use extension.valueString to identify field (Basic.extension.url="sequence" and Basic.extension.valueString="278-MSH-16" or Location.identifier.extension.url="sequence" and Location.identifier.extension.valueString="278-MSH-3") [MessageType-Segment-Field]</w:t>
      </w:r>
    </w:p>
    <w:p w14:paraId="65C076D3" w14:textId="77777777" w:rsidR="009370DC" w:rsidRDefault="009370DC" w:rsidP="009370DC">
      <w:pPr>
        <w:pStyle w:val="BodyText"/>
        <w:rPr>
          <w:rFonts w:ascii="Verdana" w:hAnsi="Verdana"/>
          <w:sz w:val="24"/>
          <w:szCs w:val="24"/>
          <w:lang w:eastAsia="en-US"/>
        </w:rPr>
      </w:pPr>
      <w:r w:rsidRPr="000F354C">
        <w:rPr>
          <w:rFonts w:ascii="Verdana" w:hAnsi="Verdana"/>
          <w:sz w:val="24"/>
          <w:szCs w:val="24"/>
          <w:lang w:eastAsia="en-US"/>
        </w:rPr>
        <w:t>3. Repeating segments will include an incrementing id (MSA1, MSA2, ...)</w:t>
      </w:r>
    </w:p>
    <w:p w14:paraId="40BDCF81" w14:textId="77777777" w:rsidR="009370DC" w:rsidRDefault="009370DC" w:rsidP="009370DC">
      <w:pPr>
        <w:pStyle w:val="BodyText"/>
        <w:keepNext/>
      </w:pPr>
      <w:r>
        <w:rPr>
          <w:noProof/>
          <w:lang w:eastAsia="en-US"/>
        </w:rPr>
        <w:lastRenderedPageBreak/>
        <w:drawing>
          <wp:inline distT="0" distB="0" distL="0" distR="0" wp14:anchorId="46D9E8C4" wp14:editId="30C37428">
            <wp:extent cx="6257925" cy="5686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7925" cy="5686425"/>
                    </a:xfrm>
                    <a:prstGeom prst="rect">
                      <a:avLst/>
                    </a:prstGeom>
                  </pic:spPr>
                </pic:pic>
              </a:graphicData>
            </a:graphic>
          </wp:inline>
        </w:drawing>
      </w:r>
    </w:p>
    <w:p w14:paraId="03AFE949" w14:textId="798A9285" w:rsidR="009370DC" w:rsidRPr="009370DC" w:rsidRDefault="009370DC" w:rsidP="009370DC">
      <w:pPr>
        <w:pStyle w:val="Caption"/>
      </w:pPr>
      <w:r>
        <w:t xml:space="preserve">Figure </w:t>
      </w:r>
      <w:r w:rsidR="005033F6">
        <w:fldChar w:fldCharType="begin"/>
      </w:r>
      <w:r w:rsidR="005033F6">
        <w:instrText xml:space="preserve"> SEQ Figure \* ARABIC </w:instrText>
      </w:r>
      <w:r w:rsidR="005033F6">
        <w:fldChar w:fldCharType="separate"/>
      </w:r>
      <w:r w:rsidR="00F66CCF">
        <w:rPr>
          <w:noProof/>
        </w:rPr>
        <w:t>3</w:t>
      </w:r>
      <w:r w:rsidR="005033F6">
        <w:rPr>
          <w:noProof/>
        </w:rPr>
        <w:fldChar w:fldCharType="end"/>
      </w:r>
      <w:r>
        <w:t xml:space="preserve"> </w:t>
      </w:r>
      <w:r w:rsidRPr="00812503">
        <w:t>Source: http://www.hl7.org/fhir/bundle.html</w:t>
      </w:r>
    </w:p>
    <w:p w14:paraId="2A0F37F5" w14:textId="111FC605" w:rsidR="00377177" w:rsidRDefault="00377177" w:rsidP="002A58B7">
      <w:pPr>
        <w:pStyle w:val="Heading2"/>
      </w:pPr>
      <w:bookmarkStart w:id="111" w:name="_Toc507761810"/>
      <w:r>
        <w:lastRenderedPageBreak/>
        <w:t>Resource Sections 1..N</w:t>
      </w:r>
      <w:bookmarkEnd w:id="111"/>
    </w:p>
    <w:p w14:paraId="1677F916" w14:textId="4825F04E" w:rsidR="007E0A8E" w:rsidRDefault="007E0A8E" w:rsidP="002A58B7">
      <w:pPr>
        <w:pStyle w:val="Heading3"/>
      </w:pPr>
      <w:bookmarkStart w:id="112" w:name="_Toc507761811"/>
      <w:r w:rsidRPr="007E0A8E">
        <w:t>Basic</w:t>
      </w:r>
      <w:bookmarkEnd w:id="112"/>
    </w:p>
    <w:p w14:paraId="3734BEEC" w14:textId="77777777" w:rsidR="009370DC" w:rsidRDefault="009370DC" w:rsidP="009370DC">
      <w:pPr>
        <w:pStyle w:val="BodyText"/>
        <w:keepNext/>
      </w:pPr>
      <w:r>
        <w:rPr>
          <w:noProof/>
          <w:lang w:eastAsia="en-US"/>
        </w:rPr>
        <w:drawing>
          <wp:inline distT="0" distB="0" distL="0" distR="0" wp14:anchorId="7910206B" wp14:editId="7AB89597">
            <wp:extent cx="6296025" cy="1657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6025" cy="1657350"/>
                    </a:xfrm>
                    <a:prstGeom prst="rect">
                      <a:avLst/>
                    </a:prstGeom>
                  </pic:spPr>
                </pic:pic>
              </a:graphicData>
            </a:graphic>
          </wp:inline>
        </w:drawing>
      </w:r>
    </w:p>
    <w:p w14:paraId="7280BE98" w14:textId="76A3C913" w:rsidR="007E0A8E" w:rsidRDefault="009370DC" w:rsidP="009370DC">
      <w:pPr>
        <w:pStyle w:val="Caption"/>
      </w:pPr>
      <w:r>
        <w:t xml:space="preserve">Figure </w:t>
      </w:r>
      <w:r w:rsidR="005033F6">
        <w:fldChar w:fldCharType="begin"/>
      </w:r>
      <w:r w:rsidR="005033F6">
        <w:instrText xml:space="preserve"> SEQ Figure \* ARABIC </w:instrText>
      </w:r>
      <w:r w:rsidR="005033F6">
        <w:fldChar w:fldCharType="separate"/>
      </w:r>
      <w:r w:rsidR="00F66CCF">
        <w:rPr>
          <w:noProof/>
        </w:rPr>
        <w:t>4</w:t>
      </w:r>
      <w:r w:rsidR="005033F6">
        <w:rPr>
          <w:noProof/>
        </w:rPr>
        <w:fldChar w:fldCharType="end"/>
      </w:r>
      <w:r>
        <w:t xml:space="preserve"> </w:t>
      </w:r>
      <w:r w:rsidRPr="00585964">
        <w:t>Source http://www.hl7.org/fhir/basic.html</w:t>
      </w:r>
    </w:p>
    <w:p w14:paraId="231780B5" w14:textId="77777777" w:rsidR="009370DC" w:rsidRPr="007E0A8E" w:rsidRDefault="009370DC" w:rsidP="007E0A8E">
      <w:pPr>
        <w:pStyle w:val="BodyText"/>
        <w:rPr>
          <w:lang w:eastAsia="en-US"/>
        </w:rPr>
      </w:pPr>
    </w:p>
    <w:p w14:paraId="139B7CB7" w14:textId="7855AAF6" w:rsidR="007E0A8E" w:rsidRDefault="007E0A8E" w:rsidP="002A58B7">
      <w:pPr>
        <w:pStyle w:val="Heading3"/>
      </w:pPr>
      <w:bookmarkStart w:id="113" w:name="_Toc507761812"/>
      <w:r w:rsidRPr="007E0A8E">
        <w:lastRenderedPageBreak/>
        <w:t>Claim</w:t>
      </w:r>
      <w:bookmarkEnd w:id="113"/>
    </w:p>
    <w:p w14:paraId="6951163C" w14:textId="77777777" w:rsidR="00B16BE9" w:rsidRDefault="009370DC" w:rsidP="00B16BE9">
      <w:pPr>
        <w:pStyle w:val="BodyText"/>
        <w:keepNext/>
      </w:pPr>
      <w:r>
        <w:rPr>
          <w:noProof/>
          <w:lang w:eastAsia="en-US"/>
        </w:rPr>
        <w:drawing>
          <wp:inline distT="0" distB="0" distL="0" distR="0" wp14:anchorId="36090AAC" wp14:editId="13EB38BC">
            <wp:extent cx="6315075" cy="5429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15075" cy="5429250"/>
                    </a:xfrm>
                    <a:prstGeom prst="rect">
                      <a:avLst/>
                    </a:prstGeom>
                  </pic:spPr>
                </pic:pic>
              </a:graphicData>
            </a:graphic>
          </wp:inline>
        </w:drawing>
      </w:r>
    </w:p>
    <w:p w14:paraId="098C9349" w14:textId="2362BFF0" w:rsidR="007E0A8E" w:rsidRDefault="00B16BE9" w:rsidP="00B16BE9">
      <w:pPr>
        <w:pStyle w:val="Caption"/>
      </w:pPr>
      <w:r>
        <w:t xml:space="preserve">Figure </w:t>
      </w:r>
      <w:r w:rsidR="005033F6">
        <w:fldChar w:fldCharType="begin"/>
      </w:r>
      <w:r w:rsidR="005033F6">
        <w:instrText xml:space="preserve"> SEQ Figure \* ARABIC </w:instrText>
      </w:r>
      <w:r w:rsidR="005033F6">
        <w:fldChar w:fldCharType="separate"/>
      </w:r>
      <w:r w:rsidR="00F66CCF">
        <w:rPr>
          <w:noProof/>
        </w:rPr>
        <w:t>5</w:t>
      </w:r>
      <w:r w:rsidR="005033F6">
        <w:rPr>
          <w:noProof/>
        </w:rPr>
        <w:fldChar w:fldCharType="end"/>
      </w:r>
      <w:r>
        <w:t xml:space="preserve"> </w:t>
      </w:r>
      <w:r w:rsidRPr="00F80D44">
        <w:t>Source http://www.hl7.org/fhir/claim.html</w:t>
      </w:r>
    </w:p>
    <w:p w14:paraId="4AA91ED0" w14:textId="77777777" w:rsidR="00B16BE9" w:rsidRDefault="00B16BE9" w:rsidP="00B16BE9">
      <w:pPr>
        <w:pStyle w:val="BodyText"/>
        <w:keepNext/>
      </w:pPr>
      <w:r>
        <w:rPr>
          <w:noProof/>
          <w:lang w:eastAsia="en-US"/>
        </w:rPr>
        <w:lastRenderedPageBreak/>
        <w:drawing>
          <wp:inline distT="0" distB="0" distL="0" distR="0" wp14:anchorId="1ADEAAF7" wp14:editId="6B5190A8">
            <wp:extent cx="6276975" cy="571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6975" cy="5715000"/>
                    </a:xfrm>
                    <a:prstGeom prst="rect">
                      <a:avLst/>
                    </a:prstGeom>
                  </pic:spPr>
                </pic:pic>
              </a:graphicData>
            </a:graphic>
          </wp:inline>
        </w:drawing>
      </w:r>
    </w:p>
    <w:p w14:paraId="4EA6DCD5" w14:textId="5FC2DDB0" w:rsidR="009370DC" w:rsidRDefault="00B16BE9" w:rsidP="00B16BE9">
      <w:pPr>
        <w:pStyle w:val="Caption"/>
      </w:pPr>
      <w:r>
        <w:t xml:space="preserve">Figure </w:t>
      </w:r>
      <w:r w:rsidR="005033F6">
        <w:fldChar w:fldCharType="begin"/>
      </w:r>
      <w:r w:rsidR="005033F6">
        <w:instrText xml:space="preserve"> SEQ Figure \* ARABIC </w:instrText>
      </w:r>
      <w:r w:rsidR="005033F6">
        <w:fldChar w:fldCharType="separate"/>
      </w:r>
      <w:r w:rsidR="00F66CCF">
        <w:rPr>
          <w:noProof/>
        </w:rPr>
        <w:t>6</w:t>
      </w:r>
      <w:r w:rsidR="005033F6">
        <w:rPr>
          <w:noProof/>
        </w:rPr>
        <w:fldChar w:fldCharType="end"/>
      </w:r>
      <w:r>
        <w:t xml:space="preserve"> </w:t>
      </w:r>
      <w:r w:rsidRPr="009E6799">
        <w:t>Source http://www.hl7.org/fhir/claim.html</w:t>
      </w:r>
    </w:p>
    <w:p w14:paraId="775283BA" w14:textId="77777777" w:rsidR="00B16BE9" w:rsidRDefault="00B16BE9" w:rsidP="00B16BE9">
      <w:pPr>
        <w:pStyle w:val="BodyText"/>
        <w:keepNext/>
      </w:pPr>
      <w:r>
        <w:rPr>
          <w:noProof/>
          <w:lang w:eastAsia="en-US"/>
        </w:rPr>
        <w:lastRenderedPageBreak/>
        <w:drawing>
          <wp:inline distT="0" distB="0" distL="0" distR="0" wp14:anchorId="7DC0C91B" wp14:editId="67F00C83">
            <wp:extent cx="6257925" cy="6048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57925" cy="6048375"/>
                    </a:xfrm>
                    <a:prstGeom prst="rect">
                      <a:avLst/>
                    </a:prstGeom>
                  </pic:spPr>
                </pic:pic>
              </a:graphicData>
            </a:graphic>
          </wp:inline>
        </w:drawing>
      </w:r>
    </w:p>
    <w:p w14:paraId="485F5A8A" w14:textId="682E5432" w:rsidR="00B16BE9" w:rsidRDefault="00B16BE9" w:rsidP="00B16BE9">
      <w:pPr>
        <w:pStyle w:val="Caption"/>
      </w:pPr>
      <w:r>
        <w:t xml:space="preserve">Figure </w:t>
      </w:r>
      <w:r w:rsidR="005033F6">
        <w:fldChar w:fldCharType="begin"/>
      </w:r>
      <w:r w:rsidR="005033F6">
        <w:instrText xml:space="preserve"> SEQ Figure \* ARABIC </w:instrText>
      </w:r>
      <w:r w:rsidR="005033F6">
        <w:fldChar w:fldCharType="separate"/>
      </w:r>
      <w:r w:rsidR="00F66CCF">
        <w:rPr>
          <w:noProof/>
        </w:rPr>
        <w:t>7</w:t>
      </w:r>
      <w:r w:rsidR="005033F6">
        <w:rPr>
          <w:noProof/>
        </w:rPr>
        <w:fldChar w:fldCharType="end"/>
      </w:r>
      <w:r>
        <w:t xml:space="preserve"> </w:t>
      </w:r>
      <w:r w:rsidRPr="007E5766">
        <w:t>Source http://www.hl7.org/fhir/claim.html</w:t>
      </w:r>
    </w:p>
    <w:p w14:paraId="4C383940" w14:textId="77777777" w:rsidR="00B16BE9" w:rsidRDefault="00B16BE9" w:rsidP="00B16BE9">
      <w:pPr>
        <w:pStyle w:val="BodyText"/>
        <w:keepNext/>
      </w:pPr>
      <w:r>
        <w:rPr>
          <w:noProof/>
          <w:lang w:eastAsia="en-US"/>
        </w:rPr>
        <w:lastRenderedPageBreak/>
        <w:drawing>
          <wp:inline distT="0" distB="0" distL="0" distR="0" wp14:anchorId="5C8F8363" wp14:editId="08B0586A">
            <wp:extent cx="6267450" cy="4429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7450" cy="4429125"/>
                    </a:xfrm>
                    <a:prstGeom prst="rect">
                      <a:avLst/>
                    </a:prstGeom>
                  </pic:spPr>
                </pic:pic>
              </a:graphicData>
            </a:graphic>
          </wp:inline>
        </w:drawing>
      </w:r>
    </w:p>
    <w:p w14:paraId="514AFAA0" w14:textId="61A68C6E" w:rsidR="00B16BE9" w:rsidRPr="007E0A8E" w:rsidRDefault="00B16BE9" w:rsidP="00B16BE9">
      <w:pPr>
        <w:pStyle w:val="Caption"/>
      </w:pPr>
      <w:r>
        <w:t xml:space="preserve">Figure </w:t>
      </w:r>
      <w:r w:rsidR="005033F6">
        <w:fldChar w:fldCharType="begin"/>
      </w:r>
      <w:r w:rsidR="005033F6">
        <w:instrText xml:space="preserve"> SEQ Figure \* ARABIC </w:instrText>
      </w:r>
      <w:r w:rsidR="005033F6">
        <w:fldChar w:fldCharType="separate"/>
      </w:r>
      <w:r w:rsidR="00F66CCF">
        <w:rPr>
          <w:noProof/>
        </w:rPr>
        <w:t>8</w:t>
      </w:r>
      <w:r w:rsidR="005033F6">
        <w:rPr>
          <w:noProof/>
        </w:rPr>
        <w:fldChar w:fldCharType="end"/>
      </w:r>
      <w:r>
        <w:t xml:space="preserve"> </w:t>
      </w:r>
      <w:r w:rsidRPr="00C76B92">
        <w:t>Source http://www.hl7.org/fhir/claim.html</w:t>
      </w:r>
    </w:p>
    <w:p w14:paraId="4F0C230A" w14:textId="520ED5AD" w:rsidR="007E0A8E" w:rsidRDefault="007E0A8E" w:rsidP="002A58B7">
      <w:pPr>
        <w:pStyle w:val="Heading3"/>
      </w:pPr>
      <w:bookmarkStart w:id="114" w:name="_Toc507761813"/>
      <w:r w:rsidRPr="007E0A8E">
        <w:lastRenderedPageBreak/>
        <w:t>ClaimResponse</w:t>
      </w:r>
      <w:bookmarkEnd w:id="114"/>
    </w:p>
    <w:p w14:paraId="26B4058E" w14:textId="77777777" w:rsidR="00F66CCF" w:rsidRDefault="00F66CCF" w:rsidP="00F66CCF">
      <w:pPr>
        <w:pStyle w:val="BodyText"/>
        <w:keepNext/>
      </w:pPr>
      <w:r>
        <w:rPr>
          <w:noProof/>
          <w:lang w:eastAsia="en-US"/>
        </w:rPr>
        <w:drawing>
          <wp:inline distT="0" distB="0" distL="0" distR="0" wp14:anchorId="3F4C42BB" wp14:editId="6BA8D041">
            <wp:extent cx="6315075" cy="5867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15075" cy="5867400"/>
                    </a:xfrm>
                    <a:prstGeom prst="rect">
                      <a:avLst/>
                    </a:prstGeom>
                  </pic:spPr>
                </pic:pic>
              </a:graphicData>
            </a:graphic>
          </wp:inline>
        </w:drawing>
      </w:r>
    </w:p>
    <w:p w14:paraId="1E282597" w14:textId="231B20B3" w:rsidR="007E0A8E" w:rsidRDefault="00F66CCF" w:rsidP="00F66CCF">
      <w:pPr>
        <w:pStyle w:val="Caption"/>
      </w:pPr>
      <w:r>
        <w:t xml:space="preserve">Figure </w:t>
      </w:r>
      <w:r w:rsidR="005033F6">
        <w:fldChar w:fldCharType="begin"/>
      </w:r>
      <w:r w:rsidR="005033F6">
        <w:instrText xml:space="preserve"> SEQ Figure \* ARABIC </w:instrText>
      </w:r>
      <w:r w:rsidR="005033F6">
        <w:fldChar w:fldCharType="separate"/>
      </w:r>
      <w:r>
        <w:rPr>
          <w:noProof/>
        </w:rPr>
        <w:t>9</w:t>
      </w:r>
      <w:r w:rsidR="005033F6">
        <w:rPr>
          <w:noProof/>
        </w:rPr>
        <w:fldChar w:fldCharType="end"/>
      </w:r>
      <w:r>
        <w:t xml:space="preserve"> Source </w:t>
      </w:r>
      <w:r w:rsidRPr="006E2426">
        <w:t>http://www.hl7.org/fhir/claimresponse.html</w:t>
      </w:r>
    </w:p>
    <w:p w14:paraId="3F0A5AB9" w14:textId="77777777" w:rsidR="00F66CCF" w:rsidRDefault="00F66CCF" w:rsidP="00F66CCF">
      <w:pPr>
        <w:pStyle w:val="BodyText"/>
        <w:keepNext/>
      </w:pPr>
      <w:r>
        <w:rPr>
          <w:noProof/>
          <w:lang w:eastAsia="en-US"/>
        </w:rPr>
        <w:lastRenderedPageBreak/>
        <w:drawing>
          <wp:inline distT="0" distB="0" distL="0" distR="0" wp14:anchorId="4732882B" wp14:editId="789EB900">
            <wp:extent cx="4972050" cy="624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2050" cy="6248400"/>
                    </a:xfrm>
                    <a:prstGeom prst="rect">
                      <a:avLst/>
                    </a:prstGeom>
                  </pic:spPr>
                </pic:pic>
              </a:graphicData>
            </a:graphic>
          </wp:inline>
        </w:drawing>
      </w:r>
    </w:p>
    <w:p w14:paraId="510D8FE9" w14:textId="2916C289" w:rsidR="00F66CCF" w:rsidRPr="007E0A8E" w:rsidRDefault="00F66CCF" w:rsidP="00F66CCF">
      <w:pPr>
        <w:pStyle w:val="Caption"/>
      </w:pPr>
      <w:r>
        <w:t xml:space="preserve">Figure </w:t>
      </w:r>
      <w:r w:rsidR="005033F6">
        <w:fldChar w:fldCharType="begin"/>
      </w:r>
      <w:r w:rsidR="005033F6">
        <w:instrText xml:space="preserve"> SEQ Figure \* ARABIC </w:instrText>
      </w:r>
      <w:r w:rsidR="005033F6">
        <w:fldChar w:fldCharType="separate"/>
      </w:r>
      <w:r>
        <w:rPr>
          <w:noProof/>
        </w:rPr>
        <w:t>10</w:t>
      </w:r>
      <w:r w:rsidR="005033F6">
        <w:rPr>
          <w:noProof/>
        </w:rPr>
        <w:fldChar w:fldCharType="end"/>
      </w:r>
      <w:r>
        <w:t xml:space="preserve"> </w:t>
      </w:r>
      <w:r w:rsidRPr="00DB7530">
        <w:t>Source http://www.hl7.org/fhir/claimresponse.html</w:t>
      </w:r>
    </w:p>
    <w:p w14:paraId="1FA91711" w14:textId="669B7ADE" w:rsidR="007E0A8E" w:rsidRDefault="007E0A8E" w:rsidP="002A58B7">
      <w:pPr>
        <w:pStyle w:val="Heading3"/>
      </w:pPr>
      <w:bookmarkStart w:id="115" w:name="_Toc507761814"/>
      <w:r w:rsidRPr="007E0A8E">
        <w:lastRenderedPageBreak/>
        <w:t>CommunicationRequest</w:t>
      </w:r>
      <w:bookmarkEnd w:id="115"/>
    </w:p>
    <w:p w14:paraId="02B475BC" w14:textId="77777777" w:rsidR="00F66CCF" w:rsidRDefault="00F66CCF" w:rsidP="00F66CCF">
      <w:pPr>
        <w:pStyle w:val="BodyText"/>
        <w:keepNext/>
      </w:pPr>
      <w:r>
        <w:rPr>
          <w:noProof/>
          <w:lang w:eastAsia="en-US"/>
        </w:rPr>
        <w:drawing>
          <wp:inline distT="0" distB="0" distL="0" distR="0" wp14:anchorId="0E604822" wp14:editId="1EBC0AFC">
            <wp:extent cx="6276975" cy="5848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76975" cy="5848350"/>
                    </a:xfrm>
                    <a:prstGeom prst="rect">
                      <a:avLst/>
                    </a:prstGeom>
                  </pic:spPr>
                </pic:pic>
              </a:graphicData>
            </a:graphic>
          </wp:inline>
        </w:drawing>
      </w:r>
    </w:p>
    <w:p w14:paraId="75C576EE" w14:textId="426E7774" w:rsidR="007E0A8E" w:rsidRPr="007E0A8E" w:rsidRDefault="00F66CCF" w:rsidP="00F66CCF">
      <w:pPr>
        <w:pStyle w:val="Caption"/>
      </w:pPr>
      <w:r>
        <w:t xml:space="preserve">Figure </w:t>
      </w:r>
      <w:r w:rsidR="005033F6">
        <w:fldChar w:fldCharType="begin"/>
      </w:r>
      <w:r w:rsidR="005033F6">
        <w:instrText xml:space="preserve"> SEQ Figure \* ARABIC </w:instrText>
      </w:r>
      <w:r w:rsidR="005033F6">
        <w:fldChar w:fldCharType="separate"/>
      </w:r>
      <w:r>
        <w:rPr>
          <w:noProof/>
        </w:rPr>
        <w:t>11</w:t>
      </w:r>
      <w:r w:rsidR="005033F6">
        <w:rPr>
          <w:noProof/>
        </w:rPr>
        <w:fldChar w:fldCharType="end"/>
      </w:r>
      <w:r>
        <w:t xml:space="preserve"> Source </w:t>
      </w:r>
      <w:r w:rsidRPr="004F3281">
        <w:t>http://www.hl7.org/fhir/communicationrequest.html</w:t>
      </w:r>
    </w:p>
    <w:p w14:paraId="34E6B840" w14:textId="75EFA4C7" w:rsidR="007E0A8E" w:rsidRDefault="007E0A8E" w:rsidP="002A58B7">
      <w:pPr>
        <w:pStyle w:val="Heading3"/>
      </w:pPr>
      <w:bookmarkStart w:id="116" w:name="_Toc507761815"/>
      <w:r w:rsidRPr="007E0A8E">
        <w:lastRenderedPageBreak/>
        <w:t>EpisodeOfCare</w:t>
      </w:r>
      <w:bookmarkEnd w:id="116"/>
    </w:p>
    <w:p w14:paraId="46F6F7BB" w14:textId="77777777" w:rsidR="00F66CCF" w:rsidRDefault="00F66CCF" w:rsidP="00F66CCF">
      <w:pPr>
        <w:pStyle w:val="BodyText"/>
        <w:keepNext/>
      </w:pPr>
      <w:r>
        <w:rPr>
          <w:noProof/>
          <w:lang w:eastAsia="en-US"/>
        </w:rPr>
        <w:drawing>
          <wp:inline distT="0" distB="0" distL="0" distR="0" wp14:anchorId="4135F5B1" wp14:editId="4E1F69FB">
            <wp:extent cx="6257925" cy="4543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57925" cy="4543425"/>
                    </a:xfrm>
                    <a:prstGeom prst="rect">
                      <a:avLst/>
                    </a:prstGeom>
                  </pic:spPr>
                </pic:pic>
              </a:graphicData>
            </a:graphic>
          </wp:inline>
        </w:drawing>
      </w:r>
    </w:p>
    <w:p w14:paraId="059163BA" w14:textId="281BAD11" w:rsidR="007E0A8E" w:rsidRPr="007E0A8E" w:rsidRDefault="00F66CCF" w:rsidP="00F66CCF">
      <w:pPr>
        <w:pStyle w:val="Caption"/>
      </w:pPr>
      <w:r>
        <w:t xml:space="preserve">Figure </w:t>
      </w:r>
      <w:r w:rsidR="005033F6">
        <w:fldChar w:fldCharType="begin"/>
      </w:r>
      <w:r w:rsidR="005033F6">
        <w:instrText xml:space="preserve"> SEQ Figure \* ARABIC </w:instrText>
      </w:r>
      <w:r w:rsidR="005033F6">
        <w:fldChar w:fldCharType="separate"/>
      </w:r>
      <w:r>
        <w:rPr>
          <w:noProof/>
        </w:rPr>
        <w:t>12</w:t>
      </w:r>
      <w:r w:rsidR="005033F6">
        <w:rPr>
          <w:noProof/>
        </w:rPr>
        <w:fldChar w:fldCharType="end"/>
      </w:r>
      <w:r>
        <w:t xml:space="preserve"> Source </w:t>
      </w:r>
      <w:r w:rsidRPr="00585F3E">
        <w:t>http://www.hl7.org/fhir/episodeofcare.html</w:t>
      </w:r>
    </w:p>
    <w:p w14:paraId="12373742" w14:textId="46DB7913" w:rsidR="007E0A8E" w:rsidRDefault="007E0A8E" w:rsidP="002A58B7">
      <w:pPr>
        <w:pStyle w:val="Heading3"/>
      </w:pPr>
      <w:bookmarkStart w:id="117" w:name="_Toc507761816"/>
      <w:r w:rsidRPr="007E0A8E">
        <w:lastRenderedPageBreak/>
        <w:t>MessageHeader</w:t>
      </w:r>
      <w:bookmarkEnd w:id="117"/>
    </w:p>
    <w:p w14:paraId="3057BC6C" w14:textId="77777777" w:rsidR="00B16BE9" w:rsidRDefault="00B16BE9" w:rsidP="00B16BE9">
      <w:pPr>
        <w:pStyle w:val="BodyText"/>
        <w:keepNext/>
      </w:pPr>
      <w:r>
        <w:rPr>
          <w:noProof/>
          <w:lang w:eastAsia="en-US"/>
        </w:rPr>
        <w:drawing>
          <wp:inline distT="0" distB="0" distL="0" distR="0" wp14:anchorId="4A336412" wp14:editId="3092D9EF">
            <wp:extent cx="6267450" cy="4619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67450" cy="4619625"/>
                    </a:xfrm>
                    <a:prstGeom prst="rect">
                      <a:avLst/>
                    </a:prstGeom>
                  </pic:spPr>
                </pic:pic>
              </a:graphicData>
            </a:graphic>
          </wp:inline>
        </w:drawing>
      </w:r>
    </w:p>
    <w:p w14:paraId="6CC0BA79" w14:textId="5BE4D9E7" w:rsidR="007E0A8E" w:rsidRPr="007E0A8E" w:rsidRDefault="00B16BE9" w:rsidP="00B16BE9">
      <w:pPr>
        <w:pStyle w:val="Caption"/>
      </w:pPr>
      <w:r>
        <w:t xml:space="preserve">Figure </w:t>
      </w:r>
      <w:r w:rsidR="005033F6">
        <w:fldChar w:fldCharType="begin"/>
      </w:r>
      <w:r w:rsidR="005033F6">
        <w:instrText xml:space="preserve"> SEQ Figure \* ARABIC </w:instrText>
      </w:r>
      <w:r w:rsidR="005033F6">
        <w:fldChar w:fldCharType="separate"/>
      </w:r>
      <w:r w:rsidR="00F66CCF">
        <w:rPr>
          <w:noProof/>
        </w:rPr>
        <w:t>13</w:t>
      </w:r>
      <w:r w:rsidR="005033F6">
        <w:rPr>
          <w:noProof/>
        </w:rPr>
        <w:fldChar w:fldCharType="end"/>
      </w:r>
      <w:r>
        <w:t xml:space="preserve"> </w:t>
      </w:r>
      <w:r w:rsidRPr="00424425">
        <w:t>Source http://www.hl7.org/fhir/messageheader.html</w:t>
      </w:r>
    </w:p>
    <w:p w14:paraId="6B4FA7CE" w14:textId="1365F493" w:rsidR="007E0A8E" w:rsidRDefault="007E0A8E" w:rsidP="002A58B7">
      <w:pPr>
        <w:pStyle w:val="Heading3"/>
      </w:pPr>
      <w:bookmarkStart w:id="118" w:name="_Toc507761817"/>
      <w:r w:rsidRPr="007E0A8E">
        <w:lastRenderedPageBreak/>
        <w:t>OperationOutcome</w:t>
      </w:r>
      <w:bookmarkEnd w:id="118"/>
    </w:p>
    <w:p w14:paraId="47CF27F1" w14:textId="77777777" w:rsidR="00F66CCF" w:rsidRDefault="00F66CCF" w:rsidP="00F66CCF">
      <w:pPr>
        <w:pStyle w:val="BodyText"/>
        <w:keepNext/>
      </w:pPr>
      <w:r>
        <w:rPr>
          <w:noProof/>
          <w:lang w:eastAsia="en-US"/>
        </w:rPr>
        <w:drawing>
          <wp:inline distT="0" distB="0" distL="0" distR="0" wp14:anchorId="0F97BC89" wp14:editId="4B288B11">
            <wp:extent cx="6191250" cy="2124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1250" cy="2124075"/>
                    </a:xfrm>
                    <a:prstGeom prst="rect">
                      <a:avLst/>
                    </a:prstGeom>
                  </pic:spPr>
                </pic:pic>
              </a:graphicData>
            </a:graphic>
          </wp:inline>
        </w:drawing>
      </w:r>
    </w:p>
    <w:p w14:paraId="49646C11" w14:textId="3B7F56C8" w:rsidR="007E0A8E" w:rsidRPr="007E0A8E" w:rsidRDefault="00F66CCF" w:rsidP="00F66CCF">
      <w:pPr>
        <w:pStyle w:val="Caption"/>
      </w:pPr>
      <w:r>
        <w:t xml:space="preserve">Figure </w:t>
      </w:r>
      <w:r w:rsidR="005033F6">
        <w:fldChar w:fldCharType="begin"/>
      </w:r>
      <w:r w:rsidR="005033F6">
        <w:instrText xml:space="preserve"> SEQ Figure \* ARABIC </w:instrText>
      </w:r>
      <w:r w:rsidR="005033F6">
        <w:fldChar w:fldCharType="separate"/>
      </w:r>
      <w:r>
        <w:rPr>
          <w:noProof/>
        </w:rPr>
        <w:t>14</w:t>
      </w:r>
      <w:r w:rsidR="005033F6">
        <w:rPr>
          <w:noProof/>
        </w:rPr>
        <w:fldChar w:fldCharType="end"/>
      </w:r>
      <w:r>
        <w:t xml:space="preserve"> Source </w:t>
      </w:r>
      <w:r w:rsidRPr="00F86440">
        <w:t>http://www.hl7.org/fhir/operationoutcome.html</w:t>
      </w:r>
    </w:p>
    <w:p w14:paraId="69E578F4" w14:textId="2AA05329" w:rsidR="007E0A8E" w:rsidRDefault="007E0A8E" w:rsidP="002A58B7">
      <w:pPr>
        <w:pStyle w:val="Heading3"/>
      </w:pPr>
      <w:bookmarkStart w:id="119" w:name="_Toc507761818"/>
      <w:r w:rsidRPr="007E0A8E">
        <w:t>Organization</w:t>
      </w:r>
      <w:bookmarkEnd w:id="119"/>
    </w:p>
    <w:p w14:paraId="17A2DAE1" w14:textId="77777777" w:rsidR="00B16BE9" w:rsidRDefault="00B16BE9" w:rsidP="00B16BE9">
      <w:pPr>
        <w:pStyle w:val="BodyText"/>
        <w:keepNext/>
      </w:pPr>
      <w:r>
        <w:rPr>
          <w:noProof/>
          <w:lang w:eastAsia="en-US"/>
        </w:rPr>
        <w:drawing>
          <wp:inline distT="0" distB="0" distL="0" distR="0" wp14:anchorId="0951A71C" wp14:editId="1C848137">
            <wp:extent cx="62865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6500" cy="3352800"/>
                    </a:xfrm>
                    <a:prstGeom prst="rect">
                      <a:avLst/>
                    </a:prstGeom>
                  </pic:spPr>
                </pic:pic>
              </a:graphicData>
            </a:graphic>
          </wp:inline>
        </w:drawing>
      </w:r>
    </w:p>
    <w:p w14:paraId="63A3219C" w14:textId="46818545" w:rsidR="007E0A8E" w:rsidRDefault="00B16BE9" w:rsidP="00B16BE9">
      <w:pPr>
        <w:pStyle w:val="Caption"/>
      </w:pPr>
      <w:r>
        <w:t xml:space="preserve">Figure </w:t>
      </w:r>
      <w:r w:rsidR="005033F6">
        <w:fldChar w:fldCharType="begin"/>
      </w:r>
      <w:r w:rsidR="005033F6">
        <w:instrText xml:space="preserve"> SEQ Figure \* ARABIC </w:instrText>
      </w:r>
      <w:r w:rsidR="005033F6">
        <w:fldChar w:fldCharType="separate"/>
      </w:r>
      <w:r w:rsidR="00F66CCF">
        <w:rPr>
          <w:noProof/>
        </w:rPr>
        <w:t>15</w:t>
      </w:r>
      <w:r w:rsidR="005033F6">
        <w:rPr>
          <w:noProof/>
        </w:rPr>
        <w:fldChar w:fldCharType="end"/>
      </w:r>
      <w:r>
        <w:t xml:space="preserve"> </w:t>
      </w:r>
      <w:r w:rsidRPr="00204533">
        <w:t>Source http://www.hl7.org/fhir/organization.html</w:t>
      </w:r>
    </w:p>
    <w:p w14:paraId="235E10DE" w14:textId="614D0D02" w:rsidR="007E0A8E" w:rsidRDefault="007E0A8E" w:rsidP="002A58B7">
      <w:pPr>
        <w:pStyle w:val="Heading3"/>
      </w:pPr>
      <w:bookmarkStart w:id="120" w:name="_Toc507761819"/>
      <w:r w:rsidRPr="007E0A8E">
        <w:lastRenderedPageBreak/>
        <w:t>Patient</w:t>
      </w:r>
      <w:bookmarkEnd w:id="120"/>
    </w:p>
    <w:p w14:paraId="653CA27C" w14:textId="77777777" w:rsidR="00B16BE9" w:rsidRDefault="00B16BE9" w:rsidP="00B16BE9">
      <w:pPr>
        <w:pStyle w:val="BodyText"/>
        <w:keepNext/>
      </w:pPr>
      <w:r>
        <w:rPr>
          <w:noProof/>
          <w:lang w:eastAsia="en-US"/>
        </w:rPr>
        <w:drawing>
          <wp:inline distT="0" distB="0" distL="0" distR="0" wp14:anchorId="5706FA1E" wp14:editId="41B639F3">
            <wp:extent cx="5057775" cy="5943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7775" cy="5943600"/>
                    </a:xfrm>
                    <a:prstGeom prst="rect">
                      <a:avLst/>
                    </a:prstGeom>
                  </pic:spPr>
                </pic:pic>
              </a:graphicData>
            </a:graphic>
          </wp:inline>
        </w:drawing>
      </w:r>
    </w:p>
    <w:p w14:paraId="63F8EB67" w14:textId="7754C4DF" w:rsidR="007E0A8E" w:rsidRDefault="00B16BE9" w:rsidP="00B16BE9">
      <w:pPr>
        <w:pStyle w:val="Caption"/>
      </w:pPr>
      <w:r>
        <w:t xml:space="preserve">Figure </w:t>
      </w:r>
      <w:r w:rsidR="005033F6">
        <w:fldChar w:fldCharType="begin"/>
      </w:r>
      <w:r w:rsidR="005033F6">
        <w:instrText xml:space="preserve"> SEQ Figure \* ARABIC </w:instrText>
      </w:r>
      <w:r w:rsidR="005033F6">
        <w:fldChar w:fldCharType="separate"/>
      </w:r>
      <w:r w:rsidR="00F66CCF">
        <w:rPr>
          <w:noProof/>
        </w:rPr>
        <w:t>16</w:t>
      </w:r>
      <w:r w:rsidR="005033F6">
        <w:rPr>
          <w:noProof/>
        </w:rPr>
        <w:fldChar w:fldCharType="end"/>
      </w:r>
      <w:r>
        <w:t xml:space="preserve"> </w:t>
      </w:r>
      <w:r w:rsidRPr="00693E87">
        <w:t>Source http://www.hl7.org/fhir/patient.html</w:t>
      </w:r>
    </w:p>
    <w:p w14:paraId="2A007D50" w14:textId="77777777" w:rsidR="00B16BE9" w:rsidRPr="007E0A8E" w:rsidRDefault="00B16BE9" w:rsidP="007E0A8E">
      <w:pPr>
        <w:pStyle w:val="BodyText"/>
        <w:rPr>
          <w:lang w:eastAsia="en-US"/>
        </w:rPr>
      </w:pPr>
    </w:p>
    <w:p w14:paraId="6AB9E186" w14:textId="77777777" w:rsidR="007E0A8E" w:rsidRPr="002A58B7" w:rsidRDefault="007E0A8E" w:rsidP="002A58B7">
      <w:pPr>
        <w:pStyle w:val="Heading3"/>
      </w:pPr>
      <w:bookmarkStart w:id="121" w:name="_Toc507761820"/>
      <w:r w:rsidRPr="002A58B7">
        <w:t>RelatedPerson</w:t>
      </w:r>
      <w:bookmarkEnd w:id="121"/>
    </w:p>
    <w:p w14:paraId="71F1A47C" w14:textId="77777777" w:rsidR="00F66CCF" w:rsidRDefault="00F66CCF" w:rsidP="00F66CCF">
      <w:pPr>
        <w:pStyle w:val="BodyText"/>
        <w:keepNext/>
      </w:pPr>
      <w:r>
        <w:rPr>
          <w:noProof/>
          <w:lang w:eastAsia="en-US"/>
        </w:rPr>
        <w:drawing>
          <wp:inline distT="0" distB="0" distL="0" distR="0" wp14:anchorId="293F68FA" wp14:editId="00AB124B">
            <wp:extent cx="6296025" cy="2514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96025" cy="2514600"/>
                    </a:xfrm>
                    <a:prstGeom prst="rect">
                      <a:avLst/>
                    </a:prstGeom>
                  </pic:spPr>
                </pic:pic>
              </a:graphicData>
            </a:graphic>
          </wp:inline>
        </w:drawing>
      </w:r>
    </w:p>
    <w:p w14:paraId="0AFC5741" w14:textId="3946FD8C" w:rsidR="007E0A8E" w:rsidRDefault="00F66CCF" w:rsidP="00F66CCF">
      <w:pPr>
        <w:pStyle w:val="Caption"/>
      </w:pPr>
      <w:r>
        <w:t xml:space="preserve">Figure </w:t>
      </w:r>
      <w:r w:rsidR="005033F6">
        <w:fldChar w:fldCharType="begin"/>
      </w:r>
      <w:r w:rsidR="005033F6">
        <w:instrText xml:space="preserve"> SEQ Figure \* ARABIC </w:instrText>
      </w:r>
      <w:r w:rsidR="005033F6">
        <w:fldChar w:fldCharType="separate"/>
      </w:r>
      <w:r>
        <w:rPr>
          <w:noProof/>
        </w:rPr>
        <w:t>17</w:t>
      </w:r>
      <w:r w:rsidR="005033F6">
        <w:rPr>
          <w:noProof/>
        </w:rPr>
        <w:fldChar w:fldCharType="end"/>
      </w:r>
      <w:r>
        <w:t xml:space="preserve"> Source </w:t>
      </w:r>
      <w:r w:rsidRPr="006D72F7">
        <w:t>http://www.hl7.org/fhir/relatedperson.html</w:t>
      </w:r>
    </w:p>
    <w:p w14:paraId="325B77DD" w14:textId="77777777" w:rsidR="007E0A8E" w:rsidRPr="007E0A8E" w:rsidRDefault="007E0A8E" w:rsidP="007E0A8E">
      <w:pPr>
        <w:pStyle w:val="BodyText"/>
        <w:rPr>
          <w:lang w:eastAsia="en-US"/>
        </w:rPr>
      </w:pPr>
    </w:p>
    <w:p w14:paraId="3E44121D" w14:textId="4E8F6AE3" w:rsidR="00377177" w:rsidRPr="002A58B7" w:rsidRDefault="00377177" w:rsidP="002A58B7">
      <w:pPr>
        <w:pStyle w:val="Heading2"/>
      </w:pPr>
      <w:bookmarkStart w:id="122" w:name="_Toc507761821"/>
      <w:r w:rsidRPr="002A58B7">
        <w:t xml:space="preserve">Embedded following </w:t>
      </w:r>
      <w:r w:rsidR="005033F6" w:rsidRPr="002A58B7">
        <w:t>columns</w:t>
      </w:r>
      <w:r w:rsidRPr="002A58B7">
        <w:t>:</w:t>
      </w:r>
      <w:bookmarkEnd w:id="122"/>
    </w:p>
    <w:p w14:paraId="0A592D5A" w14:textId="77777777" w:rsidR="00377177" w:rsidRPr="002A58B7" w:rsidRDefault="00377177" w:rsidP="00377177">
      <w:pPr>
        <w:pStyle w:val="Heading4"/>
        <w:numPr>
          <w:ilvl w:val="0"/>
          <w:numId w:val="21"/>
        </w:numPr>
        <w:rPr>
          <w:rFonts w:ascii="Verdana" w:hAnsi="Verdana"/>
          <w:b w:val="0"/>
          <w:szCs w:val="24"/>
        </w:rPr>
      </w:pPr>
      <w:r w:rsidRPr="002A58B7">
        <w:rPr>
          <w:rFonts w:ascii="Verdana" w:hAnsi="Verdana"/>
          <w:b w:val="0"/>
          <w:szCs w:val="24"/>
        </w:rPr>
        <w:t>Element #</w:t>
      </w:r>
    </w:p>
    <w:p w14:paraId="713D9710" w14:textId="4656E6B1" w:rsidR="00377177" w:rsidRPr="002A58B7" w:rsidRDefault="00377177" w:rsidP="00377177">
      <w:pPr>
        <w:pStyle w:val="Heading4"/>
        <w:numPr>
          <w:ilvl w:val="0"/>
          <w:numId w:val="21"/>
        </w:numPr>
        <w:rPr>
          <w:rFonts w:ascii="Verdana" w:hAnsi="Verdana"/>
          <w:b w:val="0"/>
          <w:szCs w:val="24"/>
        </w:rPr>
      </w:pPr>
      <w:r w:rsidRPr="002A58B7">
        <w:rPr>
          <w:rFonts w:ascii="Verdana" w:hAnsi="Verdana"/>
          <w:b w:val="0"/>
          <w:szCs w:val="24"/>
        </w:rPr>
        <w:t>Max Length</w:t>
      </w:r>
    </w:p>
    <w:p w14:paraId="20094191" w14:textId="677904F9" w:rsidR="00377177" w:rsidRPr="002A58B7" w:rsidRDefault="00377177" w:rsidP="00377177">
      <w:pPr>
        <w:pStyle w:val="Heading4"/>
        <w:numPr>
          <w:ilvl w:val="0"/>
          <w:numId w:val="21"/>
        </w:numPr>
        <w:rPr>
          <w:rFonts w:ascii="Verdana" w:hAnsi="Verdana"/>
          <w:b w:val="0"/>
          <w:szCs w:val="24"/>
        </w:rPr>
      </w:pPr>
      <w:r w:rsidRPr="002A58B7">
        <w:rPr>
          <w:rFonts w:ascii="Verdana" w:hAnsi="Verdana"/>
          <w:b w:val="0"/>
          <w:szCs w:val="24"/>
        </w:rPr>
        <w:t>FSC Transaction Location</w:t>
      </w:r>
    </w:p>
    <w:p w14:paraId="548AAF6E" w14:textId="34112BCE" w:rsidR="00377177" w:rsidRPr="002A58B7" w:rsidRDefault="00377177" w:rsidP="00377177">
      <w:pPr>
        <w:pStyle w:val="BodyText"/>
        <w:numPr>
          <w:ilvl w:val="0"/>
          <w:numId w:val="21"/>
        </w:numPr>
        <w:rPr>
          <w:rFonts w:ascii="Verdana" w:hAnsi="Verdana"/>
          <w:sz w:val="24"/>
          <w:szCs w:val="24"/>
          <w:lang w:eastAsia="en-US"/>
        </w:rPr>
      </w:pPr>
      <w:r w:rsidRPr="002A58B7">
        <w:rPr>
          <w:rFonts w:ascii="Verdana" w:hAnsi="Verdana"/>
          <w:sz w:val="24"/>
          <w:szCs w:val="24"/>
          <w:lang w:eastAsia="en-US"/>
        </w:rPr>
        <w:t>FSC Comments</w:t>
      </w:r>
    </w:p>
    <w:p w14:paraId="2676BBD9" w14:textId="1A7CCA7E" w:rsidR="00377177" w:rsidRPr="002A58B7" w:rsidRDefault="00377177" w:rsidP="00377177">
      <w:pPr>
        <w:pStyle w:val="BodyText"/>
        <w:numPr>
          <w:ilvl w:val="0"/>
          <w:numId w:val="21"/>
        </w:numPr>
        <w:rPr>
          <w:rFonts w:ascii="Verdana" w:hAnsi="Verdana"/>
          <w:sz w:val="24"/>
          <w:szCs w:val="24"/>
          <w:lang w:eastAsia="en-US"/>
        </w:rPr>
      </w:pPr>
      <w:r w:rsidRPr="002A58B7">
        <w:rPr>
          <w:rFonts w:ascii="Verdana" w:hAnsi="Verdana"/>
          <w:sz w:val="24"/>
          <w:szCs w:val="24"/>
          <w:lang w:eastAsia="en-US"/>
        </w:rPr>
        <w:t>FHIR Resource</w:t>
      </w:r>
    </w:p>
    <w:p w14:paraId="11CA571E" w14:textId="40710287" w:rsidR="00377177" w:rsidRPr="002A58B7" w:rsidRDefault="00377177" w:rsidP="00377177">
      <w:pPr>
        <w:pStyle w:val="BodyText"/>
        <w:numPr>
          <w:ilvl w:val="0"/>
          <w:numId w:val="21"/>
        </w:numPr>
        <w:rPr>
          <w:rFonts w:ascii="Verdana" w:hAnsi="Verdana"/>
          <w:sz w:val="24"/>
          <w:szCs w:val="24"/>
          <w:lang w:eastAsia="en-US"/>
        </w:rPr>
      </w:pPr>
      <w:r w:rsidRPr="002A58B7">
        <w:rPr>
          <w:rFonts w:ascii="Verdana" w:hAnsi="Verdana"/>
          <w:sz w:val="24"/>
          <w:szCs w:val="24"/>
          <w:lang w:eastAsia="en-US"/>
        </w:rPr>
        <w:t>TASCore Comments</w:t>
      </w:r>
    </w:p>
    <w:p w14:paraId="4A3C9B9F" w14:textId="38205000" w:rsidR="00B92B9C" w:rsidRDefault="00B92B9C" w:rsidP="002A58B7">
      <w:pPr>
        <w:pStyle w:val="Heading1"/>
      </w:pPr>
      <w:bookmarkStart w:id="123" w:name="_Toc507761822"/>
      <w:r>
        <w:lastRenderedPageBreak/>
        <w:t>Appendix B - TASCore Mapping Rules</w:t>
      </w:r>
      <w:bookmarkEnd w:id="123"/>
    </w:p>
    <w:p w14:paraId="6289D580" w14:textId="77564668" w:rsidR="00B92B9C" w:rsidRDefault="00B92B9C" w:rsidP="002A58B7">
      <w:pPr>
        <w:pStyle w:val="Heading1"/>
      </w:pPr>
      <w:bookmarkStart w:id="124" w:name="_Toc507761823"/>
      <w:r>
        <w:t>Appendix C – TASCore Default Values</w:t>
      </w:r>
      <w:bookmarkEnd w:id="124"/>
      <w:r w:rsidRPr="00FD58AE">
        <w:t xml:space="preserve"> </w:t>
      </w:r>
    </w:p>
    <w:p w14:paraId="4286B744" w14:textId="77777777" w:rsidR="00B92B9C" w:rsidRDefault="00B92B9C" w:rsidP="002A58B7">
      <w:pPr>
        <w:pStyle w:val="Heading1"/>
      </w:pPr>
      <w:bookmarkStart w:id="125" w:name="_Toc507761824"/>
      <w:r>
        <w:t>Appendix D – FSC Mapping Rules</w:t>
      </w:r>
      <w:bookmarkEnd w:id="125"/>
    </w:p>
    <w:p w14:paraId="71ADE399" w14:textId="097E741C" w:rsidR="00B92B9C" w:rsidRPr="002A58B7" w:rsidRDefault="00B92B9C" w:rsidP="002A58B7">
      <w:pPr>
        <w:pStyle w:val="Heading1"/>
      </w:pPr>
      <w:bookmarkStart w:id="126" w:name="_Toc507761825"/>
      <w:r w:rsidRPr="002A58B7">
        <w:t>Appendix E – FSC Default Values</w:t>
      </w:r>
      <w:bookmarkEnd w:id="126"/>
      <w:r w:rsidRPr="002A58B7">
        <w:t xml:space="preserve"> </w:t>
      </w:r>
    </w:p>
    <w:p w14:paraId="7CBFBB85" w14:textId="77777777" w:rsidR="00B92B9C" w:rsidRPr="00B92B9C" w:rsidRDefault="00B92B9C" w:rsidP="00B92B9C">
      <w:pPr>
        <w:pStyle w:val="BodyText"/>
        <w:rPr>
          <w:lang w:eastAsia="en-US"/>
        </w:rPr>
      </w:pPr>
    </w:p>
    <w:sectPr w:rsidR="00B92B9C" w:rsidRPr="00B92B9C" w:rsidSect="00377177">
      <w:pgSz w:w="15840" w:h="12240" w:orient="landscape" w:code="1"/>
      <w:pgMar w:top="720" w:right="720" w:bottom="720" w:left="720" w:header="720" w:footer="720" w:gutter="0"/>
      <w:pgNumType w:start="1"/>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6275CF" w15:done="0"/>
  <w15:commentEx w15:paraId="6A1787F8" w15:done="0"/>
  <w15:commentEx w15:paraId="6C66E0B2" w15:done="0"/>
  <w15:commentEx w15:paraId="77B95DBB" w15:done="0"/>
  <w15:commentEx w15:paraId="31FE4036" w15:done="0"/>
  <w15:commentEx w15:paraId="50CBE7EF" w15:done="0"/>
  <w15:commentEx w15:paraId="42138A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6275CF" w16cid:durableId="1E390666"/>
  <w16cid:commentId w16cid:paraId="6A1787F8" w16cid:durableId="1E390667"/>
  <w16cid:commentId w16cid:paraId="77B95DBB" w16cid:durableId="1E390669"/>
  <w16cid:commentId w16cid:paraId="31FE4036" w16cid:durableId="1E39066E"/>
  <w16cid:commentId w16cid:paraId="50CBE7EF" w16cid:durableId="1E42B7A9"/>
  <w16cid:commentId w16cid:paraId="42138A92" w16cid:durableId="1E423DA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2D5E32" w14:textId="77777777" w:rsidR="004B52B3" w:rsidRDefault="004B52B3">
      <w:r>
        <w:separator/>
      </w:r>
    </w:p>
    <w:p w14:paraId="18839DC7" w14:textId="77777777" w:rsidR="004B52B3" w:rsidRDefault="004B52B3"/>
  </w:endnote>
  <w:endnote w:type="continuationSeparator" w:id="0">
    <w:p w14:paraId="55779A4D" w14:textId="77777777" w:rsidR="004B52B3" w:rsidRDefault="004B52B3">
      <w:r>
        <w:continuationSeparator/>
      </w:r>
    </w:p>
    <w:p w14:paraId="68674F97" w14:textId="77777777" w:rsidR="004B52B3" w:rsidRDefault="004B52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B" w14:textId="77777777" w:rsidR="005033F6" w:rsidRDefault="005033F6"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5033F6" w:rsidRDefault="005033F6">
    <w:pPr>
      <w:pStyle w:val="Footer"/>
    </w:pPr>
    <w:r>
      <w:t>Interface Control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D" w14:textId="45BF3216" w:rsidR="005033F6" w:rsidRDefault="005033F6" w:rsidP="009F7C75">
    <w:pPr>
      <w:pStyle w:val="Footer"/>
      <w:ind w:right="360"/>
      <w:rPr>
        <w:rStyle w:val="PageNumber"/>
      </w:rPr>
    </w:pPr>
    <w:r>
      <w:t>MCCF eBilling</w:t>
    </w:r>
    <w:r>
      <w:rPr>
        <w:rStyle w:val="PageNumber"/>
      </w:rPr>
      <w:tab/>
    </w:r>
    <w:r>
      <w:rPr>
        <w:rStyle w:val="PageNumber"/>
      </w:rPr>
      <w:fldChar w:fldCharType="begin"/>
    </w:r>
    <w:r>
      <w:rPr>
        <w:rStyle w:val="PageNumber"/>
      </w:rPr>
      <w:instrText xml:space="preserve"> PAGE </w:instrText>
    </w:r>
    <w:r>
      <w:rPr>
        <w:rStyle w:val="PageNumber"/>
      </w:rPr>
      <w:fldChar w:fldCharType="separate"/>
    </w:r>
    <w:r w:rsidR="00E351BE">
      <w:rPr>
        <w:rStyle w:val="PageNumber"/>
        <w:noProof/>
      </w:rPr>
      <w:t>16</w:t>
    </w:r>
    <w:r>
      <w:rPr>
        <w:rStyle w:val="PageNumber"/>
      </w:rPr>
      <w:fldChar w:fldCharType="end"/>
    </w:r>
    <w:r>
      <w:rPr>
        <w:rStyle w:val="PageNumber"/>
      </w:rPr>
      <w:tab/>
      <w:t>February 2018</w:t>
    </w:r>
  </w:p>
  <w:p w14:paraId="05501EFE" w14:textId="77777777" w:rsidR="005033F6" w:rsidRDefault="005033F6">
    <w:pPr>
      <w:pStyle w:val="Footer"/>
    </w:pPr>
    <w:r>
      <w:t>Interface Control Document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F" w14:textId="77777777" w:rsidR="005033F6" w:rsidRDefault="005033F6"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5033F6" w:rsidRDefault="005033F6">
    <w:pPr>
      <w:pStyle w:val="Footer"/>
    </w:pPr>
    <w:r>
      <w:t>Interface Control Document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F02" w14:textId="77777777" w:rsidR="005033F6" w:rsidRDefault="005033F6"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5033F6" w:rsidRPr="007B65D7" w:rsidRDefault="005033F6" w:rsidP="007B65D7">
    <w:pPr>
      <w:pStyle w:val="Footer"/>
    </w:pPr>
    <w:r>
      <w:rPr>
        <w:rStyle w:val="PageNumber"/>
      </w:rPr>
      <w:t>Interface Control Document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33EAD4" w14:textId="77777777" w:rsidR="004B52B3" w:rsidRDefault="004B52B3">
      <w:r>
        <w:separator/>
      </w:r>
    </w:p>
    <w:p w14:paraId="63C4C186" w14:textId="77777777" w:rsidR="004B52B3" w:rsidRDefault="004B52B3"/>
  </w:footnote>
  <w:footnote w:type="continuationSeparator" w:id="0">
    <w:p w14:paraId="704CC005" w14:textId="77777777" w:rsidR="004B52B3" w:rsidRDefault="004B52B3">
      <w:r>
        <w:continuationSeparator/>
      </w:r>
    </w:p>
    <w:p w14:paraId="4B6F7A2D" w14:textId="77777777" w:rsidR="004B52B3" w:rsidRDefault="004B52B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F01" w14:textId="77777777" w:rsidR="005033F6" w:rsidRPr="001336D2" w:rsidRDefault="005033F6">
    <w:pPr>
      <w:rPr>
        <w:color w:val="FF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nsid w:val="05A00ADC"/>
    <w:multiLevelType w:val="hybridMultilevel"/>
    <w:tmpl w:val="925653D8"/>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7">
    <w:nsid w:val="0FCA68BD"/>
    <w:multiLevelType w:val="multilevel"/>
    <w:tmpl w:val="A6DCC70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3">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6"/>
  </w:num>
  <w:num w:numId="4">
    <w:abstractNumId w:val="22"/>
  </w:num>
  <w:num w:numId="5">
    <w:abstractNumId w:val="23"/>
  </w:num>
  <w:num w:numId="6">
    <w:abstractNumId w:val="18"/>
  </w:num>
  <w:num w:numId="7">
    <w:abstractNumId w:val="15"/>
  </w:num>
  <w:num w:numId="8">
    <w:abstractNumId w:val="12"/>
  </w:num>
  <w:num w:numId="9">
    <w:abstractNumId w:val="7"/>
  </w:num>
  <w:num w:numId="10">
    <w:abstractNumId w:val="1"/>
  </w:num>
  <w:num w:numId="11">
    <w:abstractNumId w:val="5"/>
  </w:num>
  <w:num w:numId="12">
    <w:abstractNumId w:val="3"/>
  </w:num>
  <w:num w:numId="13">
    <w:abstractNumId w:val="17"/>
  </w:num>
  <w:num w:numId="14">
    <w:abstractNumId w:val="11"/>
  </w:num>
  <w:num w:numId="15">
    <w:abstractNumId w:val="14"/>
  </w:num>
  <w:num w:numId="16">
    <w:abstractNumId w:val="10"/>
  </w:num>
  <w:num w:numId="17">
    <w:abstractNumId w:val="8"/>
  </w:num>
  <w:num w:numId="18">
    <w:abstractNumId w:val="13"/>
  </w:num>
  <w:num w:numId="19">
    <w:abstractNumId w:val="20"/>
  </w:num>
  <w:num w:numId="20">
    <w:abstractNumId w:val="16"/>
  </w:num>
  <w:num w:numId="21">
    <w:abstractNumId w:val="21"/>
  </w:num>
  <w:num w:numId="22">
    <w:abstractNumId w:val="9"/>
  </w:num>
  <w:num w:numId="23">
    <w:abstractNumId w:val="19"/>
  </w:num>
  <w:num w:numId="24">
    <w:abstractNumId w:val="4"/>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ith Oulson">
    <w15:presenceInfo w15:providerId="AD" w15:userId="S-1-5-21-3879305808-3289165270-514292028-2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trackRevisions/>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71DA"/>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52F4"/>
    <w:rsid w:val="000371B5"/>
    <w:rsid w:val="00037AD4"/>
    <w:rsid w:val="00041F69"/>
    <w:rsid w:val="000426BB"/>
    <w:rsid w:val="00045887"/>
    <w:rsid w:val="0004591D"/>
    <w:rsid w:val="0004636C"/>
    <w:rsid w:val="000479A7"/>
    <w:rsid w:val="00050337"/>
    <w:rsid w:val="00051952"/>
    <w:rsid w:val="00055A46"/>
    <w:rsid w:val="00056AE9"/>
    <w:rsid w:val="000612EB"/>
    <w:rsid w:val="00062C58"/>
    <w:rsid w:val="0006345A"/>
    <w:rsid w:val="00067AC8"/>
    <w:rsid w:val="000702CE"/>
    <w:rsid w:val="00071609"/>
    <w:rsid w:val="00071F6E"/>
    <w:rsid w:val="00072280"/>
    <w:rsid w:val="00072FCC"/>
    <w:rsid w:val="00073275"/>
    <w:rsid w:val="0007330F"/>
    <w:rsid w:val="0007382D"/>
    <w:rsid w:val="00074879"/>
    <w:rsid w:val="000814FF"/>
    <w:rsid w:val="00082DC9"/>
    <w:rsid w:val="000833D1"/>
    <w:rsid w:val="000852ED"/>
    <w:rsid w:val="000855D3"/>
    <w:rsid w:val="00086F75"/>
    <w:rsid w:val="00090448"/>
    <w:rsid w:val="00090AE2"/>
    <w:rsid w:val="00090B9D"/>
    <w:rsid w:val="00091273"/>
    <w:rsid w:val="0009164F"/>
    <w:rsid w:val="00094463"/>
    <w:rsid w:val="00096992"/>
    <w:rsid w:val="0009752E"/>
    <w:rsid w:val="00097D78"/>
    <w:rsid w:val="000A0099"/>
    <w:rsid w:val="000A0688"/>
    <w:rsid w:val="000A0764"/>
    <w:rsid w:val="000A100B"/>
    <w:rsid w:val="000A7B20"/>
    <w:rsid w:val="000B11AD"/>
    <w:rsid w:val="000B156B"/>
    <w:rsid w:val="000B23F8"/>
    <w:rsid w:val="000C01E6"/>
    <w:rsid w:val="000C1BAC"/>
    <w:rsid w:val="000C1F69"/>
    <w:rsid w:val="000C3757"/>
    <w:rsid w:val="000C79B8"/>
    <w:rsid w:val="000C7B8D"/>
    <w:rsid w:val="000D16C8"/>
    <w:rsid w:val="000D341A"/>
    <w:rsid w:val="000D715D"/>
    <w:rsid w:val="000E0A48"/>
    <w:rsid w:val="000E1D0A"/>
    <w:rsid w:val="000E21B5"/>
    <w:rsid w:val="000E4C82"/>
    <w:rsid w:val="000E4C92"/>
    <w:rsid w:val="000E5594"/>
    <w:rsid w:val="000E59A0"/>
    <w:rsid w:val="000E67FF"/>
    <w:rsid w:val="000E7B19"/>
    <w:rsid w:val="000F2916"/>
    <w:rsid w:val="000F3438"/>
    <w:rsid w:val="000F3725"/>
    <w:rsid w:val="000F3733"/>
    <w:rsid w:val="000F38F1"/>
    <w:rsid w:val="000F62AB"/>
    <w:rsid w:val="000F7319"/>
    <w:rsid w:val="0010179F"/>
    <w:rsid w:val="00102C53"/>
    <w:rsid w:val="00104399"/>
    <w:rsid w:val="00105938"/>
    <w:rsid w:val="0010664C"/>
    <w:rsid w:val="00106685"/>
    <w:rsid w:val="00107971"/>
    <w:rsid w:val="00110B3B"/>
    <w:rsid w:val="00111074"/>
    <w:rsid w:val="0011412C"/>
    <w:rsid w:val="00115BE9"/>
    <w:rsid w:val="00116343"/>
    <w:rsid w:val="00117745"/>
    <w:rsid w:val="00117A3B"/>
    <w:rsid w:val="00117B6E"/>
    <w:rsid w:val="0012060D"/>
    <w:rsid w:val="00120BEC"/>
    <w:rsid w:val="00125C1D"/>
    <w:rsid w:val="001264E8"/>
    <w:rsid w:val="001270AB"/>
    <w:rsid w:val="001278A1"/>
    <w:rsid w:val="001278C3"/>
    <w:rsid w:val="00133156"/>
    <w:rsid w:val="001336D2"/>
    <w:rsid w:val="00134C52"/>
    <w:rsid w:val="00136094"/>
    <w:rsid w:val="0014468B"/>
    <w:rsid w:val="001453A5"/>
    <w:rsid w:val="00145CF3"/>
    <w:rsid w:val="00146C7B"/>
    <w:rsid w:val="00147C5F"/>
    <w:rsid w:val="00151087"/>
    <w:rsid w:val="001545AE"/>
    <w:rsid w:val="00154C8F"/>
    <w:rsid w:val="001569E6"/>
    <w:rsid w:val="001574A4"/>
    <w:rsid w:val="00160824"/>
    <w:rsid w:val="00160CB2"/>
    <w:rsid w:val="00161E54"/>
    <w:rsid w:val="001624C3"/>
    <w:rsid w:val="00162E7B"/>
    <w:rsid w:val="00162F6E"/>
    <w:rsid w:val="00163E68"/>
    <w:rsid w:val="00165AB8"/>
    <w:rsid w:val="00172D7F"/>
    <w:rsid w:val="00175B6F"/>
    <w:rsid w:val="00176911"/>
    <w:rsid w:val="00180235"/>
    <w:rsid w:val="001802A6"/>
    <w:rsid w:val="0018396C"/>
    <w:rsid w:val="001850DD"/>
    <w:rsid w:val="00185707"/>
    <w:rsid w:val="00186009"/>
    <w:rsid w:val="001876CC"/>
    <w:rsid w:val="00187CA5"/>
    <w:rsid w:val="00191289"/>
    <w:rsid w:val="00192A67"/>
    <w:rsid w:val="00193FF0"/>
    <w:rsid w:val="00194B33"/>
    <w:rsid w:val="00196DE2"/>
    <w:rsid w:val="00196F00"/>
    <w:rsid w:val="001A0118"/>
    <w:rsid w:val="001A0A2A"/>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C0031"/>
    <w:rsid w:val="001C1A0A"/>
    <w:rsid w:val="001C2FCA"/>
    <w:rsid w:val="001C5800"/>
    <w:rsid w:val="001C5EA6"/>
    <w:rsid w:val="001C69AB"/>
    <w:rsid w:val="001C6D26"/>
    <w:rsid w:val="001C713F"/>
    <w:rsid w:val="001C77D1"/>
    <w:rsid w:val="001D14AC"/>
    <w:rsid w:val="001D1C21"/>
    <w:rsid w:val="001D3222"/>
    <w:rsid w:val="001D6650"/>
    <w:rsid w:val="001D69F5"/>
    <w:rsid w:val="001E040B"/>
    <w:rsid w:val="001E1E32"/>
    <w:rsid w:val="001E40E8"/>
    <w:rsid w:val="001E4B39"/>
    <w:rsid w:val="001E4EA2"/>
    <w:rsid w:val="001E55B8"/>
    <w:rsid w:val="001E6142"/>
    <w:rsid w:val="001E6E2D"/>
    <w:rsid w:val="001F2379"/>
    <w:rsid w:val="001F2E54"/>
    <w:rsid w:val="001F388B"/>
    <w:rsid w:val="001F3B92"/>
    <w:rsid w:val="001F5466"/>
    <w:rsid w:val="001F5DEB"/>
    <w:rsid w:val="001F702C"/>
    <w:rsid w:val="001F74AA"/>
    <w:rsid w:val="00203CBD"/>
    <w:rsid w:val="00210034"/>
    <w:rsid w:val="002109B4"/>
    <w:rsid w:val="00211B52"/>
    <w:rsid w:val="00214349"/>
    <w:rsid w:val="002143E8"/>
    <w:rsid w:val="00214639"/>
    <w:rsid w:val="002157ED"/>
    <w:rsid w:val="0021620A"/>
    <w:rsid w:val="00216F89"/>
    <w:rsid w:val="00217034"/>
    <w:rsid w:val="00217A1E"/>
    <w:rsid w:val="00221697"/>
    <w:rsid w:val="0022223F"/>
    <w:rsid w:val="002230A8"/>
    <w:rsid w:val="002230C1"/>
    <w:rsid w:val="00224B2E"/>
    <w:rsid w:val="002253CD"/>
    <w:rsid w:val="002273CA"/>
    <w:rsid w:val="00230CC8"/>
    <w:rsid w:val="00234111"/>
    <w:rsid w:val="00234740"/>
    <w:rsid w:val="00234F14"/>
    <w:rsid w:val="002408A1"/>
    <w:rsid w:val="002413BB"/>
    <w:rsid w:val="0024184C"/>
    <w:rsid w:val="00242177"/>
    <w:rsid w:val="0024295E"/>
    <w:rsid w:val="00242CCE"/>
    <w:rsid w:val="002432C6"/>
    <w:rsid w:val="00243801"/>
    <w:rsid w:val="002438CE"/>
    <w:rsid w:val="002440FC"/>
    <w:rsid w:val="00244579"/>
    <w:rsid w:val="00245216"/>
    <w:rsid w:val="002464A9"/>
    <w:rsid w:val="0024725B"/>
    <w:rsid w:val="00247C7D"/>
    <w:rsid w:val="002505AA"/>
    <w:rsid w:val="002506FF"/>
    <w:rsid w:val="002529B6"/>
    <w:rsid w:val="00252BD5"/>
    <w:rsid w:val="00252F1E"/>
    <w:rsid w:val="00256419"/>
    <w:rsid w:val="00256F04"/>
    <w:rsid w:val="00257CD3"/>
    <w:rsid w:val="00260372"/>
    <w:rsid w:val="00263416"/>
    <w:rsid w:val="002646C1"/>
    <w:rsid w:val="00266D60"/>
    <w:rsid w:val="00267512"/>
    <w:rsid w:val="002676DD"/>
    <w:rsid w:val="00274BB7"/>
    <w:rsid w:val="002753B5"/>
    <w:rsid w:val="002759DA"/>
    <w:rsid w:val="002765D0"/>
    <w:rsid w:val="002766C5"/>
    <w:rsid w:val="0027730D"/>
    <w:rsid w:val="00277CE7"/>
    <w:rsid w:val="002808E4"/>
    <w:rsid w:val="00282EDE"/>
    <w:rsid w:val="002864F1"/>
    <w:rsid w:val="00291AE3"/>
    <w:rsid w:val="00293D0A"/>
    <w:rsid w:val="002950A2"/>
    <w:rsid w:val="00296309"/>
    <w:rsid w:val="002A06F6"/>
    <w:rsid w:val="002A0C8C"/>
    <w:rsid w:val="002A1614"/>
    <w:rsid w:val="002A1F6B"/>
    <w:rsid w:val="002A204C"/>
    <w:rsid w:val="002A2EE5"/>
    <w:rsid w:val="002A2FF8"/>
    <w:rsid w:val="002A3847"/>
    <w:rsid w:val="002A4719"/>
    <w:rsid w:val="002A58B7"/>
    <w:rsid w:val="002A62AF"/>
    <w:rsid w:val="002A71DF"/>
    <w:rsid w:val="002B01FC"/>
    <w:rsid w:val="002B16A9"/>
    <w:rsid w:val="002B3C02"/>
    <w:rsid w:val="002C0ABF"/>
    <w:rsid w:val="002C0DF1"/>
    <w:rsid w:val="002C1296"/>
    <w:rsid w:val="002C39A9"/>
    <w:rsid w:val="002C3B31"/>
    <w:rsid w:val="002C5C98"/>
    <w:rsid w:val="002C6335"/>
    <w:rsid w:val="002D0C49"/>
    <w:rsid w:val="002D13A7"/>
    <w:rsid w:val="002D1A6C"/>
    <w:rsid w:val="002D37B7"/>
    <w:rsid w:val="002D3EF6"/>
    <w:rsid w:val="002D40E3"/>
    <w:rsid w:val="002D5204"/>
    <w:rsid w:val="002D6B5E"/>
    <w:rsid w:val="002D7025"/>
    <w:rsid w:val="002E122E"/>
    <w:rsid w:val="002E12C4"/>
    <w:rsid w:val="002E1CB7"/>
    <w:rsid w:val="002E1D8C"/>
    <w:rsid w:val="002E22F6"/>
    <w:rsid w:val="002E2968"/>
    <w:rsid w:val="002E2D8C"/>
    <w:rsid w:val="002E3512"/>
    <w:rsid w:val="002E3ADB"/>
    <w:rsid w:val="002E6555"/>
    <w:rsid w:val="002E7077"/>
    <w:rsid w:val="002E737D"/>
    <w:rsid w:val="002E751D"/>
    <w:rsid w:val="002E76AB"/>
    <w:rsid w:val="002F0076"/>
    <w:rsid w:val="002F3C0F"/>
    <w:rsid w:val="002F4596"/>
    <w:rsid w:val="002F5410"/>
    <w:rsid w:val="002F5EFA"/>
    <w:rsid w:val="002F7C83"/>
    <w:rsid w:val="003005A5"/>
    <w:rsid w:val="00302507"/>
    <w:rsid w:val="003046F0"/>
    <w:rsid w:val="003048D9"/>
    <w:rsid w:val="00305338"/>
    <w:rsid w:val="0030610C"/>
    <w:rsid w:val="0030639C"/>
    <w:rsid w:val="00306E11"/>
    <w:rsid w:val="0030791E"/>
    <w:rsid w:val="00310CC1"/>
    <w:rsid w:val="003110DB"/>
    <w:rsid w:val="003114C9"/>
    <w:rsid w:val="0031169A"/>
    <w:rsid w:val="003128B2"/>
    <w:rsid w:val="00313577"/>
    <w:rsid w:val="00313BE2"/>
    <w:rsid w:val="00313DB7"/>
    <w:rsid w:val="00313F2A"/>
    <w:rsid w:val="00313F35"/>
    <w:rsid w:val="00314AE8"/>
    <w:rsid w:val="00314B90"/>
    <w:rsid w:val="003153A9"/>
    <w:rsid w:val="00315D3C"/>
    <w:rsid w:val="003160DE"/>
    <w:rsid w:val="0031639E"/>
    <w:rsid w:val="00316651"/>
    <w:rsid w:val="00316E1B"/>
    <w:rsid w:val="00317686"/>
    <w:rsid w:val="0032241E"/>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155"/>
    <w:rsid w:val="00351368"/>
    <w:rsid w:val="003528DE"/>
    <w:rsid w:val="00353152"/>
    <w:rsid w:val="0035693E"/>
    <w:rsid w:val="00362AB7"/>
    <w:rsid w:val="003635BD"/>
    <w:rsid w:val="0036519F"/>
    <w:rsid w:val="0037013A"/>
    <w:rsid w:val="003713C8"/>
    <w:rsid w:val="0037310E"/>
    <w:rsid w:val="00374141"/>
    <w:rsid w:val="003746FF"/>
    <w:rsid w:val="00374D17"/>
    <w:rsid w:val="00376DD4"/>
    <w:rsid w:val="0037705A"/>
    <w:rsid w:val="00377177"/>
    <w:rsid w:val="0038145C"/>
    <w:rsid w:val="00381ACF"/>
    <w:rsid w:val="003828F1"/>
    <w:rsid w:val="00382D1E"/>
    <w:rsid w:val="00385415"/>
    <w:rsid w:val="0038788F"/>
    <w:rsid w:val="00392B05"/>
    <w:rsid w:val="00393E8A"/>
    <w:rsid w:val="00394B50"/>
    <w:rsid w:val="003975A4"/>
    <w:rsid w:val="003A0BED"/>
    <w:rsid w:val="003A158C"/>
    <w:rsid w:val="003A2865"/>
    <w:rsid w:val="003A45A2"/>
    <w:rsid w:val="003A45F8"/>
    <w:rsid w:val="003A47B0"/>
    <w:rsid w:val="003A4971"/>
    <w:rsid w:val="003A4C2C"/>
    <w:rsid w:val="003B0B98"/>
    <w:rsid w:val="003B176B"/>
    <w:rsid w:val="003B19FF"/>
    <w:rsid w:val="003B3DCB"/>
    <w:rsid w:val="003B6FE5"/>
    <w:rsid w:val="003B74C8"/>
    <w:rsid w:val="003B7504"/>
    <w:rsid w:val="003C23F2"/>
    <w:rsid w:val="003C2662"/>
    <w:rsid w:val="003C30F5"/>
    <w:rsid w:val="003D0F64"/>
    <w:rsid w:val="003D1C66"/>
    <w:rsid w:val="003D4500"/>
    <w:rsid w:val="003D4ED3"/>
    <w:rsid w:val="003D5238"/>
    <w:rsid w:val="003D59EF"/>
    <w:rsid w:val="003D5CCD"/>
    <w:rsid w:val="003D72CF"/>
    <w:rsid w:val="003D7B6F"/>
    <w:rsid w:val="003D7EA1"/>
    <w:rsid w:val="003E08F5"/>
    <w:rsid w:val="003E1770"/>
    <w:rsid w:val="003E1F74"/>
    <w:rsid w:val="003E4BB3"/>
    <w:rsid w:val="003E7124"/>
    <w:rsid w:val="003F0357"/>
    <w:rsid w:val="003F0E04"/>
    <w:rsid w:val="003F1E2F"/>
    <w:rsid w:val="003F4789"/>
    <w:rsid w:val="003F565F"/>
    <w:rsid w:val="003F5C79"/>
    <w:rsid w:val="003F78AA"/>
    <w:rsid w:val="003F7DF6"/>
    <w:rsid w:val="003F7E75"/>
    <w:rsid w:val="00400F9F"/>
    <w:rsid w:val="004021CC"/>
    <w:rsid w:val="00402706"/>
    <w:rsid w:val="004032AA"/>
    <w:rsid w:val="00404639"/>
    <w:rsid w:val="00405072"/>
    <w:rsid w:val="00406FAE"/>
    <w:rsid w:val="004145D9"/>
    <w:rsid w:val="004154BD"/>
    <w:rsid w:val="0041577C"/>
    <w:rsid w:val="00415F42"/>
    <w:rsid w:val="0042119A"/>
    <w:rsid w:val="00423003"/>
    <w:rsid w:val="00423A58"/>
    <w:rsid w:val="00424320"/>
    <w:rsid w:val="00426867"/>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645C"/>
    <w:rsid w:val="0045649E"/>
    <w:rsid w:val="00456859"/>
    <w:rsid w:val="004568A3"/>
    <w:rsid w:val="00462168"/>
    <w:rsid w:val="00462ECC"/>
    <w:rsid w:val="00464741"/>
    <w:rsid w:val="00465DF8"/>
    <w:rsid w:val="00466D6B"/>
    <w:rsid w:val="00466DC9"/>
    <w:rsid w:val="00467C2B"/>
    <w:rsid w:val="0047144B"/>
    <w:rsid w:val="00473584"/>
    <w:rsid w:val="00474A82"/>
    <w:rsid w:val="00474BBC"/>
    <w:rsid w:val="00475EA5"/>
    <w:rsid w:val="00475EEE"/>
    <w:rsid w:val="004767BE"/>
    <w:rsid w:val="00476A82"/>
    <w:rsid w:val="004774A2"/>
    <w:rsid w:val="0047750D"/>
    <w:rsid w:val="0048016C"/>
    <w:rsid w:val="004817D1"/>
    <w:rsid w:val="004819A5"/>
    <w:rsid w:val="00482F05"/>
    <w:rsid w:val="0048455F"/>
    <w:rsid w:val="00484DF4"/>
    <w:rsid w:val="0048501A"/>
    <w:rsid w:val="00485111"/>
    <w:rsid w:val="004860B4"/>
    <w:rsid w:val="004870FA"/>
    <w:rsid w:val="0049132B"/>
    <w:rsid w:val="0049181D"/>
    <w:rsid w:val="0049377F"/>
    <w:rsid w:val="004972E1"/>
    <w:rsid w:val="00497EF5"/>
    <w:rsid w:val="004A1592"/>
    <w:rsid w:val="004A281E"/>
    <w:rsid w:val="004A28E1"/>
    <w:rsid w:val="004A6038"/>
    <w:rsid w:val="004A7779"/>
    <w:rsid w:val="004B15AD"/>
    <w:rsid w:val="004B19B2"/>
    <w:rsid w:val="004B2AA2"/>
    <w:rsid w:val="004B4E30"/>
    <w:rsid w:val="004B52B3"/>
    <w:rsid w:val="004B64EC"/>
    <w:rsid w:val="004B7CC8"/>
    <w:rsid w:val="004B7D1A"/>
    <w:rsid w:val="004C0028"/>
    <w:rsid w:val="004C522D"/>
    <w:rsid w:val="004C76A6"/>
    <w:rsid w:val="004C76AD"/>
    <w:rsid w:val="004D0E26"/>
    <w:rsid w:val="004D1A22"/>
    <w:rsid w:val="004D3CB7"/>
    <w:rsid w:val="004D3FB6"/>
    <w:rsid w:val="004D5CD2"/>
    <w:rsid w:val="004D7CF9"/>
    <w:rsid w:val="004E1927"/>
    <w:rsid w:val="004E4DC1"/>
    <w:rsid w:val="004F060B"/>
    <w:rsid w:val="004F0FB3"/>
    <w:rsid w:val="004F1F89"/>
    <w:rsid w:val="004F3A80"/>
    <w:rsid w:val="00500EE1"/>
    <w:rsid w:val="005033F6"/>
    <w:rsid w:val="005041D5"/>
    <w:rsid w:val="00504BC1"/>
    <w:rsid w:val="00504DD3"/>
    <w:rsid w:val="00505776"/>
    <w:rsid w:val="00506513"/>
    <w:rsid w:val="00507012"/>
    <w:rsid w:val="00515EB2"/>
    <w:rsid w:val="00515F2A"/>
    <w:rsid w:val="005204B8"/>
    <w:rsid w:val="00520FDF"/>
    <w:rsid w:val="0052687A"/>
    <w:rsid w:val="00526AC1"/>
    <w:rsid w:val="00527B5C"/>
    <w:rsid w:val="00530D34"/>
    <w:rsid w:val="00531CD9"/>
    <w:rsid w:val="005327F9"/>
    <w:rsid w:val="00532B92"/>
    <w:rsid w:val="00532CFF"/>
    <w:rsid w:val="00533440"/>
    <w:rsid w:val="005356F9"/>
    <w:rsid w:val="00537C1A"/>
    <w:rsid w:val="00542949"/>
    <w:rsid w:val="00542C6C"/>
    <w:rsid w:val="00543E06"/>
    <w:rsid w:val="005440EB"/>
    <w:rsid w:val="00550503"/>
    <w:rsid w:val="005530C0"/>
    <w:rsid w:val="00553FC0"/>
    <w:rsid w:val="00554B8F"/>
    <w:rsid w:val="00556AE3"/>
    <w:rsid w:val="00560154"/>
    <w:rsid w:val="005603C5"/>
    <w:rsid w:val="00560616"/>
    <w:rsid w:val="005606E8"/>
    <w:rsid w:val="00561829"/>
    <w:rsid w:val="0056232B"/>
    <w:rsid w:val="005647C7"/>
    <w:rsid w:val="0056618E"/>
    <w:rsid w:val="00566724"/>
    <w:rsid w:val="00566D6A"/>
    <w:rsid w:val="00567604"/>
    <w:rsid w:val="005677AB"/>
    <w:rsid w:val="00567E5B"/>
    <w:rsid w:val="005719C3"/>
    <w:rsid w:val="005726BE"/>
    <w:rsid w:val="00573231"/>
    <w:rsid w:val="00574B3C"/>
    <w:rsid w:val="005750FD"/>
    <w:rsid w:val="00575A45"/>
    <w:rsid w:val="00575CFA"/>
    <w:rsid w:val="00575F3E"/>
    <w:rsid w:val="005768BC"/>
    <w:rsid w:val="00576B05"/>
    <w:rsid w:val="00580AD6"/>
    <w:rsid w:val="005852DF"/>
    <w:rsid w:val="00585881"/>
    <w:rsid w:val="00586DF2"/>
    <w:rsid w:val="00587890"/>
    <w:rsid w:val="00591BDD"/>
    <w:rsid w:val="00591D04"/>
    <w:rsid w:val="00593E82"/>
    <w:rsid w:val="005942BF"/>
    <w:rsid w:val="0059462C"/>
    <w:rsid w:val="00594DEE"/>
    <w:rsid w:val="00594E97"/>
    <w:rsid w:val="005A0FEA"/>
    <w:rsid w:val="005A22F8"/>
    <w:rsid w:val="005A24B2"/>
    <w:rsid w:val="005A2AE6"/>
    <w:rsid w:val="005A51A5"/>
    <w:rsid w:val="005A54D2"/>
    <w:rsid w:val="005A56B4"/>
    <w:rsid w:val="005A722B"/>
    <w:rsid w:val="005B207F"/>
    <w:rsid w:val="005B2C5D"/>
    <w:rsid w:val="005B2D04"/>
    <w:rsid w:val="005B392E"/>
    <w:rsid w:val="005B3B50"/>
    <w:rsid w:val="005B631B"/>
    <w:rsid w:val="005B6A29"/>
    <w:rsid w:val="005C1B76"/>
    <w:rsid w:val="005C2354"/>
    <w:rsid w:val="005C446F"/>
    <w:rsid w:val="005C4562"/>
    <w:rsid w:val="005D18C5"/>
    <w:rsid w:val="005D368C"/>
    <w:rsid w:val="005D3B22"/>
    <w:rsid w:val="005D46C3"/>
    <w:rsid w:val="005D549D"/>
    <w:rsid w:val="005D7968"/>
    <w:rsid w:val="005E0B43"/>
    <w:rsid w:val="005E1338"/>
    <w:rsid w:val="005E16EF"/>
    <w:rsid w:val="005E19F1"/>
    <w:rsid w:val="005E2300"/>
    <w:rsid w:val="005E2AF9"/>
    <w:rsid w:val="005E2E31"/>
    <w:rsid w:val="005E45E9"/>
    <w:rsid w:val="005E654F"/>
    <w:rsid w:val="005F1D3A"/>
    <w:rsid w:val="005F558A"/>
    <w:rsid w:val="005F7200"/>
    <w:rsid w:val="0060149D"/>
    <w:rsid w:val="00601AEC"/>
    <w:rsid w:val="00602983"/>
    <w:rsid w:val="0060529E"/>
    <w:rsid w:val="00605771"/>
    <w:rsid w:val="00605CF7"/>
    <w:rsid w:val="00606B5F"/>
    <w:rsid w:val="0061119D"/>
    <w:rsid w:val="00611AF1"/>
    <w:rsid w:val="00621033"/>
    <w:rsid w:val="00621DC0"/>
    <w:rsid w:val="00623D4F"/>
    <w:rsid w:val="00627B18"/>
    <w:rsid w:val="006310DA"/>
    <w:rsid w:val="00635C19"/>
    <w:rsid w:val="00637151"/>
    <w:rsid w:val="0064184D"/>
    <w:rsid w:val="00642849"/>
    <w:rsid w:val="00645F3C"/>
    <w:rsid w:val="00647266"/>
    <w:rsid w:val="00651EE8"/>
    <w:rsid w:val="0065443F"/>
    <w:rsid w:val="00654500"/>
    <w:rsid w:val="00655A00"/>
    <w:rsid w:val="00655F23"/>
    <w:rsid w:val="006627CB"/>
    <w:rsid w:val="00663B92"/>
    <w:rsid w:val="00664D4F"/>
    <w:rsid w:val="0066591C"/>
    <w:rsid w:val="00665BF6"/>
    <w:rsid w:val="0066707E"/>
    <w:rsid w:val="006670D2"/>
    <w:rsid w:val="00667E47"/>
    <w:rsid w:val="00672377"/>
    <w:rsid w:val="00672430"/>
    <w:rsid w:val="006725AA"/>
    <w:rsid w:val="006734D2"/>
    <w:rsid w:val="0067493C"/>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A155A"/>
    <w:rsid w:val="006A20A1"/>
    <w:rsid w:val="006A2ED7"/>
    <w:rsid w:val="006A37E1"/>
    <w:rsid w:val="006A4B74"/>
    <w:rsid w:val="006A6AE0"/>
    <w:rsid w:val="006A7029"/>
    <w:rsid w:val="006A74AF"/>
    <w:rsid w:val="006A7603"/>
    <w:rsid w:val="006B17A7"/>
    <w:rsid w:val="006B3547"/>
    <w:rsid w:val="006B3844"/>
    <w:rsid w:val="006B4DBA"/>
    <w:rsid w:val="006B6422"/>
    <w:rsid w:val="006B683D"/>
    <w:rsid w:val="006B6E61"/>
    <w:rsid w:val="006B782F"/>
    <w:rsid w:val="006C162A"/>
    <w:rsid w:val="006C3858"/>
    <w:rsid w:val="006C450E"/>
    <w:rsid w:val="006C75A8"/>
    <w:rsid w:val="006C7B2E"/>
    <w:rsid w:val="006D0DE4"/>
    <w:rsid w:val="006D1685"/>
    <w:rsid w:val="006D1C9B"/>
    <w:rsid w:val="006D4142"/>
    <w:rsid w:val="006D42C1"/>
    <w:rsid w:val="006D5A19"/>
    <w:rsid w:val="006D68D8"/>
    <w:rsid w:val="006D68DA"/>
    <w:rsid w:val="006E003D"/>
    <w:rsid w:val="006E0345"/>
    <w:rsid w:val="006E26E0"/>
    <w:rsid w:val="006E32B4"/>
    <w:rsid w:val="006E32E0"/>
    <w:rsid w:val="006E4909"/>
    <w:rsid w:val="006E4B3F"/>
    <w:rsid w:val="006E5531"/>
    <w:rsid w:val="006E6316"/>
    <w:rsid w:val="006E75DD"/>
    <w:rsid w:val="006F0EC9"/>
    <w:rsid w:val="006F6D65"/>
    <w:rsid w:val="00700082"/>
    <w:rsid w:val="00700808"/>
    <w:rsid w:val="00700BC1"/>
    <w:rsid w:val="00701D8D"/>
    <w:rsid w:val="0070248B"/>
    <w:rsid w:val="00702C3C"/>
    <w:rsid w:val="00703E85"/>
    <w:rsid w:val="007046A6"/>
    <w:rsid w:val="00704FAD"/>
    <w:rsid w:val="007053CD"/>
    <w:rsid w:val="00705722"/>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569B"/>
    <w:rsid w:val="007269EC"/>
    <w:rsid w:val="0072725E"/>
    <w:rsid w:val="0072774F"/>
    <w:rsid w:val="00730277"/>
    <w:rsid w:val="0073046E"/>
    <w:rsid w:val="0073078F"/>
    <w:rsid w:val="007316E5"/>
    <w:rsid w:val="00732B9E"/>
    <w:rsid w:val="00732F3D"/>
    <w:rsid w:val="00734939"/>
    <w:rsid w:val="00736B0D"/>
    <w:rsid w:val="00736B78"/>
    <w:rsid w:val="0074152D"/>
    <w:rsid w:val="00741F47"/>
    <w:rsid w:val="00742E23"/>
    <w:rsid w:val="00744AA0"/>
    <w:rsid w:val="00744F0F"/>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B2D"/>
    <w:rsid w:val="00765E89"/>
    <w:rsid w:val="00767052"/>
    <w:rsid w:val="00774A20"/>
    <w:rsid w:val="0077654D"/>
    <w:rsid w:val="00780537"/>
    <w:rsid w:val="007809A2"/>
    <w:rsid w:val="00781144"/>
    <w:rsid w:val="00781C05"/>
    <w:rsid w:val="0078333C"/>
    <w:rsid w:val="00784AAE"/>
    <w:rsid w:val="00785323"/>
    <w:rsid w:val="00785750"/>
    <w:rsid w:val="007864FA"/>
    <w:rsid w:val="00786756"/>
    <w:rsid w:val="007875FC"/>
    <w:rsid w:val="0078769E"/>
    <w:rsid w:val="00787C9F"/>
    <w:rsid w:val="00790697"/>
    <w:rsid w:val="00790D03"/>
    <w:rsid w:val="007921F1"/>
    <w:rsid w:val="007926DE"/>
    <w:rsid w:val="0079375A"/>
    <w:rsid w:val="00794176"/>
    <w:rsid w:val="00794188"/>
    <w:rsid w:val="007943A8"/>
    <w:rsid w:val="007A35C2"/>
    <w:rsid w:val="007A39CC"/>
    <w:rsid w:val="007A4B35"/>
    <w:rsid w:val="007A54EE"/>
    <w:rsid w:val="007A55D2"/>
    <w:rsid w:val="007A759E"/>
    <w:rsid w:val="007A7B34"/>
    <w:rsid w:val="007B08CC"/>
    <w:rsid w:val="007B1B0C"/>
    <w:rsid w:val="007B3CEE"/>
    <w:rsid w:val="007B54F4"/>
    <w:rsid w:val="007B65D7"/>
    <w:rsid w:val="007B693F"/>
    <w:rsid w:val="007C2637"/>
    <w:rsid w:val="007C440B"/>
    <w:rsid w:val="007C4FC1"/>
    <w:rsid w:val="007D0EF3"/>
    <w:rsid w:val="007D22F9"/>
    <w:rsid w:val="007D2C5E"/>
    <w:rsid w:val="007D3AE8"/>
    <w:rsid w:val="007D5ECC"/>
    <w:rsid w:val="007D680B"/>
    <w:rsid w:val="007E05D4"/>
    <w:rsid w:val="007E0A8E"/>
    <w:rsid w:val="007E155F"/>
    <w:rsid w:val="007E1C43"/>
    <w:rsid w:val="007E1F3F"/>
    <w:rsid w:val="007E343F"/>
    <w:rsid w:val="007E4370"/>
    <w:rsid w:val="007E71D7"/>
    <w:rsid w:val="007F2B4D"/>
    <w:rsid w:val="007F3397"/>
    <w:rsid w:val="007F3A74"/>
    <w:rsid w:val="007F6892"/>
    <w:rsid w:val="007F767C"/>
    <w:rsid w:val="00801B32"/>
    <w:rsid w:val="008052DE"/>
    <w:rsid w:val="00805B82"/>
    <w:rsid w:val="00806872"/>
    <w:rsid w:val="00811706"/>
    <w:rsid w:val="008134FE"/>
    <w:rsid w:val="00815C2E"/>
    <w:rsid w:val="008218AA"/>
    <w:rsid w:val="00821FD9"/>
    <w:rsid w:val="008231E7"/>
    <w:rsid w:val="00823603"/>
    <w:rsid w:val="00824C90"/>
    <w:rsid w:val="00825719"/>
    <w:rsid w:val="008258C0"/>
    <w:rsid w:val="00827B22"/>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71E3C"/>
    <w:rsid w:val="008720B8"/>
    <w:rsid w:val="008725F2"/>
    <w:rsid w:val="00875671"/>
    <w:rsid w:val="008770A8"/>
    <w:rsid w:val="008771A6"/>
    <w:rsid w:val="00880C3D"/>
    <w:rsid w:val="008818D8"/>
    <w:rsid w:val="0088450F"/>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783A"/>
    <w:rsid w:val="008B3D1F"/>
    <w:rsid w:val="008B430E"/>
    <w:rsid w:val="008B568B"/>
    <w:rsid w:val="008B644E"/>
    <w:rsid w:val="008B795C"/>
    <w:rsid w:val="008C0642"/>
    <w:rsid w:val="008C1BAD"/>
    <w:rsid w:val="008C274E"/>
    <w:rsid w:val="008C2AB7"/>
    <w:rsid w:val="008C2F21"/>
    <w:rsid w:val="008C4576"/>
    <w:rsid w:val="008C4D0E"/>
    <w:rsid w:val="008C5347"/>
    <w:rsid w:val="008C7548"/>
    <w:rsid w:val="008C7AB2"/>
    <w:rsid w:val="008D0916"/>
    <w:rsid w:val="008D191D"/>
    <w:rsid w:val="008D248D"/>
    <w:rsid w:val="008D2661"/>
    <w:rsid w:val="008D2ED5"/>
    <w:rsid w:val="008D3681"/>
    <w:rsid w:val="008D3BE9"/>
    <w:rsid w:val="008D4E31"/>
    <w:rsid w:val="008D6920"/>
    <w:rsid w:val="008D6B9A"/>
    <w:rsid w:val="008E25D1"/>
    <w:rsid w:val="008E2EA6"/>
    <w:rsid w:val="008E3EF4"/>
    <w:rsid w:val="008E4A67"/>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49B9"/>
    <w:rsid w:val="009269D6"/>
    <w:rsid w:val="009313FE"/>
    <w:rsid w:val="00931F47"/>
    <w:rsid w:val="00934238"/>
    <w:rsid w:val="009346CB"/>
    <w:rsid w:val="00934908"/>
    <w:rsid w:val="009366BC"/>
    <w:rsid w:val="0093693E"/>
    <w:rsid w:val="009370DC"/>
    <w:rsid w:val="00937759"/>
    <w:rsid w:val="009407E3"/>
    <w:rsid w:val="0094096A"/>
    <w:rsid w:val="00942690"/>
    <w:rsid w:val="009453C1"/>
    <w:rsid w:val="0094609A"/>
    <w:rsid w:val="009467DD"/>
    <w:rsid w:val="009478DD"/>
    <w:rsid w:val="00947C9C"/>
    <w:rsid w:val="0095133D"/>
    <w:rsid w:val="009525C8"/>
    <w:rsid w:val="009535CD"/>
    <w:rsid w:val="00957B95"/>
    <w:rsid w:val="00960CF5"/>
    <w:rsid w:val="00961AC3"/>
    <w:rsid w:val="00962670"/>
    <w:rsid w:val="00967C1C"/>
    <w:rsid w:val="00971F2E"/>
    <w:rsid w:val="009721C9"/>
    <w:rsid w:val="00972758"/>
    <w:rsid w:val="00972D14"/>
    <w:rsid w:val="00973853"/>
    <w:rsid w:val="009763BD"/>
    <w:rsid w:val="009768C6"/>
    <w:rsid w:val="00977019"/>
    <w:rsid w:val="00977A7D"/>
    <w:rsid w:val="009810ED"/>
    <w:rsid w:val="00981768"/>
    <w:rsid w:val="00984A5F"/>
    <w:rsid w:val="00984DA0"/>
    <w:rsid w:val="00985E18"/>
    <w:rsid w:val="009868B4"/>
    <w:rsid w:val="00990AF3"/>
    <w:rsid w:val="00991613"/>
    <w:rsid w:val="00991C63"/>
    <w:rsid w:val="009921F2"/>
    <w:rsid w:val="00992EC2"/>
    <w:rsid w:val="00995F9B"/>
    <w:rsid w:val="00996E0A"/>
    <w:rsid w:val="00997C73"/>
    <w:rsid w:val="009A09A6"/>
    <w:rsid w:val="009A4073"/>
    <w:rsid w:val="009A4D03"/>
    <w:rsid w:val="009A4EB3"/>
    <w:rsid w:val="009A5C19"/>
    <w:rsid w:val="009A77D0"/>
    <w:rsid w:val="009A7E16"/>
    <w:rsid w:val="009B1957"/>
    <w:rsid w:val="009B25D6"/>
    <w:rsid w:val="009B2B69"/>
    <w:rsid w:val="009B3CD1"/>
    <w:rsid w:val="009B403C"/>
    <w:rsid w:val="009B4612"/>
    <w:rsid w:val="009B793E"/>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E0A5F"/>
    <w:rsid w:val="009E2B83"/>
    <w:rsid w:val="009E329E"/>
    <w:rsid w:val="009E47D3"/>
    <w:rsid w:val="009E7F72"/>
    <w:rsid w:val="009F3FC7"/>
    <w:rsid w:val="009F5A95"/>
    <w:rsid w:val="009F6D13"/>
    <w:rsid w:val="009F77D2"/>
    <w:rsid w:val="009F7C75"/>
    <w:rsid w:val="009F7FBA"/>
    <w:rsid w:val="00A00368"/>
    <w:rsid w:val="00A00F5B"/>
    <w:rsid w:val="00A00F73"/>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30414"/>
    <w:rsid w:val="00A3145A"/>
    <w:rsid w:val="00A372DD"/>
    <w:rsid w:val="00A37A7B"/>
    <w:rsid w:val="00A43AA1"/>
    <w:rsid w:val="00A44EFF"/>
    <w:rsid w:val="00A46A8D"/>
    <w:rsid w:val="00A47192"/>
    <w:rsid w:val="00A47265"/>
    <w:rsid w:val="00A502A4"/>
    <w:rsid w:val="00A509E6"/>
    <w:rsid w:val="00A52A73"/>
    <w:rsid w:val="00A53320"/>
    <w:rsid w:val="00A61C79"/>
    <w:rsid w:val="00A62070"/>
    <w:rsid w:val="00A62CE1"/>
    <w:rsid w:val="00A630E2"/>
    <w:rsid w:val="00A6311E"/>
    <w:rsid w:val="00A640B1"/>
    <w:rsid w:val="00A65FCF"/>
    <w:rsid w:val="00A66281"/>
    <w:rsid w:val="00A67FEB"/>
    <w:rsid w:val="00A723A5"/>
    <w:rsid w:val="00A7484F"/>
    <w:rsid w:val="00A753C8"/>
    <w:rsid w:val="00A75C68"/>
    <w:rsid w:val="00A8157A"/>
    <w:rsid w:val="00A81667"/>
    <w:rsid w:val="00A83D56"/>
    <w:rsid w:val="00A83DF3"/>
    <w:rsid w:val="00A83EB5"/>
    <w:rsid w:val="00A91736"/>
    <w:rsid w:val="00A91D6C"/>
    <w:rsid w:val="00A927F2"/>
    <w:rsid w:val="00A93D74"/>
    <w:rsid w:val="00A969A5"/>
    <w:rsid w:val="00A97AE6"/>
    <w:rsid w:val="00A97FA5"/>
    <w:rsid w:val="00AA0F64"/>
    <w:rsid w:val="00AA337E"/>
    <w:rsid w:val="00AA4299"/>
    <w:rsid w:val="00AA6982"/>
    <w:rsid w:val="00AB3DC7"/>
    <w:rsid w:val="00AB7C56"/>
    <w:rsid w:val="00AC3236"/>
    <w:rsid w:val="00AC5131"/>
    <w:rsid w:val="00AD074D"/>
    <w:rsid w:val="00AD0E9F"/>
    <w:rsid w:val="00AD2180"/>
    <w:rsid w:val="00AD22B9"/>
    <w:rsid w:val="00AD2556"/>
    <w:rsid w:val="00AD47A7"/>
    <w:rsid w:val="00AD4C2E"/>
    <w:rsid w:val="00AD50AE"/>
    <w:rsid w:val="00AD641E"/>
    <w:rsid w:val="00AD7584"/>
    <w:rsid w:val="00AE13E4"/>
    <w:rsid w:val="00AE1BB6"/>
    <w:rsid w:val="00AE247E"/>
    <w:rsid w:val="00AE2C69"/>
    <w:rsid w:val="00AE39FA"/>
    <w:rsid w:val="00AE667B"/>
    <w:rsid w:val="00AF18E0"/>
    <w:rsid w:val="00AF36BB"/>
    <w:rsid w:val="00AF5211"/>
    <w:rsid w:val="00AF5A0B"/>
    <w:rsid w:val="00B01310"/>
    <w:rsid w:val="00B021EE"/>
    <w:rsid w:val="00B03986"/>
    <w:rsid w:val="00B04771"/>
    <w:rsid w:val="00B04C7B"/>
    <w:rsid w:val="00B04ED4"/>
    <w:rsid w:val="00B05A54"/>
    <w:rsid w:val="00B06431"/>
    <w:rsid w:val="00B1043D"/>
    <w:rsid w:val="00B10EA5"/>
    <w:rsid w:val="00B10FEF"/>
    <w:rsid w:val="00B11E06"/>
    <w:rsid w:val="00B15696"/>
    <w:rsid w:val="00B16BE9"/>
    <w:rsid w:val="00B2123A"/>
    <w:rsid w:val="00B21D77"/>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53CAB"/>
    <w:rsid w:val="00B551F2"/>
    <w:rsid w:val="00B55871"/>
    <w:rsid w:val="00B563AA"/>
    <w:rsid w:val="00B57337"/>
    <w:rsid w:val="00B6187D"/>
    <w:rsid w:val="00B61D1B"/>
    <w:rsid w:val="00B651ED"/>
    <w:rsid w:val="00B658EF"/>
    <w:rsid w:val="00B65F7A"/>
    <w:rsid w:val="00B665DF"/>
    <w:rsid w:val="00B6706C"/>
    <w:rsid w:val="00B70B67"/>
    <w:rsid w:val="00B70FB7"/>
    <w:rsid w:val="00B717A6"/>
    <w:rsid w:val="00B719D8"/>
    <w:rsid w:val="00B71D49"/>
    <w:rsid w:val="00B72344"/>
    <w:rsid w:val="00B73065"/>
    <w:rsid w:val="00B7474F"/>
    <w:rsid w:val="00B74D4A"/>
    <w:rsid w:val="00B75915"/>
    <w:rsid w:val="00B75CF1"/>
    <w:rsid w:val="00B80143"/>
    <w:rsid w:val="00B811B1"/>
    <w:rsid w:val="00B81B81"/>
    <w:rsid w:val="00B83AD0"/>
    <w:rsid w:val="00B83CE8"/>
    <w:rsid w:val="00B83F9C"/>
    <w:rsid w:val="00B84E33"/>
    <w:rsid w:val="00B84F92"/>
    <w:rsid w:val="00B8557F"/>
    <w:rsid w:val="00B85C65"/>
    <w:rsid w:val="00B87052"/>
    <w:rsid w:val="00B8745A"/>
    <w:rsid w:val="00B92868"/>
    <w:rsid w:val="00B9299D"/>
    <w:rsid w:val="00B92B9C"/>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C0494"/>
    <w:rsid w:val="00BC0F9E"/>
    <w:rsid w:val="00BC1D9A"/>
    <w:rsid w:val="00BC2C41"/>
    <w:rsid w:val="00BC2D41"/>
    <w:rsid w:val="00BC626B"/>
    <w:rsid w:val="00BC6AEC"/>
    <w:rsid w:val="00BD2A9F"/>
    <w:rsid w:val="00BD2B2D"/>
    <w:rsid w:val="00BD2D43"/>
    <w:rsid w:val="00BD6860"/>
    <w:rsid w:val="00BD7307"/>
    <w:rsid w:val="00BE2793"/>
    <w:rsid w:val="00BE27DF"/>
    <w:rsid w:val="00BE3423"/>
    <w:rsid w:val="00BE51AD"/>
    <w:rsid w:val="00BE75C1"/>
    <w:rsid w:val="00BE7AD9"/>
    <w:rsid w:val="00BF0023"/>
    <w:rsid w:val="00BF1EB7"/>
    <w:rsid w:val="00BF3B86"/>
    <w:rsid w:val="00BF5925"/>
    <w:rsid w:val="00BF626B"/>
    <w:rsid w:val="00BF72DB"/>
    <w:rsid w:val="00BF7513"/>
    <w:rsid w:val="00BF76EE"/>
    <w:rsid w:val="00BF7AE3"/>
    <w:rsid w:val="00BF7B9A"/>
    <w:rsid w:val="00C00570"/>
    <w:rsid w:val="00C0250B"/>
    <w:rsid w:val="00C030E1"/>
    <w:rsid w:val="00C03950"/>
    <w:rsid w:val="00C05706"/>
    <w:rsid w:val="00C0570E"/>
    <w:rsid w:val="00C063D6"/>
    <w:rsid w:val="00C07F90"/>
    <w:rsid w:val="00C10749"/>
    <w:rsid w:val="00C10862"/>
    <w:rsid w:val="00C12BC8"/>
    <w:rsid w:val="00C13654"/>
    <w:rsid w:val="00C138D6"/>
    <w:rsid w:val="00C155C6"/>
    <w:rsid w:val="00C1560D"/>
    <w:rsid w:val="00C15A1F"/>
    <w:rsid w:val="00C17200"/>
    <w:rsid w:val="00C206A5"/>
    <w:rsid w:val="00C2195E"/>
    <w:rsid w:val="00C22AA2"/>
    <w:rsid w:val="00C22D2B"/>
    <w:rsid w:val="00C244EB"/>
    <w:rsid w:val="00C25AB8"/>
    <w:rsid w:val="00C3004B"/>
    <w:rsid w:val="00C30A2D"/>
    <w:rsid w:val="00C32C56"/>
    <w:rsid w:val="00C36612"/>
    <w:rsid w:val="00C3678B"/>
    <w:rsid w:val="00C368F4"/>
    <w:rsid w:val="00C3695B"/>
    <w:rsid w:val="00C36ED5"/>
    <w:rsid w:val="00C4036F"/>
    <w:rsid w:val="00C409C8"/>
    <w:rsid w:val="00C418B4"/>
    <w:rsid w:val="00C42FC5"/>
    <w:rsid w:val="00C44243"/>
    <w:rsid w:val="00C4490D"/>
    <w:rsid w:val="00C44C32"/>
    <w:rsid w:val="00C453CB"/>
    <w:rsid w:val="00C46387"/>
    <w:rsid w:val="00C543F5"/>
    <w:rsid w:val="00C54796"/>
    <w:rsid w:val="00C56A93"/>
    <w:rsid w:val="00C6087E"/>
    <w:rsid w:val="00C64DE7"/>
    <w:rsid w:val="00C6642B"/>
    <w:rsid w:val="00C6667A"/>
    <w:rsid w:val="00C66C1F"/>
    <w:rsid w:val="00C66FCE"/>
    <w:rsid w:val="00C70A6D"/>
    <w:rsid w:val="00C70E79"/>
    <w:rsid w:val="00C7187A"/>
    <w:rsid w:val="00C7204F"/>
    <w:rsid w:val="00C7211B"/>
    <w:rsid w:val="00C73183"/>
    <w:rsid w:val="00C7495F"/>
    <w:rsid w:val="00C80A7E"/>
    <w:rsid w:val="00C80C2E"/>
    <w:rsid w:val="00C80E9B"/>
    <w:rsid w:val="00C81CB9"/>
    <w:rsid w:val="00C81DF2"/>
    <w:rsid w:val="00C83B66"/>
    <w:rsid w:val="00C85AAC"/>
    <w:rsid w:val="00C9029C"/>
    <w:rsid w:val="00C91FB0"/>
    <w:rsid w:val="00C92DA2"/>
    <w:rsid w:val="00C9317B"/>
    <w:rsid w:val="00C93BF9"/>
    <w:rsid w:val="00C93DEB"/>
    <w:rsid w:val="00C946FE"/>
    <w:rsid w:val="00C951AA"/>
    <w:rsid w:val="00C96FD1"/>
    <w:rsid w:val="00CA0F07"/>
    <w:rsid w:val="00CA357F"/>
    <w:rsid w:val="00CA4660"/>
    <w:rsid w:val="00CA56BA"/>
    <w:rsid w:val="00CA6130"/>
    <w:rsid w:val="00CA6515"/>
    <w:rsid w:val="00CA7AB3"/>
    <w:rsid w:val="00CA7E10"/>
    <w:rsid w:val="00CA7FB9"/>
    <w:rsid w:val="00CB0578"/>
    <w:rsid w:val="00CB0923"/>
    <w:rsid w:val="00CB161C"/>
    <w:rsid w:val="00CB2A72"/>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E0452"/>
    <w:rsid w:val="00CE3C3C"/>
    <w:rsid w:val="00CE41B2"/>
    <w:rsid w:val="00CE45FE"/>
    <w:rsid w:val="00CE4A22"/>
    <w:rsid w:val="00CE4D3F"/>
    <w:rsid w:val="00CE5970"/>
    <w:rsid w:val="00CE61F4"/>
    <w:rsid w:val="00CE66E7"/>
    <w:rsid w:val="00CE7420"/>
    <w:rsid w:val="00CF0005"/>
    <w:rsid w:val="00CF19AD"/>
    <w:rsid w:val="00CF3A12"/>
    <w:rsid w:val="00CF5A82"/>
    <w:rsid w:val="00CF5C9B"/>
    <w:rsid w:val="00D008F5"/>
    <w:rsid w:val="00D00D87"/>
    <w:rsid w:val="00D0249C"/>
    <w:rsid w:val="00D03445"/>
    <w:rsid w:val="00D039E6"/>
    <w:rsid w:val="00D051DD"/>
    <w:rsid w:val="00D07AB5"/>
    <w:rsid w:val="00D131CC"/>
    <w:rsid w:val="00D17320"/>
    <w:rsid w:val="00D17591"/>
    <w:rsid w:val="00D2637C"/>
    <w:rsid w:val="00D271EB"/>
    <w:rsid w:val="00D3114D"/>
    <w:rsid w:val="00D32322"/>
    <w:rsid w:val="00D335F3"/>
    <w:rsid w:val="00D342FA"/>
    <w:rsid w:val="00D3642C"/>
    <w:rsid w:val="00D36926"/>
    <w:rsid w:val="00D40B4D"/>
    <w:rsid w:val="00D41202"/>
    <w:rsid w:val="00D41E05"/>
    <w:rsid w:val="00D450AB"/>
    <w:rsid w:val="00D4529D"/>
    <w:rsid w:val="00D464D2"/>
    <w:rsid w:val="00D474A0"/>
    <w:rsid w:val="00D47D2B"/>
    <w:rsid w:val="00D51655"/>
    <w:rsid w:val="00D51E68"/>
    <w:rsid w:val="00D60C86"/>
    <w:rsid w:val="00D624A5"/>
    <w:rsid w:val="00D65C7F"/>
    <w:rsid w:val="00D672E7"/>
    <w:rsid w:val="00D713C8"/>
    <w:rsid w:val="00D714B0"/>
    <w:rsid w:val="00D738F5"/>
    <w:rsid w:val="00D75A6C"/>
    <w:rsid w:val="00D81F71"/>
    <w:rsid w:val="00D82623"/>
    <w:rsid w:val="00D830C5"/>
    <w:rsid w:val="00D833E9"/>
    <w:rsid w:val="00D83562"/>
    <w:rsid w:val="00D83C56"/>
    <w:rsid w:val="00D8449D"/>
    <w:rsid w:val="00D851D4"/>
    <w:rsid w:val="00D851D7"/>
    <w:rsid w:val="00D87E85"/>
    <w:rsid w:val="00D91390"/>
    <w:rsid w:val="00D916CC"/>
    <w:rsid w:val="00D935AD"/>
    <w:rsid w:val="00D94171"/>
    <w:rsid w:val="00D952B0"/>
    <w:rsid w:val="00D954EC"/>
    <w:rsid w:val="00D962CD"/>
    <w:rsid w:val="00D97F71"/>
    <w:rsid w:val="00DA03EF"/>
    <w:rsid w:val="00DA1F84"/>
    <w:rsid w:val="00DA2A60"/>
    <w:rsid w:val="00DA3F72"/>
    <w:rsid w:val="00DA4822"/>
    <w:rsid w:val="00DA5C27"/>
    <w:rsid w:val="00DA7BE7"/>
    <w:rsid w:val="00DA7E40"/>
    <w:rsid w:val="00DB11C8"/>
    <w:rsid w:val="00DB1AD7"/>
    <w:rsid w:val="00DB4035"/>
    <w:rsid w:val="00DB4A3F"/>
    <w:rsid w:val="00DB5BBA"/>
    <w:rsid w:val="00DB68A5"/>
    <w:rsid w:val="00DC0A5A"/>
    <w:rsid w:val="00DC28BD"/>
    <w:rsid w:val="00DC2A6D"/>
    <w:rsid w:val="00DC3FD5"/>
    <w:rsid w:val="00DC4595"/>
    <w:rsid w:val="00DC49E2"/>
    <w:rsid w:val="00DC5945"/>
    <w:rsid w:val="00DD2A5E"/>
    <w:rsid w:val="00DD3F1A"/>
    <w:rsid w:val="00DD565E"/>
    <w:rsid w:val="00DD6972"/>
    <w:rsid w:val="00DD6BA1"/>
    <w:rsid w:val="00DE0798"/>
    <w:rsid w:val="00DE1624"/>
    <w:rsid w:val="00DE1F09"/>
    <w:rsid w:val="00DE340F"/>
    <w:rsid w:val="00DE3CDC"/>
    <w:rsid w:val="00DE6120"/>
    <w:rsid w:val="00DE6212"/>
    <w:rsid w:val="00DF1DD9"/>
    <w:rsid w:val="00DF1FD3"/>
    <w:rsid w:val="00DF23B3"/>
    <w:rsid w:val="00DF284E"/>
    <w:rsid w:val="00DF38CD"/>
    <w:rsid w:val="00DF5409"/>
    <w:rsid w:val="00DF5F4C"/>
    <w:rsid w:val="00DF6A33"/>
    <w:rsid w:val="00E0099D"/>
    <w:rsid w:val="00E02B61"/>
    <w:rsid w:val="00E02FAE"/>
    <w:rsid w:val="00E03070"/>
    <w:rsid w:val="00E03C4A"/>
    <w:rsid w:val="00E05961"/>
    <w:rsid w:val="00E1138B"/>
    <w:rsid w:val="00E13DA1"/>
    <w:rsid w:val="00E1612A"/>
    <w:rsid w:val="00E1774A"/>
    <w:rsid w:val="00E17ED4"/>
    <w:rsid w:val="00E20616"/>
    <w:rsid w:val="00E220BA"/>
    <w:rsid w:val="00E2245D"/>
    <w:rsid w:val="00E2301D"/>
    <w:rsid w:val="00E2381D"/>
    <w:rsid w:val="00E24621"/>
    <w:rsid w:val="00E2463A"/>
    <w:rsid w:val="00E24E6F"/>
    <w:rsid w:val="00E301AA"/>
    <w:rsid w:val="00E3386A"/>
    <w:rsid w:val="00E351BE"/>
    <w:rsid w:val="00E37ECB"/>
    <w:rsid w:val="00E401C4"/>
    <w:rsid w:val="00E41483"/>
    <w:rsid w:val="00E42E2A"/>
    <w:rsid w:val="00E43E3A"/>
    <w:rsid w:val="00E44601"/>
    <w:rsid w:val="00E45798"/>
    <w:rsid w:val="00E4684F"/>
    <w:rsid w:val="00E476E5"/>
    <w:rsid w:val="00E47D1B"/>
    <w:rsid w:val="00E50647"/>
    <w:rsid w:val="00E5241B"/>
    <w:rsid w:val="00E524D6"/>
    <w:rsid w:val="00E5309F"/>
    <w:rsid w:val="00E54E10"/>
    <w:rsid w:val="00E57CF1"/>
    <w:rsid w:val="00E6202B"/>
    <w:rsid w:val="00E622B0"/>
    <w:rsid w:val="00E63C94"/>
    <w:rsid w:val="00E648C4"/>
    <w:rsid w:val="00E6530D"/>
    <w:rsid w:val="00E67B7F"/>
    <w:rsid w:val="00E67E51"/>
    <w:rsid w:val="00E71453"/>
    <w:rsid w:val="00E74FF1"/>
    <w:rsid w:val="00E76E04"/>
    <w:rsid w:val="00E76F69"/>
    <w:rsid w:val="00E773E8"/>
    <w:rsid w:val="00E80013"/>
    <w:rsid w:val="00E80FE4"/>
    <w:rsid w:val="00E8204A"/>
    <w:rsid w:val="00E83725"/>
    <w:rsid w:val="00E84EFB"/>
    <w:rsid w:val="00E8701B"/>
    <w:rsid w:val="00E9007C"/>
    <w:rsid w:val="00E902F9"/>
    <w:rsid w:val="00E91E51"/>
    <w:rsid w:val="00E94993"/>
    <w:rsid w:val="00E95AF9"/>
    <w:rsid w:val="00E95CA0"/>
    <w:rsid w:val="00E96334"/>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71"/>
    <w:rsid w:val="00EB45EC"/>
    <w:rsid w:val="00EB771E"/>
    <w:rsid w:val="00EB7F5F"/>
    <w:rsid w:val="00EC0593"/>
    <w:rsid w:val="00EC0D1B"/>
    <w:rsid w:val="00EC0D31"/>
    <w:rsid w:val="00EC51AF"/>
    <w:rsid w:val="00EC5E00"/>
    <w:rsid w:val="00EC7328"/>
    <w:rsid w:val="00ED0491"/>
    <w:rsid w:val="00ED04D0"/>
    <w:rsid w:val="00ED4712"/>
    <w:rsid w:val="00ED529B"/>
    <w:rsid w:val="00ED5F73"/>
    <w:rsid w:val="00ED691D"/>
    <w:rsid w:val="00ED699D"/>
    <w:rsid w:val="00EE02DF"/>
    <w:rsid w:val="00EE094E"/>
    <w:rsid w:val="00EE2385"/>
    <w:rsid w:val="00EE402C"/>
    <w:rsid w:val="00EE435F"/>
    <w:rsid w:val="00EE4456"/>
    <w:rsid w:val="00EE57C6"/>
    <w:rsid w:val="00EE6E15"/>
    <w:rsid w:val="00EE7995"/>
    <w:rsid w:val="00EE7AFC"/>
    <w:rsid w:val="00EF0921"/>
    <w:rsid w:val="00EF24E0"/>
    <w:rsid w:val="00EF3062"/>
    <w:rsid w:val="00EF43F5"/>
    <w:rsid w:val="00EF5B1C"/>
    <w:rsid w:val="00EF7720"/>
    <w:rsid w:val="00F033EA"/>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3AE7"/>
    <w:rsid w:val="00F24184"/>
    <w:rsid w:val="00F248ED"/>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40001"/>
    <w:rsid w:val="00F4062E"/>
    <w:rsid w:val="00F40CA3"/>
    <w:rsid w:val="00F4182E"/>
    <w:rsid w:val="00F42168"/>
    <w:rsid w:val="00F44896"/>
    <w:rsid w:val="00F44F3B"/>
    <w:rsid w:val="00F45071"/>
    <w:rsid w:val="00F470F8"/>
    <w:rsid w:val="00F4754C"/>
    <w:rsid w:val="00F50013"/>
    <w:rsid w:val="00F5014A"/>
    <w:rsid w:val="00F50373"/>
    <w:rsid w:val="00F51B3C"/>
    <w:rsid w:val="00F520FE"/>
    <w:rsid w:val="00F527C1"/>
    <w:rsid w:val="00F52901"/>
    <w:rsid w:val="00F530CF"/>
    <w:rsid w:val="00F5366B"/>
    <w:rsid w:val="00F54831"/>
    <w:rsid w:val="00F5512D"/>
    <w:rsid w:val="00F56506"/>
    <w:rsid w:val="00F57F42"/>
    <w:rsid w:val="00F601FD"/>
    <w:rsid w:val="00F611AA"/>
    <w:rsid w:val="00F62264"/>
    <w:rsid w:val="00F62674"/>
    <w:rsid w:val="00F62C4F"/>
    <w:rsid w:val="00F64F84"/>
    <w:rsid w:val="00F6698D"/>
    <w:rsid w:val="00F66AB8"/>
    <w:rsid w:val="00F66CCF"/>
    <w:rsid w:val="00F67C34"/>
    <w:rsid w:val="00F7274D"/>
    <w:rsid w:val="00F72D64"/>
    <w:rsid w:val="00F74505"/>
    <w:rsid w:val="00F755CB"/>
    <w:rsid w:val="00F75A49"/>
    <w:rsid w:val="00F76666"/>
    <w:rsid w:val="00F80401"/>
    <w:rsid w:val="00F8099E"/>
    <w:rsid w:val="00F8296B"/>
    <w:rsid w:val="00F8578B"/>
    <w:rsid w:val="00F864DA"/>
    <w:rsid w:val="00F86D4D"/>
    <w:rsid w:val="00F87701"/>
    <w:rsid w:val="00F879AC"/>
    <w:rsid w:val="00F90518"/>
    <w:rsid w:val="00F908CE"/>
    <w:rsid w:val="00F92B7E"/>
    <w:rsid w:val="00F93D5E"/>
    <w:rsid w:val="00F93D97"/>
    <w:rsid w:val="00F94C8A"/>
    <w:rsid w:val="00F97E82"/>
    <w:rsid w:val="00FA25B6"/>
    <w:rsid w:val="00FA46EA"/>
    <w:rsid w:val="00FA4DD0"/>
    <w:rsid w:val="00FA5B5C"/>
    <w:rsid w:val="00FA5EDC"/>
    <w:rsid w:val="00FA639D"/>
    <w:rsid w:val="00FA6427"/>
    <w:rsid w:val="00FA70C1"/>
    <w:rsid w:val="00FB19C7"/>
    <w:rsid w:val="00FB4620"/>
    <w:rsid w:val="00FB547D"/>
    <w:rsid w:val="00FB61BA"/>
    <w:rsid w:val="00FB6ADE"/>
    <w:rsid w:val="00FB7484"/>
    <w:rsid w:val="00FC2EAB"/>
    <w:rsid w:val="00FC3DFB"/>
    <w:rsid w:val="00FC44FC"/>
    <w:rsid w:val="00FC7A04"/>
    <w:rsid w:val="00FC7D55"/>
    <w:rsid w:val="00FD2EEB"/>
    <w:rsid w:val="00FD3180"/>
    <w:rsid w:val="00FD58AE"/>
    <w:rsid w:val="00FE0067"/>
    <w:rsid w:val="00FE1601"/>
    <w:rsid w:val="00FE29B0"/>
    <w:rsid w:val="00FE3863"/>
    <w:rsid w:val="00FE6260"/>
    <w:rsid w:val="00FE6B2C"/>
    <w:rsid w:val="00FE71A0"/>
    <w:rsid w:val="00FE7D92"/>
    <w:rsid w:val="00FF0D6A"/>
    <w:rsid w:val="00FF26FB"/>
    <w:rsid w:val="00FF27AE"/>
    <w:rsid w:val="00FF2C6A"/>
    <w:rsid w:val="00FF34D2"/>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2A58B7"/>
    <w:pPr>
      <w:keepNext/>
      <w:numPr>
        <w:numId w:val="9"/>
      </w:numPr>
      <w:autoSpaceDE w:val="0"/>
      <w:autoSpaceDN w:val="0"/>
      <w:adjustRightInd w:val="0"/>
      <w:spacing w:before="120" w:after="120"/>
      <w:outlineLvl w:val="0"/>
    </w:pPr>
    <w:rPr>
      <w:rFonts w:ascii="Arial" w:hAnsi="Arial" w:cs="Arial"/>
      <w:b/>
      <w:bCs/>
      <w:kern w:val="32"/>
      <w:sz w:val="32"/>
      <w:szCs w:val="32"/>
    </w:rPr>
  </w:style>
  <w:style w:type="paragraph" w:styleId="Heading2">
    <w:name w:val="heading 2"/>
    <w:next w:val="BodyText"/>
    <w:link w:val="Heading2Char"/>
    <w:qFormat/>
    <w:rsid w:val="002A58B7"/>
    <w:pPr>
      <w:keepNext/>
      <w:numPr>
        <w:ilvl w:val="1"/>
        <w:numId w:val="9"/>
      </w:numPr>
      <w:tabs>
        <w:tab w:val="left" w:pos="900"/>
      </w:tabs>
      <w:spacing w:before="120" w:after="120"/>
      <w:outlineLvl w:val="1"/>
    </w:pPr>
    <w:rPr>
      <w:rFonts w:ascii="Arial" w:hAnsi="Arial" w:cs="Arial"/>
      <w:b/>
      <w:iCs/>
      <w:kern w:val="32"/>
      <w:sz w:val="28"/>
      <w:szCs w:val="28"/>
    </w:rPr>
  </w:style>
  <w:style w:type="paragraph" w:styleId="Heading3">
    <w:name w:val="heading 3"/>
    <w:next w:val="BodyText"/>
    <w:link w:val="Heading3Char"/>
    <w:qFormat/>
    <w:rsid w:val="002A58B7"/>
    <w:pPr>
      <w:keepNext/>
      <w:numPr>
        <w:ilvl w:val="2"/>
        <w:numId w:val="9"/>
      </w:numPr>
      <w:spacing w:before="120" w:after="120"/>
      <w:outlineLvl w:val="2"/>
    </w:pPr>
    <w:rPr>
      <w:rFonts w:ascii="Arial" w:hAnsi="Arial" w:cs="Arial"/>
      <w:b/>
      <w:bCs/>
      <w:iCs/>
      <w:kern w:val="32"/>
      <w:sz w:val="24"/>
      <w:szCs w:val="24"/>
    </w:rPr>
  </w:style>
  <w:style w:type="paragraph" w:styleId="Heading4">
    <w:name w:val="heading 4"/>
    <w:next w:val="BodyText"/>
    <w:link w:val="Heading4Char"/>
    <w:qFormat/>
    <w:rsid w:val="00D713C8"/>
    <w:pPr>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2A58B7"/>
    <w:rPr>
      <w:rFonts w:ascii="Arial" w:hAnsi="Arial" w:cs="Arial"/>
      <w:b/>
      <w:bCs/>
      <w:kern w:val="32"/>
      <w:sz w:val="32"/>
      <w:szCs w:val="32"/>
    </w:rPr>
  </w:style>
  <w:style w:type="character" w:customStyle="1" w:styleId="Heading2Char">
    <w:name w:val="Heading 2 Char"/>
    <w:link w:val="Heading2"/>
    <w:rsid w:val="002A58B7"/>
    <w:rPr>
      <w:rFonts w:ascii="Arial" w:hAnsi="Arial" w:cs="Arial"/>
      <w:b/>
      <w:iCs/>
      <w:kern w:val="32"/>
      <w:sz w:val="28"/>
      <w:szCs w:val="28"/>
    </w:rPr>
  </w:style>
  <w:style w:type="character" w:customStyle="1" w:styleId="Heading3Char">
    <w:name w:val="Heading 3 Char"/>
    <w:link w:val="Heading3"/>
    <w:rsid w:val="002A58B7"/>
    <w:rPr>
      <w:rFonts w:ascii="Arial" w:hAnsi="Arial" w:cs="Arial"/>
      <w:b/>
      <w:bCs/>
      <w:iCs/>
      <w:kern w:val="32"/>
      <w:sz w:val="24"/>
      <w:szCs w:val="24"/>
    </w:rPr>
  </w:style>
  <w:style w:type="character" w:customStyle="1" w:styleId="Heading4Char">
    <w:name w:val="Heading 4 Char"/>
    <w:link w:val="Heading4"/>
    <w:rsid w:val="0064184D"/>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
    <w:name w:val="Unresolved Mention"/>
    <w:basedOn w:val="DefaultParagraphFont"/>
    <w:uiPriority w:val="99"/>
    <w:semiHidden/>
    <w:unhideWhenUsed/>
    <w:rsid w:val="00691AEA"/>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2A58B7"/>
    <w:pPr>
      <w:keepNext/>
      <w:numPr>
        <w:numId w:val="9"/>
      </w:numPr>
      <w:autoSpaceDE w:val="0"/>
      <w:autoSpaceDN w:val="0"/>
      <w:adjustRightInd w:val="0"/>
      <w:spacing w:before="120" w:after="120"/>
      <w:outlineLvl w:val="0"/>
    </w:pPr>
    <w:rPr>
      <w:rFonts w:ascii="Arial" w:hAnsi="Arial" w:cs="Arial"/>
      <w:b/>
      <w:bCs/>
      <w:kern w:val="32"/>
      <w:sz w:val="32"/>
      <w:szCs w:val="32"/>
    </w:rPr>
  </w:style>
  <w:style w:type="paragraph" w:styleId="Heading2">
    <w:name w:val="heading 2"/>
    <w:next w:val="BodyText"/>
    <w:link w:val="Heading2Char"/>
    <w:qFormat/>
    <w:rsid w:val="002A58B7"/>
    <w:pPr>
      <w:keepNext/>
      <w:numPr>
        <w:ilvl w:val="1"/>
        <w:numId w:val="9"/>
      </w:numPr>
      <w:tabs>
        <w:tab w:val="left" w:pos="900"/>
      </w:tabs>
      <w:spacing w:before="120" w:after="120"/>
      <w:outlineLvl w:val="1"/>
    </w:pPr>
    <w:rPr>
      <w:rFonts w:ascii="Arial" w:hAnsi="Arial" w:cs="Arial"/>
      <w:b/>
      <w:iCs/>
      <w:kern w:val="32"/>
      <w:sz w:val="28"/>
      <w:szCs w:val="28"/>
    </w:rPr>
  </w:style>
  <w:style w:type="paragraph" w:styleId="Heading3">
    <w:name w:val="heading 3"/>
    <w:next w:val="BodyText"/>
    <w:link w:val="Heading3Char"/>
    <w:qFormat/>
    <w:rsid w:val="002A58B7"/>
    <w:pPr>
      <w:keepNext/>
      <w:numPr>
        <w:ilvl w:val="2"/>
        <w:numId w:val="9"/>
      </w:numPr>
      <w:spacing w:before="120" w:after="120"/>
      <w:outlineLvl w:val="2"/>
    </w:pPr>
    <w:rPr>
      <w:rFonts w:ascii="Arial" w:hAnsi="Arial" w:cs="Arial"/>
      <w:b/>
      <w:bCs/>
      <w:iCs/>
      <w:kern w:val="32"/>
      <w:sz w:val="24"/>
      <w:szCs w:val="24"/>
    </w:rPr>
  </w:style>
  <w:style w:type="paragraph" w:styleId="Heading4">
    <w:name w:val="heading 4"/>
    <w:next w:val="BodyText"/>
    <w:link w:val="Heading4Char"/>
    <w:qFormat/>
    <w:rsid w:val="00D713C8"/>
    <w:pPr>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2A58B7"/>
    <w:rPr>
      <w:rFonts w:ascii="Arial" w:hAnsi="Arial" w:cs="Arial"/>
      <w:b/>
      <w:bCs/>
      <w:kern w:val="32"/>
      <w:sz w:val="32"/>
      <w:szCs w:val="32"/>
    </w:rPr>
  </w:style>
  <w:style w:type="character" w:customStyle="1" w:styleId="Heading2Char">
    <w:name w:val="Heading 2 Char"/>
    <w:link w:val="Heading2"/>
    <w:rsid w:val="002A58B7"/>
    <w:rPr>
      <w:rFonts w:ascii="Arial" w:hAnsi="Arial" w:cs="Arial"/>
      <w:b/>
      <w:iCs/>
      <w:kern w:val="32"/>
      <w:sz w:val="28"/>
      <w:szCs w:val="28"/>
    </w:rPr>
  </w:style>
  <w:style w:type="character" w:customStyle="1" w:styleId="Heading3Char">
    <w:name w:val="Heading 3 Char"/>
    <w:link w:val="Heading3"/>
    <w:rsid w:val="002A58B7"/>
    <w:rPr>
      <w:rFonts w:ascii="Arial" w:hAnsi="Arial" w:cs="Arial"/>
      <w:b/>
      <w:bCs/>
      <w:iCs/>
      <w:kern w:val="32"/>
      <w:sz w:val="24"/>
      <w:szCs w:val="24"/>
    </w:rPr>
  </w:style>
  <w:style w:type="character" w:customStyle="1" w:styleId="Heading4Char">
    <w:name w:val="Heading 4 Char"/>
    <w:link w:val="Heading4"/>
    <w:rsid w:val="0064184D"/>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
    <w:name w:val="Unresolved Mention"/>
    <w:basedOn w:val="DefaultParagraphFont"/>
    <w:uiPriority w:val="99"/>
    <w:semiHidden/>
    <w:unhideWhenUsed/>
    <w:rsid w:val="00691A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2.png"/><Relationship Id="rId26" Type="http://schemas.openxmlformats.org/officeDocument/2006/relationships/footer" Target="footer4.xml"/><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hyperlink" Target="https://www.hl7.org/fhir/json.html"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3.xml"/><Relationship Id="rId25" Type="http://schemas.openxmlformats.org/officeDocument/2006/relationships/header" Target="header1.xml"/><Relationship Id="rId33" Type="http://schemas.openxmlformats.org/officeDocument/2006/relationships/image" Target="media/image13.png"/><Relationship Id="rId38" Type="http://schemas.openxmlformats.org/officeDocument/2006/relationships/image" Target="media/image18.png"/><Relationship Id="rId46"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www.hl7.org/fhir/bundle.htm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microsoft.com/office/2011/relationships/people" Target="peop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settings" Target="settings.xml"/><Relationship Id="rId19" Type="http://schemas.openxmlformats.org/officeDocument/2006/relationships/image" Target="media/image3.png"/><Relationship Id="rId31" Type="http://schemas.openxmlformats.org/officeDocument/2006/relationships/image" Target="media/image11.png"/><Relationship Id="rId44" Type="http://schemas.microsoft.com/office/2011/relationships/commentsExtended" Target="commentsExtended.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2.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3.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4.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5.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06BD7C8E-896A-4CE7-9CAB-C48428DCC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193</TotalTime>
  <Pages>31</Pages>
  <Words>2260</Words>
  <Characters>12884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15114</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Department of Veterans Affairs</cp:lastModifiedBy>
  <cp:revision>29</cp:revision>
  <cp:lastPrinted>2017-03-16T22:18:00Z</cp:lastPrinted>
  <dcterms:created xsi:type="dcterms:W3CDTF">2018-02-23T20:05:00Z</dcterms:created>
  <dcterms:modified xsi:type="dcterms:W3CDTF">2018-03-02T18:47:00Z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