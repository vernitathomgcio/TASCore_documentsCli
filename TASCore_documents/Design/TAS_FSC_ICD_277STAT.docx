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0" w:name="_Toc13907870"/>
      <w:bookmarkStart w:id="1" w:name="_Toc205632711"/>
      <w:bookmarkStart w:id="2" w:name="_GoBack"/>
      <w:bookmarkEnd w:id="2"/>
    </w:p>
    <w:p w14:paraId="054FEDEB" w14:textId="77777777" w:rsidR="00111074" w:rsidRDefault="00111074" w:rsidP="009F7C75"/>
    <w:p w14:paraId="3E7114C9" w14:textId="77777777" w:rsidR="00F37E37" w:rsidRDefault="002F3C0F" w:rsidP="005E1D72">
      <w:pPr>
        <w:pStyle w:val="Title2"/>
        <w:keepNext/>
      </w:pPr>
      <w:r>
        <w:t>Medical Care Collection</w:t>
      </w:r>
      <w:r w:rsidR="00F37E37">
        <w:t>s</w:t>
      </w:r>
      <w:r>
        <w:t xml:space="preserve"> Fund (MCCF) eBilling</w:t>
      </w:r>
    </w:p>
    <w:p w14:paraId="5830EB32" w14:textId="77777777" w:rsidR="00F37E37" w:rsidRDefault="00F37E37" w:rsidP="00F37E37">
      <w:pPr>
        <w:pStyle w:val="Title2"/>
      </w:pPr>
      <w:r>
        <w:t>Electronic Data Interchange (EDI)</w:t>
      </w:r>
    </w:p>
    <w:p w14:paraId="67BBC9BC" w14:textId="16ED882E" w:rsidR="00F37E37" w:rsidRDefault="00F37E37" w:rsidP="00F37E37">
      <w:pPr>
        <w:pStyle w:val="Title2"/>
      </w:pPr>
      <w:r>
        <w:t>Transaction</w:t>
      </w:r>
      <w:r w:rsidR="00AF7E42">
        <w:t>s</w:t>
      </w:r>
      <w:r>
        <w:t xml:space="preserve"> Application</w:t>
      </w:r>
      <w:r w:rsidR="00AF7E42">
        <w:t>s</w:t>
      </w:r>
      <w:r>
        <w:t xml:space="preserve"> Suite (TAS)</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054FEDF1" w14:textId="73480D2D" w:rsidR="00111074" w:rsidRDefault="00AF7E42" w:rsidP="007122DE">
      <w:pPr>
        <w:pStyle w:val="Title2"/>
      </w:pPr>
      <w:r w:rsidRPr="00C316EF">
        <w:t>ASC X12N/005010</w:t>
      </w:r>
      <w:r>
        <w:t xml:space="preserve"> 277STAT </w:t>
      </w:r>
      <w:r w:rsidR="004B2AA2">
        <w:t xml:space="preserve">Health Care Claim </w:t>
      </w:r>
      <w:r w:rsidR="00957504">
        <w:t>Status</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2E2E7A19">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5B268EA2" w:rsidR="00111074" w:rsidRDefault="00AF7E42" w:rsidP="00111074">
      <w:pPr>
        <w:pStyle w:val="Title2"/>
      </w:pPr>
      <w:r>
        <w:t>March</w:t>
      </w:r>
      <w:r w:rsidR="00751E5A">
        <w:t xml:space="preserve"> 20</w:t>
      </w:r>
      <w:r w:rsidR="00B70B67">
        <w:t>18</w:t>
      </w:r>
    </w:p>
    <w:p w14:paraId="054FEDFE" w14:textId="7F2373BB" w:rsidR="004337F4" w:rsidRDefault="004337F4" w:rsidP="00111074">
      <w:pPr>
        <w:pStyle w:val="Title2"/>
      </w:pPr>
      <w:r>
        <w:t xml:space="preserve">Version </w:t>
      </w:r>
      <w:r w:rsidR="00AF7E42">
        <w:t>1</w:t>
      </w:r>
    </w:p>
    <w:p w14:paraId="054FEDFF" w14:textId="77777777" w:rsidR="009F7C75" w:rsidRDefault="009F7C75" w:rsidP="00111074">
      <w:pPr>
        <w:pStyle w:val="Title2"/>
        <w:sectPr w:rsidR="009F7C75"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D2EBCE1" w:rsidR="00F5512D" w:rsidRPr="005068FD" w:rsidRDefault="006F0EC9" w:rsidP="00F04816">
            <w:pPr>
              <w:pStyle w:val="TableText"/>
            </w:pPr>
            <w:r>
              <w:t>2/</w:t>
            </w:r>
            <w:r w:rsidR="00F04816">
              <w:t>20</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0DB62FE8" w:rsidR="00F5512D" w:rsidRDefault="004B2AA2" w:rsidP="00230CC8">
            <w:pPr>
              <w:pStyle w:val="TableText"/>
            </w:pPr>
            <w:r>
              <w:t>2/2</w:t>
            </w:r>
            <w:r w:rsidR="00962F3D">
              <w:t>3</w:t>
            </w:r>
            <w:r>
              <w:t>/2018</w:t>
            </w:r>
          </w:p>
        </w:tc>
        <w:tc>
          <w:tcPr>
            <w:tcW w:w="1080" w:type="dxa"/>
          </w:tcPr>
          <w:p w14:paraId="054FEE0D" w14:textId="2C838D33" w:rsidR="00F5512D" w:rsidRDefault="004B2AA2" w:rsidP="00230CC8">
            <w:pPr>
              <w:pStyle w:val="TableText"/>
            </w:pPr>
            <w:r>
              <w:t>0.0.2</w:t>
            </w:r>
          </w:p>
        </w:tc>
        <w:tc>
          <w:tcPr>
            <w:tcW w:w="4392" w:type="dxa"/>
          </w:tcPr>
          <w:p w14:paraId="054FEE0E" w14:textId="5A870A7C" w:rsidR="00F5512D" w:rsidRDefault="00F37E37" w:rsidP="00230CC8">
            <w:pPr>
              <w:pStyle w:val="TableText"/>
            </w:pPr>
            <w:r>
              <w:t xml:space="preserve">Creation of the specific 277RFAI transaction document with formatting and content updates for </w:t>
            </w:r>
            <w:r w:rsidR="006F490C">
              <w:t>initial</w:t>
            </w:r>
            <w:r>
              <w:t xml:space="preserve"> draft</w:t>
            </w:r>
          </w:p>
        </w:tc>
        <w:tc>
          <w:tcPr>
            <w:tcW w:w="2329" w:type="dxa"/>
          </w:tcPr>
          <w:p w14:paraId="054FEE0F" w14:textId="2E2C1D4B" w:rsidR="00F5512D" w:rsidRDefault="004B2AA2" w:rsidP="00230CC8">
            <w:pPr>
              <w:pStyle w:val="TableText"/>
            </w:pPr>
            <w:r>
              <w:t>Keith Oulson – Halfaker and Associates</w:t>
            </w:r>
          </w:p>
        </w:tc>
      </w:tr>
      <w:tr w:rsidR="00F5512D" w14:paraId="054FEE15" w14:textId="77777777" w:rsidTr="00E91E51">
        <w:tc>
          <w:tcPr>
            <w:tcW w:w="1728" w:type="dxa"/>
          </w:tcPr>
          <w:p w14:paraId="054FEE11" w14:textId="67ABB231" w:rsidR="00F5512D" w:rsidRDefault="00EF4C87" w:rsidP="00230CC8">
            <w:pPr>
              <w:pStyle w:val="TableText"/>
            </w:pPr>
            <w:r>
              <w:t>3/1/18</w:t>
            </w:r>
          </w:p>
        </w:tc>
        <w:tc>
          <w:tcPr>
            <w:tcW w:w="1080" w:type="dxa"/>
          </w:tcPr>
          <w:p w14:paraId="054FEE12" w14:textId="1B2F8CD4" w:rsidR="00F5512D" w:rsidRDefault="00EF4C87" w:rsidP="00230CC8">
            <w:pPr>
              <w:pStyle w:val="TableText"/>
            </w:pPr>
            <w:r>
              <w:t>1</w:t>
            </w:r>
          </w:p>
        </w:tc>
        <w:tc>
          <w:tcPr>
            <w:tcW w:w="4392" w:type="dxa"/>
          </w:tcPr>
          <w:p w14:paraId="054FEE13" w14:textId="4BE33B14" w:rsidR="00F5512D" w:rsidRDefault="00EF4C87" w:rsidP="00230CC8">
            <w:pPr>
              <w:pStyle w:val="TableText"/>
            </w:pPr>
            <w:r>
              <w:t>Finalizing the draft</w:t>
            </w:r>
          </w:p>
        </w:tc>
        <w:tc>
          <w:tcPr>
            <w:tcW w:w="2329" w:type="dxa"/>
          </w:tcPr>
          <w:p w14:paraId="054FEE14" w14:textId="55BAE30D" w:rsidR="00F5512D" w:rsidRDefault="00EF4C87" w:rsidP="00230CC8">
            <w:pPr>
              <w:pStyle w:val="TableText"/>
            </w:pPr>
            <w:r>
              <w:t>Keith Oulson – Halfaker &amp; Associates</w:t>
            </w:r>
          </w:p>
        </w:tc>
      </w:tr>
      <w:tr w:rsidR="00F5512D" w14:paraId="054FEE1A" w14:textId="77777777" w:rsidTr="00E91E51">
        <w:tc>
          <w:tcPr>
            <w:tcW w:w="1728" w:type="dxa"/>
          </w:tcPr>
          <w:p w14:paraId="054FEE16" w14:textId="0B58A961" w:rsidR="00F5512D" w:rsidRDefault="00F5512D" w:rsidP="00230CC8">
            <w:pPr>
              <w:pStyle w:val="TableText"/>
            </w:pPr>
          </w:p>
        </w:tc>
        <w:tc>
          <w:tcPr>
            <w:tcW w:w="1080" w:type="dxa"/>
          </w:tcPr>
          <w:p w14:paraId="054FEE17" w14:textId="65871C61" w:rsidR="00F5512D" w:rsidRDefault="00F5512D" w:rsidP="00230CC8">
            <w:pPr>
              <w:pStyle w:val="TableText"/>
            </w:pPr>
          </w:p>
        </w:tc>
        <w:tc>
          <w:tcPr>
            <w:tcW w:w="4392" w:type="dxa"/>
          </w:tcPr>
          <w:p w14:paraId="054FEE18" w14:textId="3B19BD7C" w:rsidR="00F5512D" w:rsidRDefault="00F5512D" w:rsidP="00230CC8">
            <w:pPr>
              <w:pStyle w:val="TableText"/>
            </w:pPr>
          </w:p>
        </w:tc>
        <w:tc>
          <w:tcPr>
            <w:tcW w:w="2329" w:type="dxa"/>
          </w:tcPr>
          <w:p w14:paraId="054FEE19" w14:textId="73666ABD" w:rsidR="00F5512D" w:rsidRDefault="00F5512D" w:rsidP="00230CC8">
            <w:pPr>
              <w:pStyle w:val="TableText"/>
            </w:pPr>
          </w:p>
        </w:tc>
      </w:tr>
      <w:tr w:rsidR="00F5512D" w14:paraId="054FEE20" w14:textId="77777777" w:rsidTr="00E91E51">
        <w:tc>
          <w:tcPr>
            <w:tcW w:w="1728" w:type="dxa"/>
          </w:tcPr>
          <w:p w14:paraId="054FEE1B" w14:textId="6839749E" w:rsidR="00F5512D" w:rsidRDefault="00F5512D" w:rsidP="00230CC8">
            <w:pPr>
              <w:pStyle w:val="TableText"/>
            </w:pPr>
          </w:p>
        </w:tc>
        <w:tc>
          <w:tcPr>
            <w:tcW w:w="1080" w:type="dxa"/>
          </w:tcPr>
          <w:p w14:paraId="054FEE1C" w14:textId="21CD9E2A" w:rsidR="00F5512D" w:rsidRDefault="00F5512D" w:rsidP="00230CC8">
            <w:pPr>
              <w:pStyle w:val="TableText"/>
            </w:pPr>
          </w:p>
        </w:tc>
        <w:tc>
          <w:tcPr>
            <w:tcW w:w="4392" w:type="dxa"/>
          </w:tcPr>
          <w:p w14:paraId="054FEE1E" w14:textId="7675D732" w:rsidR="00F5512D" w:rsidRDefault="00F5512D" w:rsidP="00230CC8">
            <w:pPr>
              <w:pStyle w:val="TableText"/>
            </w:pPr>
          </w:p>
        </w:tc>
        <w:tc>
          <w:tcPr>
            <w:tcW w:w="2329" w:type="dxa"/>
          </w:tcPr>
          <w:p w14:paraId="054FEE1F" w14:textId="6366B68B" w:rsidR="00F5512D" w:rsidRDefault="00F5512D" w:rsidP="00230CC8">
            <w:pPr>
              <w:pStyle w:val="TableText"/>
            </w:pPr>
          </w:p>
        </w:tc>
      </w:tr>
      <w:tr w:rsidR="00F5512D" w14:paraId="054FEE25" w14:textId="77777777" w:rsidTr="00E91E51">
        <w:tc>
          <w:tcPr>
            <w:tcW w:w="1728" w:type="dxa"/>
          </w:tcPr>
          <w:p w14:paraId="054FEE21" w14:textId="616C6A47" w:rsidR="00F5512D" w:rsidRDefault="00F5512D" w:rsidP="00230CC8">
            <w:pPr>
              <w:pStyle w:val="TableText"/>
            </w:pPr>
          </w:p>
        </w:tc>
        <w:tc>
          <w:tcPr>
            <w:tcW w:w="1080" w:type="dxa"/>
          </w:tcPr>
          <w:p w14:paraId="054FEE22" w14:textId="48257E55" w:rsidR="00F5512D" w:rsidRDefault="00F5512D" w:rsidP="00230CC8">
            <w:pPr>
              <w:pStyle w:val="TableText"/>
            </w:pPr>
          </w:p>
        </w:tc>
        <w:tc>
          <w:tcPr>
            <w:tcW w:w="4392" w:type="dxa"/>
          </w:tcPr>
          <w:p w14:paraId="054FEE23" w14:textId="30D7214E" w:rsidR="00F5512D" w:rsidRDefault="00F5512D" w:rsidP="00230CC8">
            <w:pPr>
              <w:pStyle w:val="TableText"/>
            </w:pPr>
          </w:p>
        </w:tc>
        <w:tc>
          <w:tcPr>
            <w:tcW w:w="2329" w:type="dxa"/>
          </w:tcPr>
          <w:p w14:paraId="054FEE24" w14:textId="7F3BB68C" w:rsidR="00F5512D" w:rsidRDefault="00F5512D" w:rsidP="00230CC8">
            <w:pPr>
              <w:pStyle w:val="TableText"/>
            </w:pPr>
          </w:p>
        </w:tc>
      </w:tr>
      <w:tr w:rsidR="00F5512D" w14:paraId="054FEE2A" w14:textId="77777777" w:rsidTr="00E91E51">
        <w:tc>
          <w:tcPr>
            <w:tcW w:w="1728" w:type="dxa"/>
          </w:tcPr>
          <w:p w14:paraId="054FEE26" w14:textId="25D24EB5" w:rsidR="00F5512D" w:rsidRDefault="00F5512D" w:rsidP="00230CC8">
            <w:pPr>
              <w:pStyle w:val="TableText"/>
            </w:pPr>
          </w:p>
        </w:tc>
        <w:tc>
          <w:tcPr>
            <w:tcW w:w="1080" w:type="dxa"/>
          </w:tcPr>
          <w:p w14:paraId="054FEE27" w14:textId="46577FE5" w:rsidR="00F5512D" w:rsidRDefault="00F5512D" w:rsidP="00230CC8">
            <w:pPr>
              <w:pStyle w:val="TableText"/>
            </w:pPr>
          </w:p>
        </w:tc>
        <w:tc>
          <w:tcPr>
            <w:tcW w:w="4392" w:type="dxa"/>
          </w:tcPr>
          <w:p w14:paraId="054FEE28" w14:textId="116E0F8E" w:rsidR="00F5512D" w:rsidRDefault="00F5512D" w:rsidP="00230CC8">
            <w:pPr>
              <w:pStyle w:val="TableText"/>
            </w:pPr>
          </w:p>
        </w:tc>
        <w:tc>
          <w:tcPr>
            <w:tcW w:w="2329" w:type="dxa"/>
          </w:tcPr>
          <w:p w14:paraId="054FEE29" w14:textId="1736191C" w:rsidR="00F5512D" w:rsidRDefault="00F5512D" w:rsidP="00230CC8">
            <w:pPr>
              <w:pStyle w:val="TableText"/>
            </w:pPr>
          </w:p>
        </w:tc>
      </w:tr>
      <w:tr w:rsidR="00F5512D" w14:paraId="054FEE30" w14:textId="77777777" w:rsidTr="00E91E51">
        <w:tc>
          <w:tcPr>
            <w:tcW w:w="1728" w:type="dxa"/>
          </w:tcPr>
          <w:p w14:paraId="054FEE2B" w14:textId="5F12CD8C" w:rsidR="00F5512D" w:rsidRDefault="00F5512D" w:rsidP="00230CC8">
            <w:pPr>
              <w:pStyle w:val="TableText"/>
            </w:pPr>
          </w:p>
        </w:tc>
        <w:tc>
          <w:tcPr>
            <w:tcW w:w="1080" w:type="dxa"/>
          </w:tcPr>
          <w:p w14:paraId="054FEE2C" w14:textId="2E85D395" w:rsidR="00F5512D" w:rsidRDefault="00F5512D" w:rsidP="00230CC8">
            <w:pPr>
              <w:pStyle w:val="TableText"/>
            </w:pPr>
          </w:p>
        </w:tc>
        <w:tc>
          <w:tcPr>
            <w:tcW w:w="4392" w:type="dxa"/>
          </w:tcPr>
          <w:p w14:paraId="054FEE2E" w14:textId="0C01722D" w:rsidR="00F5512D" w:rsidRDefault="00F5512D" w:rsidP="00230CC8">
            <w:pPr>
              <w:pStyle w:val="TableText"/>
            </w:pPr>
          </w:p>
        </w:tc>
        <w:tc>
          <w:tcPr>
            <w:tcW w:w="2329" w:type="dxa"/>
          </w:tcPr>
          <w:p w14:paraId="054FEE2F" w14:textId="1022396B" w:rsidR="00F5512D" w:rsidRDefault="00F5512D" w:rsidP="00230CC8">
            <w:pPr>
              <w:pStyle w:val="TableText"/>
            </w:pPr>
          </w:p>
        </w:tc>
      </w:tr>
      <w:tr w:rsidR="00F5512D" w14:paraId="054FEE36" w14:textId="77777777" w:rsidTr="00E91E51">
        <w:tc>
          <w:tcPr>
            <w:tcW w:w="1728" w:type="dxa"/>
          </w:tcPr>
          <w:p w14:paraId="054FEE31" w14:textId="1D366B74" w:rsidR="00F5512D" w:rsidRDefault="00F5512D" w:rsidP="00230CC8">
            <w:pPr>
              <w:pStyle w:val="TableText"/>
            </w:pPr>
          </w:p>
        </w:tc>
        <w:tc>
          <w:tcPr>
            <w:tcW w:w="1080" w:type="dxa"/>
          </w:tcPr>
          <w:p w14:paraId="054FEE32" w14:textId="49D22085" w:rsidR="00F5512D" w:rsidRDefault="00F5512D" w:rsidP="00230CC8">
            <w:pPr>
              <w:pStyle w:val="TableText"/>
            </w:pPr>
          </w:p>
        </w:tc>
        <w:tc>
          <w:tcPr>
            <w:tcW w:w="4392" w:type="dxa"/>
          </w:tcPr>
          <w:p w14:paraId="054FEE34" w14:textId="7AA5E86A" w:rsidR="00F5512D" w:rsidRDefault="00F5512D" w:rsidP="00230CC8">
            <w:pPr>
              <w:pStyle w:val="TableText"/>
            </w:pPr>
          </w:p>
        </w:tc>
        <w:tc>
          <w:tcPr>
            <w:tcW w:w="2329" w:type="dxa"/>
          </w:tcPr>
          <w:p w14:paraId="054FEE35" w14:textId="6F646C91" w:rsidR="00F5512D" w:rsidRDefault="00F5512D" w:rsidP="00230CC8">
            <w:pPr>
              <w:pStyle w:val="TableText"/>
            </w:pPr>
          </w:p>
        </w:tc>
      </w:tr>
      <w:tr w:rsidR="00F5512D" w14:paraId="054FEE3D" w14:textId="77777777" w:rsidTr="00E91E51">
        <w:tc>
          <w:tcPr>
            <w:tcW w:w="1728" w:type="dxa"/>
          </w:tcPr>
          <w:p w14:paraId="054FEE37" w14:textId="5A4C7397" w:rsidR="00F5512D" w:rsidRDefault="00F5512D" w:rsidP="00230CC8">
            <w:pPr>
              <w:pStyle w:val="TableText"/>
            </w:pPr>
          </w:p>
        </w:tc>
        <w:tc>
          <w:tcPr>
            <w:tcW w:w="1080" w:type="dxa"/>
          </w:tcPr>
          <w:p w14:paraId="054FEE38" w14:textId="33B24D4E" w:rsidR="00F5512D" w:rsidRDefault="00F5512D" w:rsidP="00230CC8">
            <w:pPr>
              <w:pStyle w:val="TableText"/>
            </w:pPr>
          </w:p>
        </w:tc>
        <w:tc>
          <w:tcPr>
            <w:tcW w:w="4392" w:type="dxa"/>
          </w:tcPr>
          <w:p w14:paraId="054FEE39" w14:textId="62640F78" w:rsidR="00F5512D" w:rsidRDefault="00F5512D" w:rsidP="00230CC8">
            <w:pPr>
              <w:pStyle w:val="TableText"/>
            </w:pPr>
          </w:p>
        </w:tc>
        <w:tc>
          <w:tcPr>
            <w:tcW w:w="2329" w:type="dxa"/>
          </w:tcPr>
          <w:p w14:paraId="054FEE3C" w14:textId="4BC51283" w:rsidR="00F5512D" w:rsidRDefault="00F5512D" w:rsidP="00230CC8">
            <w:pPr>
              <w:pStyle w:val="TableText"/>
            </w:pPr>
          </w:p>
        </w:tc>
      </w:tr>
      <w:tr w:rsidR="00F5512D" w14:paraId="054FEE44" w14:textId="77777777" w:rsidTr="00E91E51">
        <w:tc>
          <w:tcPr>
            <w:tcW w:w="1728" w:type="dxa"/>
          </w:tcPr>
          <w:p w14:paraId="054FEE3E" w14:textId="730384AF" w:rsidR="00F5512D" w:rsidRDefault="00F5512D" w:rsidP="00230CC8">
            <w:pPr>
              <w:pStyle w:val="TableText"/>
            </w:pPr>
          </w:p>
        </w:tc>
        <w:tc>
          <w:tcPr>
            <w:tcW w:w="1080" w:type="dxa"/>
          </w:tcPr>
          <w:p w14:paraId="054FEE3F" w14:textId="6C3CC94D" w:rsidR="00F5512D" w:rsidRDefault="00F5512D" w:rsidP="00230CC8">
            <w:pPr>
              <w:pStyle w:val="TableText"/>
            </w:pPr>
          </w:p>
        </w:tc>
        <w:tc>
          <w:tcPr>
            <w:tcW w:w="4392" w:type="dxa"/>
          </w:tcPr>
          <w:p w14:paraId="054FEE40" w14:textId="5F1CBAF2" w:rsidR="00F5512D" w:rsidRDefault="00F5512D" w:rsidP="00230CC8">
            <w:pPr>
              <w:pStyle w:val="TableText"/>
            </w:pPr>
          </w:p>
        </w:tc>
        <w:tc>
          <w:tcPr>
            <w:tcW w:w="2329" w:type="dxa"/>
          </w:tcPr>
          <w:p w14:paraId="054FEE43" w14:textId="41FB41EB" w:rsidR="00960CF5" w:rsidRDefault="00960CF5" w:rsidP="00230CC8">
            <w:pPr>
              <w:pStyle w:val="TableText"/>
            </w:pPr>
          </w:p>
        </w:tc>
      </w:tr>
      <w:tr w:rsidR="00191289" w14:paraId="054FEE4A" w14:textId="77777777" w:rsidTr="00E91E51">
        <w:tc>
          <w:tcPr>
            <w:tcW w:w="1728" w:type="dxa"/>
          </w:tcPr>
          <w:p w14:paraId="054FEE45" w14:textId="7A943FDE" w:rsidR="00191289" w:rsidRDefault="00191289" w:rsidP="00230CC8">
            <w:pPr>
              <w:pStyle w:val="TableText"/>
            </w:pPr>
          </w:p>
        </w:tc>
        <w:tc>
          <w:tcPr>
            <w:tcW w:w="1080" w:type="dxa"/>
          </w:tcPr>
          <w:p w14:paraId="054FEE46" w14:textId="1BBE9CDB" w:rsidR="00191289" w:rsidRDefault="00191289" w:rsidP="00230CC8">
            <w:pPr>
              <w:pStyle w:val="TableText"/>
            </w:pPr>
          </w:p>
        </w:tc>
        <w:tc>
          <w:tcPr>
            <w:tcW w:w="4392" w:type="dxa"/>
          </w:tcPr>
          <w:p w14:paraId="054FEE47" w14:textId="29682776" w:rsidR="00191289" w:rsidRDefault="00191289" w:rsidP="00230CC8">
            <w:pPr>
              <w:pStyle w:val="TableText"/>
            </w:pPr>
          </w:p>
        </w:tc>
        <w:tc>
          <w:tcPr>
            <w:tcW w:w="2329" w:type="dxa"/>
          </w:tcPr>
          <w:p w14:paraId="054FEE49" w14:textId="69061533" w:rsidR="00191289" w:rsidRDefault="00191289" w:rsidP="00230CC8">
            <w:pPr>
              <w:pStyle w:val="TableText"/>
            </w:pPr>
          </w:p>
        </w:tc>
      </w:tr>
      <w:tr w:rsidR="00960CF5" w14:paraId="054FEE52" w14:textId="77777777" w:rsidTr="00E91E51">
        <w:tc>
          <w:tcPr>
            <w:tcW w:w="1728" w:type="dxa"/>
          </w:tcPr>
          <w:p w14:paraId="054FEE4B" w14:textId="7111891B" w:rsidR="00960CF5" w:rsidRDefault="00960CF5" w:rsidP="00230CC8">
            <w:pPr>
              <w:pStyle w:val="TableText"/>
            </w:pPr>
          </w:p>
        </w:tc>
        <w:tc>
          <w:tcPr>
            <w:tcW w:w="1080" w:type="dxa"/>
          </w:tcPr>
          <w:p w14:paraId="054FEE4C" w14:textId="64D240EC" w:rsidR="00960CF5" w:rsidRDefault="00960CF5" w:rsidP="00230CC8">
            <w:pPr>
              <w:pStyle w:val="TableText"/>
            </w:pPr>
          </w:p>
        </w:tc>
        <w:tc>
          <w:tcPr>
            <w:tcW w:w="4392" w:type="dxa"/>
          </w:tcPr>
          <w:p w14:paraId="054FEE4E" w14:textId="098F984C" w:rsidR="00977A7D" w:rsidRDefault="00977A7D" w:rsidP="00230CC8">
            <w:pPr>
              <w:pStyle w:val="TableText"/>
            </w:pPr>
          </w:p>
        </w:tc>
        <w:tc>
          <w:tcPr>
            <w:tcW w:w="2329" w:type="dxa"/>
          </w:tcPr>
          <w:p w14:paraId="054FEE51" w14:textId="24631E56" w:rsidR="00960CF5" w:rsidRDefault="00960CF5" w:rsidP="00230CC8">
            <w:pPr>
              <w:pStyle w:val="TableText"/>
            </w:pPr>
          </w:p>
        </w:tc>
      </w:tr>
      <w:tr w:rsidR="00CC5008" w14:paraId="054FEE57" w14:textId="77777777" w:rsidTr="00E91E51">
        <w:tc>
          <w:tcPr>
            <w:tcW w:w="1728" w:type="dxa"/>
          </w:tcPr>
          <w:p w14:paraId="054FEE53" w14:textId="0997EF0F" w:rsidR="00CC5008" w:rsidRDefault="00CC5008" w:rsidP="00230CC8">
            <w:pPr>
              <w:pStyle w:val="TableText"/>
            </w:pPr>
          </w:p>
        </w:tc>
        <w:tc>
          <w:tcPr>
            <w:tcW w:w="1080" w:type="dxa"/>
          </w:tcPr>
          <w:p w14:paraId="054FEE54" w14:textId="26D9B8EC" w:rsidR="00CC5008" w:rsidRDefault="00CC5008" w:rsidP="00230CC8">
            <w:pPr>
              <w:pStyle w:val="TableText"/>
            </w:pPr>
          </w:p>
        </w:tc>
        <w:tc>
          <w:tcPr>
            <w:tcW w:w="4392" w:type="dxa"/>
          </w:tcPr>
          <w:p w14:paraId="054FEE55" w14:textId="63DCC0B5" w:rsidR="00CC5008" w:rsidRDefault="00CC5008" w:rsidP="00230CC8">
            <w:pPr>
              <w:pStyle w:val="TableText"/>
            </w:pPr>
          </w:p>
        </w:tc>
        <w:tc>
          <w:tcPr>
            <w:tcW w:w="2329" w:type="dxa"/>
          </w:tcPr>
          <w:p w14:paraId="054FEE56" w14:textId="48C5B5D0" w:rsidR="00CC5008" w:rsidRDefault="00CC5008" w:rsidP="00230CC8">
            <w:pPr>
              <w:pStyle w:val="TableText"/>
            </w:pPr>
          </w:p>
        </w:tc>
      </w:tr>
      <w:tr w:rsidR="00147C5F" w14:paraId="75624D74" w14:textId="77777777" w:rsidTr="00E91E51">
        <w:tc>
          <w:tcPr>
            <w:tcW w:w="1728" w:type="dxa"/>
          </w:tcPr>
          <w:p w14:paraId="78CE8D2E" w14:textId="6AF00C90" w:rsidR="00147C5F" w:rsidRDefault="00147C5F" w:rsidP="00230CC8">
            <w:pPr>
              <w:pStyle w:val="TableText"/>
            </w:pPr>
          </w:p>
        </w:tc>
        <w:tc>
          <w:tcPr>
            <w:tcW w:w="1080" w:type="dxa"/>
          </w:tcPr>
          <w:p w14:paraId="270B12FA" w14:textId="75196978" w:rsidR="00147C5F" w:rsidRDefault="00147C5F" w:rsidP="00230CC8">
            <w:pPr>
              <w:pStyle w:val="TableText"/>
            </w:pPr>
          </w:p>
        </w:tc>
        <w:tc>
          <w:tcPr>
            <w:tcW w:w="4392" w:type="dxa"/>
          </w:tcPr>
          <w:p w14:paraId="6EE3BEA2" w14:textId="2C05C9BF" w:rsidR="00147C5F" w:rsidRDefault="00147C5F" w:rsidP="00230CC8">
            <w:pPr>
              <w:pStyle w:val="TableText"/>
            </w:pPr>
          </w:p>
        </w:tc>
        <w:tc>
          <w:tcPr>
            <w:tcW w:w="2329" w:type="dxa"/>
          </w:tcPr>
          <w:p w14:paraId="3215476F" w14:textId="24BAC434" w:rsidR="00147C5F" w:rsidRDefault="00147C5F" w:rsidP="00230CC8">
            <w:pPr>
              <w:pStyle w:val="TableText"/>
            </w:pPr>
          </w:p>
        </w:tc>
      </w:tr>
      <w:tr w:rsidR="00C063D6" w14:paraId="4DCF4723" w14:textId="77777777" w:rsidTr="00E91E51">
        <w:tc>
          <w:tcPr>
            <w:tcW w:w="1728" w:type="dxa"/>
          </w:tcPr>
          <w:p w14:paraId="5CCC1AB6" w14:textId="1F00BDB6" w:rsidR="00C063D6" w:rsidRDefault="00C063D6" w:rsidP="00230CC8">
            <w:pPr>
              <w:pStyle w:val="TableText"/>
            </w:pPr>
          </w:p>
        </w:tc>
        <w:tc>
          <w:tcPr>
            <w:tcW w:w="1080" w:type="dxa"/>
          </w:tcPr>
          <w:p w14:paraId="1D299B79" w14:textId="126DF29A" w:rsidR="00C063D6" w:rsidRDefault="00C063D6" w:rsidP="00230CC8">
            <w:pPr>
              <w:pStyle w:val="TableText"/>
            </w:pPr>
          </w:p>
        </w:tc>
        <w:tc>
          <w:tcPr>
            <w:tcW w:w="4392" w:type="dxa"/>
          </w:tcPr>
          <w:p w14:paraId="603E4540" w14:textId="3A881A83" w:rsidR="00C063D6" w:rsidRDefault="00C063D6" w:rsidP="00230CC8">
            <w:pPr>
              <w:pStyle w:val="TableText"/>
            </w:pPr>
          </w:p>
        </w:tc>
        <w:tc>
          <w:tcPr>
            <w:tcW w:w="2329" w:type="dxa"/>
          </w:tcPr>
          <w:p w14:paraId="4FF38F5A" w14:textId="161EE6C7" w:rsidR="00C063D6" w:rsidRPr="00CC5008" w:rsidRDefault="00C063D6" w:rsidP="00230CC8">
            <w:pPr>
              <w:pStyle w:val="TableText"/>
            </w:pPr>
          </w:p>
        </w:tc>
      </w:tr>
      <w:tr w:rsidR="003828F1" w14:paraId="11ECACFA" w14:textId="77777777" w:rsidTr="00E91E51">
        <w:tc>
          <w:tcPr>
            <w:tcW w:w="1728" w:type="dxa"/>
          </w:tcPr>
          <w:p w14:paraId="73B87C2C" w14:textId="79D47441" w:rsidR="003828F1" w:rsidRDefault="003828F1" w:rsidP="00230CC8">
            <w:pPr>
              <w:pStyle w:val="TableText"/>
            </w:pPr>
          </w:p>
        </w:tc>
        <w:tc>
          <w:tcPr>
            <w:tcW w:w="1080" w:type="dxa"/>
          </w:tcPr>
          <w:p w14:paraId="07808791" w14:textId="64B47409" w:rsidR="003828F1" w:rsidRDefault="003828F1" w:rsidP="00230CC8">
            <w:pPr>
              <w:pStyle w:val="TableText"/>
            </w:pPr>
          </w:p>
        </w:tc>
        <w:tc>
          <w:tcPr>
            <w:tcW w:w="4392" w:type="dxa"/>
          </w:tcPr>
          <w:p w14:paraId="68DD8896" w14:textId="510C6CBD" w:rsidR="003828F1" w:rsidRDefault="003828F1" w:rsidP="00230CC8">
            <w:pPr>
              <w:pStyle w:val="TableText"/>
            </w:pPr>
          </w:p>
        </w:tc>
        <w:tc>
          <w:tcPr>
            <w:tcW w:w="2329" w:type="dxa"/>
          </w:tcPr>
          <w:p w14:paraId="15CDC434" w14:textId="7A7AB8B2" w:rsidR="00F8099E" w:rsidRDefault="00F8099E" w:rsidP="00230CC8">
            <w:pPr>
              <w:pStyle w:val="TableText"/>
            </w:pPr>
          </w:p>
        </w:tc>
      </w:tr>
      <w:tr w:rsidR="00F8099E" w14:paraId="25DC1C72" w14:textId="77777777" w:rsidTr="00E91E51">
        <w:tc>
          <w:tcPr>
            <w:tcW w:w="1728" w:type="dxa"/>
          </w:tcPr>
          <w:p w14:paraId="7BE86D9E" w14:textId="17E95CFD" w:rsidR="00F8099E" w:rsidRDefault="00F8099E" w:rsidP="00230CC8">
            <w:pPr>
              <w:pStyle w:val="TableText"/>
            </w:pPr>
          </w:p>
        </w:tc>
        <w:tc>
          <w:tcPr>
            <w:tcW w:w="1080" w:type="dxa"/>
          </w:tcPr>
          <w:p w14:paraId="1EC2525E" w14:textId="3A6D8DE5" w:rsidR="00F8099E" w:rsidRDefault="00F8099E" w:rsidP="00230CC8">
            <w:pPr>
              <w:pStyle w:val="TableText"/>
            </w:pPr>
          </w:p>
        </w:tc>
        <w:tc>
          <w:tcPr>
            <w:tcW w:w="4392" w:type="dxa"/>
          </w:tcPr>
          <w:p w14:paraId="1FDE9F51" w14:textId="5CBF8566" w:rsidR="00F8099E" w:rsidRDefault="00F8099E" w:rsidP="00230CC8">
            <w:pPr>
              <w:pStyle w:val="TableText"/>
            </w:pPr>
          </w:p>
        </w:tc>
        <w:tc>
          <w:tcPr>
            <w:tcW w:w="2329" w:type="dxa"/>
          </w:tcPr>
          <w:p w14:paraId="3A929E9F" w14:textId="667CCC89" w:rsidR="00F8099E" w:rsidRDefault="00F8099E" w:rsidP="00230CC8">
            <w:pPr>
              <w:pStyle w:val="TableText"/>
            </w:pPr>
          </w:p>
        </w:tc>
      </w:tr>
      <w:tr w:rsidR="008D4E31" w14:paraId="6789DE7E" w14:textId="77777777" w:rsidTr="00E91E51">
        <w:tc>
          <w:tcPr>
            <w:tcW w:w="1728" w:type="dxa"/>
          </w:tcPr>
          <w:p w14:paraId="59F74ED0" w14:textId="6311FC6A" w:rsidR="008D4E31" w:rsidRDefault="008D4E31" w:rsidP="00230CC8">
            <w:pPr>
              <w:pStyle w:val="TableText"/>
            </w:pPr>
          </w:p>
        </w:tc>
        <w:tc>
          <w:tcPr>
            <w:tcW w:w="1080" w:type="dxa"/>
          </w:tcPr>
          <w:p w14:paraId="7F9767FC" w14:textId="4074FCC6" w:rsidR="008D4E31" w:rsidRDefault="008D4E31" w:rsidP="00230CC8">
            <w:pPr>
              <w:pStyle w:val="TableText"/>
            </w:pPr>
          </w:p>
        </w:tc>
        <w:tc>
          <w:tcPr>
            <w:tcW w:w="4392" w:type="dxa"/>
          </w:tcPr>
          <w:p w14:paraId="6E7D3A5C" w14:textId="370B1D6F" w:rsidR="008D4E31" w:rsidRDefault="008D4E31" w:rsidP="00230CC8">
            <w:pPr>
              <w:pStyle w:val="TableText"/>
            </w:pPr>
          </w:p>
        </w:tc>
        <w:tc>
          <w:tcPr>
            <w:tcW w:w="2329" w:type="dxa"/>
          </w:tcPr>
          <w:p w14:paraId="5534D986" w14:textId="6EA124BB" w:rsidR="008D4E31" w:rsidRDefault="008D4E31" w:rsidP="00230CC8">
            <w:pPr>
              <w:pStyle w:val="TableText"/>
            </w:pPr>
          </w:p>
        </w:tc>
      </w:tr>
      <w:tr w:rsidR="0069054A" w14:paraId="105C4F83" w14:textId="77777777" w:rsidTr="00E91E51">
        <w:tc>
          <w:tcPr>
            <w:tcW w:w="1728" w:type="dxa"/>
          </w:tcPr>
          <w:p w14:paraId="4CD4887A" w14:textId="794B4F5D" w:rsidR="0069054A" w:rsidRDefault="0069054A" w:rsidP="00230CC8">
            <w:pPr>
              <w:pStyle w:val="TableText"/>
            </w:pPr>
          </w:p>
        </w:tc>
        <w:tc>
          <w:tcPr>
            <w:tcW w:w="1080" w:type="dxa"/>
          </w:tcPr>
          <w:p w14:paraId="1084879D" w14:textId="18D332A9" w:rsidR="0069054A" w:rsidRDefault="0069054A" w:rsidP="00230CC8">
            <w:pPr>
              <w:pStyle w:val="TableText"/>
            </w:pPr>
          </w:p>
        </w:tc>
        <w:tc>
          <w:tcPr>
            <w:tcW w:w="4392" w:type="dxa"/>
          </w:tcPr>
          <w:p w14:paraId="47535CF7" w14:textId="4CBA0EB6" w:rsidR="0069054A" w:rsidRDefault="0069054A" w:rsidP="00230CC8">
            <w:pPr>
              <w:pStyle w:val="TableText"/>
            </w:pPr>
          </w:p>
        </w:tc>
        <w:tc>
          <w:tcPr>
            <w:tcW w:w="2329" w:type="dxa"/>
          </w:tcPr>
          <w:p w14:paraId="64223BC8" w14:textId="440D4919" w:rsidR="0069054A" w:rsidRDefault="0069054A"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6591C0A9" w14:textId="77777777" w:rsidR="00CB4B6D" w:rsidRDefault="00CE41B2">
      <w:pPr>
        <w:pStyle w:val="TOC1"/>
        <w:tabs>
          <w:tab w:val="left" w:pos="440"/>
          <w:tab w:val="right" w:leader="dot" w:pos="9350"/>
        </w:tabs>
        <w:rPr>
          <w:rFonts w:asciiTheme="minorHAnsi" w:eastAsiaTheme="minorEastAsia" w:hAnsiTheme="minorHAnsi" w:cstheme="minorBidi"/>
          <w:b w:val="0"/>
          <w:bCs w:val="0"/>
          <w:noProof/>
          <w:sz w:val="22"/>
          <w:szCs w:val="22"/>
        </w:rPr>
      </w:pPr>
      <w:r>
        <w:rPr>
          <w:caps/>
          <w:sz w:val="22"/>
        </w:rPr>
        <w:fldChar w:fldCharType="begin"/>
      </w:r>
      <w:r>
        <w:rPr>
          <w:caps/>
        </w:rPr>
        <w:instrText xml:space="preserve"> TOC \o "1-3" \h \z \u </w:instrText>
      </w:r>
      <w:r>
        <w:rPr>
          <w:caps/>
          <w:sz w:val="22"/>
        </w:rPr>
        <w:fldChar w:fldCharType="separate"/>
      </w:r>
      <w:hyperlink w:anchor="_Toc507765703" w:history="1">
        <w:r w:rsidR="00CB4B6D" w:rsidRPr="007D0AE4">
          <w:rPr>
            <w:rStyle w:val="Hyperlink"/>
            <w:noProof/>
          </w:rPr>
          <w:t>1</w:t>
        </w:r>
        <w:r w:rsidR="00CB4B6D">
          <w:rPr>
            <w:rFonts w:asciiTheme="minorHAnsi" w:eastAsiaTheme="minorEastAsia" w:hAnsiTheme="minorHAnsi" w:cstheme="minorBidi"/>
            <w:b w:val="0"/>
            <w:bCs w:val="0"/>
            <w:noProof/>
            <w:sz w:val="22"/>
            <w:szCs w:val="22"/>
          </w:rPr>
          <w:tab/>
        </w:r>
        <w:r w:rsidR="00CB4B6D" w:rsidRPr="007D0AE4">
          <w:rPr>
            <w:rStyle w:val="Hyperlink"/>
            <w:noProof/>
          </w:rPr>
          <w:t>Introduction</w:t>
        </w:r>
        <w:r w:rsidR="00CB4B6D">
          <w:rPr>
            <w:noProof/>
            <w:webHidden/>
          </w:rPr>
          <w:tab/>
        </w:r>
        <w:r w:rsidR="00CB4B6D">
          <w:rPr>
            <w:noProof/>
            <w:webHidden/>
          </w:rPr>
          <w:fldChar w:fldCharType="begin"/>
        </w:r>
        <w:r w:rsidR="00CB4B6D">
          <w:rPr>
            <w:noProof/>
            <w:webHidden/>
          </w:rPr>
          <w:instrText xml:space="preserve"> PAGEREF _Toc507765703 \h </w:instrText>
        </w:r>
        <w:r w:rsidR="00CB4B6D">
          <w:rPr>
            <w:noProof/>
            <w:webHidden/>
          </w:rPr>
        </w:r>
        <w:r w:rsidR="00CB4B6D">
          <w:rPr>
            <w:noProof/>
            <w:webHidden/>
          </w:rPr>
          <w:fldChar w:fldCharType="separate"/>
        </w:r>
        <w:r w:rsidR="00CB4B6D">
          <w:rPr>
            <w:noProof/>
            <w:webHidden/>
          </w:rPr>
          <w:t>1</w:t>
        </w:r>
        <w:r w:rsidR="00CB4B6D">
          <w:rPr>
            <w:noProof/>
            <w:webHidden/>
          </w:rPr>
          <w:fldChar w:fldCharType="end"/>
        </w:r>
      </w:hyperlink>
    </w:p>
    <w:p w14:paraId="23990E34"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04" w:history="1">
        <w:r w:rsidRPr="007D0AE4">
          <w:rPr>
            <w:rStyle w:val="Hyperlink"/>
            <w:noProof/>
          </w:rPr>
          <w:t>1.1</w:t>
        </w:r>
        <w:r>
          <w:rPr>
            <w:rFonts w:asciiTheme="minorHAnsi" w:eastAsiaTheme="minorEastAsia" w:hAnsiTheme="minorHAnsi" w:cstheme="minorBidi"/>
            <w:b w:val="0"/>
            <w:noProof/>
            <w:sz w:val="22"/>
            <w:szCs w:val="22"/>
          </w:rPr>
          <w:tab/>
        </w:r>
        <w:r w:rsidRPr="007D0AE4">
          <w:rPr>
            <w:rStyle w:val="Hyperlink"/>
            <w:noProof/>
          </w:rPr>
          <w:t>Purpose</w:t>
        </w:r>
        <w:r>
          <w:rPr>
            <w:noProof/>
            <w:webHidden/>
          </w:rPr>
          <w:tab/>
        </w:r>
        <w:r>
          <w:rPr>
            <w:noProof/>
            <w:webHidden/>
          </w:rPr>
          <w:fldChar w:fldCharType="begin"/>
        </w:r>
        <w:r>
          <w:rPr>
            <w:noProof/>
            <w:webHidden/>
          </w:rPr>
          <w:instrText xml:space="preserve"> PAGEREF _Toc507765704 \h </w:instrText>
        </w:r>
        <w:r>
          <w:rPr>
            <w:noProof/>
            <w:webHidden/>
          </w:rPr>
        </w:r>
        <w:r>
          <w:rPr>
            <w:noProof/>
            <w:webHidden/>
          </w:rPr>
          <w:fldChar w:fldCharType="separate"/>
        </w:r>
        <w:r>
          <w:rPr>
            <w:noProof/>
            <w:webHidden/>
          </w:rPr>
          <w:t>1</w:t>
        </w:r>
        <w:r>
          <w:rPr>
            <w:noProof/>
            <w:webHidden/>
          </w:rPr>
          <w:fldChar w:fldCharType="end"/>
        </w:r>
      </w:hyperlink>
    </w:p>
    <w:p w14:paraId="41C2AF91"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05" w:history="1">
        <w:r w:rsidRPr="007D0AE4">
          <w:rPr>
            <w:rStyle w:val="Hyperlink"/>
            <w:noProof/>
          </w:rPr>
          <w:t>1.2</w:t>
        </w:r>
        <w:r>
          <w:rPr>
            <w:rFonts w:asciiTheme="minorHAnsi" w:eastAsiaTheme="minorEastAsia" w:hAnsiTheme="minorHAnsi" w:cstheme="minorBidi"/>
            <w:b w:val="0"/>
            <w:noProof/>
            <w:sz w:val="22"/>
            <w:szCs w:val="22"/>
          </w:rPr>
          <w:tab/>
        </w:r>
        <w:r w:rsidRPr="007D0AE4">
          <w:rPr>
            <w:rStyle w:val="Hyperlink"/>
            <w:noProof/>
          </w:rPr>
          <w:t>Scope</w:t>
        </w:r>
        <w:r>
          <w:rPr>
            <w:noProof/>
            <w:webHidden/>
          </w:rPr>
          <w:tab/>
        </w:r>
        <w:r>
          <w:rPr>
            <w:noProof/>
            <w:webHidden/>
          </w:rPr>
          <w:fldChar w:fldCharType="begin"/>
        </w:r>
        <w:r>
          <w:rPr>
            <w:noProof/>
            <w:webHidden/>
          </w:rPr>
          <w:instrText xml:space="preserve"> PAGEREF _Toc507765705 \h </w:instrText>
        </w:r>
        <w:r>
          <w:rPr>
            <w:noProof/>
            <w:webHidden/>
          </w:rPr>
        </w:r>
        <w:r>
          <w:rPr>
            <w:noProof/>
            <w:webHidden/>
          </w:rPr>
          <w:fldChar w:fldCharType="separate"/>
        </w:r>
        <w:r>
          <w:rPr>
            <w:noProof/>
            <w:webHidden/>
          </w:rPr>
          <w:t>1</w:t>
        </w:r>
        <w:r>
          <w:rPr>
            <w:noProof/>
            <w:webHidden/>
          </w:rPr>
          <w:fldChar w:fldCharType="end"/>
        </w:r>
      </w:hyperlink>
    </w:p>
    <w:p w14:paraId="64D61CE0"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06" w:history="1">
        <w:r w:rsidRPr="007D0AE4">
          <w:rPr>
            <w:rStyle w:val="Hyperlink"/>
            <w:noProof/>
          </w:rPr>
          <w:t>1.3</w:t>
        </w:r>
        <w:r>
          <w:rPr>
            <w:rFonts w:asciiTheme="minorHAnsi" w:eastAsiaTheme="minorEastAsia" w:hAnsiTheme="minorHAnsi" w:cstheme="minorBidi"/>
            <w:b w:val="0"/>
            <w:noProof/>
            <w:sz w:val="22"/>
            <w:szCs w:val="22"/>
          </w:rPr>
          <w:tab/>
        </w:r>
        <w:r w:rsidRPr="007D0AE4">
          <w:rPr>
            <w:rStyle w:val="Hyperlink"/>
            <w:noProof/>
          </w:rPr>
          <w:t>System Identification</w:t>
        </w:r>
        <w:r>
          <w:rPr>
            <w:noProof/>
            <w:webHidden/>
          </w:rPr>
          <w:tab/>
        </w:r>
        <w:r>
          <w:rPr>
            <w:noProof/>
            <w:webHidden/>
          </w:rPr>
          <w:fldChar w:fldCharType="begin"/>
        </w:r>
        <w:r>
          <w:rPr>
            <w:noProof/>
            <w:webHidden/>
          </w:rPr>
          <w:instrText xml:space="preserve"> PAGEREF _Toc507765706 \h </w:instrText>
        </w:r>
        <w:r>
          <w:rPr>
            <w:noProof/>
            <w:webHidden/>
          </w:rPr>
        </w:r>
        <w:r>
          <w:rPr>
            <w:noProof/>
            <w:webHidden/>
          </w:rPr>
          <w:fldChar w:fldCharType="separate"/>
        </w:r>
        <w:r>
          <w:rPr>
            <w:noProof/>
            <w:webHidden/>
          </w:rPr>
          <w:t>1</w:t>
        </w:r>
        <w:r>
          <w:rPr>
            <w:noProof/>
            <w:webHidden/>
          </w:rPr>
          <w:fldChar w:fldCharType="end"/>
        </w:r>
      </w:hyperlink>
    </w:p>
    <w:p w14:paraId="051E96FE"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07" w:history="1">
        <w:r w:rsidRPr="007D0AE4">
          <w:rPr>
            <w:rStyle w:val="Hyperlink"/>
            <w:noProof/>
          </w:rPr>
          <w:t>1.3.1</w:t>
        </w:r>
        <w:r>
          <w:rPr>
            <w:rFonts w:asciiTheme="minorHAnsi" w:eastAsiaTheme="minorEastAsia" w:hAnsiTheme="minorHAnsi" w:cstheme="minorBidi"/>
            <w:iCs w:val="0"/>
            <w:noProof/>
            <w:sz w:val="22"/>
            <w:szCs w:val="22"/>
          </w:rPr>
          <w:tab/>
        </w:r>
        <w:r w:rsidRPr="007D0AE4">
          <w:rPr>
            <w:rStyle w:val="Hyperlink"/>
            <w:noProof/>
          </w:rPr>
          <w:t>MCCF EDI TAS eBilling</w:t>
        </w:r>
        <w:r>
          <w:rPr>
            <w:noProof/>
            <w:webHidden/>
          </w:rPr>
          <w:tab/>
        </w:r>
        <w:r>
          <w:rPr>
            <w:noProof/>
            <w:webHidden/>
          </w:rPr>
          <w:fldChar w:fldCharType="begin"/>
        </w:r>
        <w:r>
          <w:rPr>
            <w:noProof/>
            <w:webHidden/>
          </w:rPr>
          <w:instrText xml:space="preserve"> PAGEREF _Toc507765707 \h </w:instrText>
        </w:r>
        <w:r>
          <w:rPr>
            <w:noProof/>
            <w:webHidden/>
          </w:rPr>
        </w:r>
        <w:r>
          <w:rPr>
            <w:noProof/>
            <w:webHidden/>
          </w:rPr>
          <w:fldChar w:fldCharType="separate"/>
        </w:r>
        <w:r>
          <w:rPr>
            <w:noProof/>
            <w:webHidden/>
          </w:rPr>
          <w:t>2</w:t>
        </w:r>
        <w:r>
          <w:rPr>
            <w:noProof/>
            <w:webHidden/>
          </w:rPr>
          <w:fldChar w:fldCharType="end"/>
        </w:r>
      </w:hyperlink>
    </w:p>
    <w:p w14:paraId="01934B0B"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08" w:history="1">
        <w:r w:rsidRPr="007D0AE4">
          <w:rPr>
            <w:rStyle w:val="Hyperlink"/>
            <w:noProof/>
          </w:rPr>
          <w:t>1.3.2</w:t>
        </w:r>
        <w:r>
          <w:rPr>
            <w:rFonts w:asciiTheme="minorHAnsi" w:eastAsiaTheme="minorEastAsia" w:hAnsiTheme="minorHAnsi" w:cstheme="minorBidi"/>
            <w:iCs w:val="0"/>
            <w:noProof/>
            <w:sz w:val="22"/>
            <w:szCs w:val="22"/>
          </w:rPr>
          <w:tab/>
        </w:r>
        <w:r w:rsidRPr="007D0AE4">
          <w:rPr>
            <w:rStyle w:val="Hyperlink"/>
            <w:noProof/>
          </w:rPr>
          <w:t>FSC</w:t>
        </w:r>
        <w:r>
          <w:rPr>
            <w:noProof/>
            <w:webHidden/>
          </w:rPr>
          <w:tab/>
        </w:r>
        <w:r>
          <w:rPr>
            <w:noProof/>
            <w:webHidden/>
          </w:rPr>
          <w:fldChar w:fldCharType="begin"/>
        </w:r>
        <w:r>
          <w:rPr>
            <w:noProof/>
            <w:webHidden/>
          </w:rPr>
          <w:instrText xml:space="preserve"> PAGEREF _Toc507765708 \h </w:instrText>
        </w:r>
        <w:r>
          <w:rPr>
            <w:noProof/>
            <w:webHidden/>
          </w:rPr>
        </w:r>
        <w:r>
          <w:rPr>
            <w:noProof/>
            <w:webHidden/>
          </w:rPr>
          <w:fldChar w:fldCharType="separate"/>
        </w:r>
        <w:r>
          <w:rPr>
            <w:noProof/>
            <w:webHidden/>
          </w:rPr>
          <w:t>2</w:t>
        </w:r>
        <w:r>
          <w:rPr>
            <w:noProof/>
            <w:webHidden/>
          </w:rPr>
          <w:fldChar w:fldCharType="end"/>
        </w:r>
      </w:hyperlink>
    </w:p>
    <w:p w14:paraId="0AB2A464"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09" w:history="1">
        <w:r w:rsidRPr="007D0AE4">
          <w:rPr>
            <w:rStyle w:val="Hyperlink"/>
            <w:noProof/>
          </w:rPr>
          <w:t>1.4</w:t>
        </w:r>
        <w:r>
          <w:rPr>
            <w:rFonts w:asciiTheme="minorHAnsi" w:eastAsiaTheme="minorEastAsia" w:hAnsiTheme="minorHAnsi" w:cstheme="minorBidi"/>
            <w:b w:val="0"/>
            <w:noProof/>
            <w:sz w:val="22"/>
            <w:szCs w:val="22"/>
          </w:rPr>
          <w:tab/>
        </w:r>
        <w:r w:rsidRPr="007D0AE4">
          <w:rPr>
            <w:rStyle w:val="Hyperlink"/>
            <w:noProof/>
          </w:rPr>
          <w:t>Operational Agreement</w:t>
        </w:r>
        <w:r>
          <w:rPr>
            <w:noProof/>
            <w:webHidden/>
          </w:rPr>
          <w:tab/>
        </w:r>
        <w:r>
          <w:rPr>
            <w:noProof/>
            <w:webHidden/>
          </w:rPr>
          <w:fldChar w:fldCharType="begin"/>
        </w:r>
        <w:r>
          <w:rPr>
            <w:noProof/>
            <w:webHidden/>
          </w:rPr>
          <w:instrText xml:space="preserve"> PAGEREF _Toc507765709 \h </w:instrText>
        </w:r>
        <w:r>
          <w:rPr>
            <w:noProof/>
            <w:webHidden/>
          </w:rPr>
        </w:r>
        <w:r>
          <w:rPr>
            <w:noProof/>
            <w:webHidden/>
          </w:rPr>
          <w:fldChar w:fldCharType="separate"/>
        </w:r>
        <w:r>
          <w:rPr>
            <w:noProof/>
            <w:webHidden/>
          </w:rPr>
          <w:t>2</w:t>
        </w:r>
        <w:r>
          <w:rPr>
            <w:noProof/>
            <w:webHidden/>
          </w:rPr>
          <w:fldChar w:fldCharType="end"/>
        </w:r>
      </w:hyperlink>
    </w:p>
    <w:p w14:paraId="02593712" w14:textId="77777777" w:rsidR="00CB4B6D" w:rsidRDefault="00CB4B6D">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5710" w:history="1">
        <w:r w:rsidRPr="007D0AE4">
          <w:rPr>
            <w:rStyle w:val="Hyperlink"/>
            <w:noProof/>
          </w:rPr>
          <w:t>2</w:t>
        </w:r>
        <w:r>
          <w:rPr>
            <w:rFonts w:asciiTheme="minorHAnsi" w:eastAsiaTheme="minorEastAsia" w:hAnsiTheme="minorHAnsi" w:cstheme="minorBidi"/>
            <w:b w:val="0"/>
            <w:bCs w:val="0"/>
            <w:noProof/>
            <w:sz w:val="22"/>
            <w:szCs w:val="22"/>
          </w:rPr>
          <w:tab/>
        </w:r>
        <w:r w:rsidRPr="007D0AE4">
          <w:rPr>
            <w:rStyle w:val="Hyperlink"/>
            <w:noProof/>
          </w:rPr>
          <w:t>Interface Definition</w:t>
        </w:r>
        <w:r>
          <w:rPr>
            <w:noProof/>
            <w:webHidden/>
          </w:rPr>
          <w:tab/>
        </w:r>
        <w:r>
          <w:rPr>
            <w:noProof/>
            <w:webHidden/>
          </w:rPr>
          <w:fldChar w:fldCharType="begin"/>
        </w:r>
        <w:r>
          <w:rPr>
            <w:noProof/>
            <w:webHidden/>
          </w:rPr>
          <w:instrText xml:space="preserve"> PAGEREF _Toc507765710 \h </w:instrText>
        </w:r>
        <w:r>
          <w:rPr>
            <w:noProof/>
            <w:webHidden/>
          </w:rPr>
        </w:r>
        <w:r>
          <w:rPr>
            <w:noProof/>
            <w:webHidden/>
          </w:rPr>
          <w:fldChar w:fldCharType="separate"/>
        </w:r>
        <w:r>
          <w:rPr>
            <w:noProof/>
            <w:webHidden/>
          </w:rPr>
          <w:t>2</w:t>
        </w:r>
        <w:r>
          <w:rPr>
            <w:noProof/>
            <w:webHidden/>
          </w:rPr>
          <w:fldChar w:fldCharType="end"/>
        </w:r>
      </w:hyperlink>
    </w:p>
    <w:p w14:paraId="33A268FF"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11" w:history="1">
        <w:r w:rsidRPr="007D0AE4">
          <w:rPr>
            <w:rStyle w:val="Hyperlink"/>
            <w:noProof/>
          </w:rPr>
          <w:t>2.1</w:t>
        </w:r>
        <w:r>
          <w:rPr>
            <w:rFonts w:asciiTheme="minorHAnsi" w:eastAsiaTheme="minorEastAsia" w:hAnsiTheme="minorHAnsi" w:cstheme="minorBidi"/>
            <w:b w:val="0"/>
            <w:noProof/>
            <w:sz w:val="22"/>
            <w:szCs w:val="22"/>
          </w:rPr>
          <w:tab/>
        </w:r>
        <w:r w:rsidRPr="007D0AE4">
          <w:rPr>
            <w:rStyle w:val="Hyperlink"/>
            <w:noProof/>
          </w:rPr>
          <w:t>System Overview</w:t>
        </w:r>
        <w:r>
          <w:rPr>
            <w:noProof/>
            <w:webHidden/>
          </w:rPr>
          <w:tab/>
        </w:r>
        <w:r>
          <w:rPr>
            <w:noProof/>
            <w:webHidden/>
          </w:rPr>
          <w:fldChar w:fldCharType="begin"/>
        </w:r>
        <w:r>
          <w:rPr>
            <w:noProof/>
            <w:webHidden/>
          </w:rPr>
          <w:instrText xml:space="preserve"> PAGEREF _Toc507765711 \h </w:instrText>
        </w:r>
        <w:r>
          <w:rPr>
            <w:noProof/>
            <w:webHidden/>
          </w:rPr>
        </w:r>
        <w:r>
          <w:rPr>
            <w:noProof/>
            <w:webHidden/>
          </w:rPr>
          <w:fldChar w:fldCharType="separate"/>
        </w:r>
        <w:r>
          <w:rPr>
            <w:noProof/>
            <w:webHidden/>
          </w:rPr>
          <w:t>3</w:t>
        </w:r>
        <w:r>
          <w:rPr>
            <w:noProof/>
            <w:webHidden/>
          </w:rPr>
          <w:fldChar w:fldCharType="end"/>
        </w:r>
      </w:hyperlink>
    </w:p>
    <w:p w14:paraId="78A2CA5A"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12" w:history="1">
        <w:r w:rsidRPr="007D0AE4">
          <w:rPr>
            <w:rStyle w:val="Hyperlink"/>
            <w:noProof/>
          </w:rPr>
          <w:t>2.1.1</w:t>
        </w:r>
        <w:r>
          <w:rPr>
            <w:rFonts w:asciiTheme="minorHAnsi" w:eastAsiaTheme="minorEastAsia" w:hAnsiTheme="minorHAnsi" w:cstheme="minorBidi"/>
            <w:iCs w:val="0"/>
            <w:noProof/>
            <w:sz w:val="22"/>
            <w:szCs w:val="22"/>
          </w:rPr>
          <w:tab/>
        </w:r>
        <w:r w:rsidRPr="007D0AE4">
          <w:rPr>
            <w:rStyle w:val="Hyperlink"/>
            <w:noProof/>
          </w:rPr>
          <w:t>Overview Diagram</w:t>
        </w:r>
        <w:r>
          <w:rPr>
            <w:noProof/>
            <w:webHidden/>
          </w:rPr>
          <w:tab/>
        </w:r>
        <w:r>
          <w:rPr>
            <w:noProof/>
            <w:webHidden/>
          </w:rPr>
          <w:fldChar w:fldCharType="begin"/>
        </w:r>
        <w:r>
          <w:rPr>
            <w:noProof/>
            <w:webHidden/>
          </w:rPr>
          <w:instrText xml:space="preserve"> PAGEREF _Toc507765712 \h </w:instrText>
        </w:r>
        <w:r>
          <w:rPr>
            <w:noProof/>
            <w:webHidden/>
          </w:rPr>
        </w:r>
        <w:r>
          <w:rPr>
            <w:noProof/>
            <w:webHidden/>
          </w:rPr>
          <w:fldChar w:fldCharType="separate"/>
        </w:r>
        <w:r>
          <w:rPr>
            <w:noProof/>
            <w:webHidden/>
          </w:rPr>
          <w:t>3</w:t>
        </w:r>
        <w:r>
          <w:rPr>
            <w:noProof/>
            <w:webHidden/>
          </w:rPr>
          <w:fldChar w:fldCharType="end"/>
        </w:r>
      </w:hyperlink>
    </w:p>
    <w:p w14:paraId="1839D160"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13" w:history="1">
        <w:r w:rsidRPr="007D0AE4">
          <w:rPr>
            <w:rStyle w:val="Hyperlink"/>
            <w:noProof/>
          </w:rPr>
          <w:t>2.2</w:t>
        </w:r>
        <w:r>
          <w:rPr>
            <w:rFonts w:asciiTheme="minorHAnsi" w:eastAsiaTheme="minorEastAsia" w:hAnsiTheme="minorHAnsi" w:cstheme="minorBidi"/>
            <w:b w:val="0"/>
            <w:noProof/>
            <w:sz w:val="22"/>
            <w:szCs w:val="22"/>
          </w:rPr>
          <w:tab/>
        </w:r>
        <w:r w:rsidRPr="007D0AE4">
          <w:rPr>
            <w:rStyle w:val="Hyperlink"/>
            <w:noProof/>
          </w:rPr>
          <w:t>Interface Overview</w:t>
        </w:r>
        <w:r>
          <w:rPr>
            <w:noProof/>
            <w:webHidden/>
          </w:rPr>
          <w:tab/>
        </w:r>
        <w:r>
          <w:rPr>
            <w:noProof/>
            <w:webHidden/>
          </w:rPr>
          <w:fldChar w:fldCharType="begin"/>
        </w:r>
        <w:r>
          <w:rPr>
            <w:noProof/>
            <w:webHidden/>
          </w:rPr>
          <w:instrText xml:space="preserve"> PAGEREF _Toc507765713 \h </w:instrText>
        </w:r>
        <w:r>
          <w:rPr>
            <w:noProof/>
            <w:webHidden/>
          </w:rPr>
        </w:r>
        <w:r>
          <w:rPr>
            <w:noProof/>
            <w:webHidden/>
          </w:rPr>
          <w:fldChar w:fldCharType="separate"/>
        </w:r>
        <w:r>
          <w:rPr>
            <w:noProof/>
            <w:webHidden/>
          </w:rPr>
          <w:t>4</w:t>
        </w:r>
        <w:r>
          <w:rPr>
            <w:noProof/>
            <w:webHidden/>
          </w:rPr>
          <w:fldChar w:fldCharType="end"/>
        </w:r>
      </w:hyperlink>
    </w:p>
    <w:p w14:paraId="7D2216AE"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14" w:history="1">
        <w:r w:rsidRPr="007D0AE4">
          <w:rPr>
            <w:rStyle w:val="Hyperlink"/>
            <w:noProof/>
          </w:rPr>
          <w:t>2.2.1</w:t>
        </w:r>
        <w:r>
          <w:rPr>
            <w:rFonts w:asciiTheme="minorHAnsi" w:eastAsiaTheme="minorEastAsia" w:hAnsiTheme="minorHAnsi" w:cstheme="minorBidi"/>
            <w:iCs w:val="0"/>
            <w:noProof/>
            <w:sz w:val="22"/>
            <w:szCs w:val="22"/>
          </w:rPr>
          <w:tab/>
        </w:r>
        <w:r w:rsidRPr="007D0AE4">
          <w:rPr>
            <w:rStyle w:val="Hyperlink"/>
            <w:noProof/>
          </w:rPr>
          <w:t>Connectivity between the systems</w:t>
        </w:r>
        <w:r>
          <w:rPr>
            <w:noProof/>
            <w:webHidden/>
          </w:rPr>
          <w:tab/>
        </w:r>
        <w:r>
          <w:rPr>
            <w:noProof/>
            <w:webHidden/>
          </w:rPr>
          <w:fldChar w:fldCharType="begin"/>
        </w:r>
        <w:r>
          <w:rPr>
            <w:noProof/>
            <w:webHidden/>
          </w:rPr>
          <w:instrText xml:space="preserve"> PAGEREF _Toc507765714 \h </w:instrText>
        </w:r>
        <w:r>
          <w:rPr>
            <w:noProof/>
            <w:webHidden/>
          </w:rPr>
        </w:r>
        <w:r>
          <w:rPr>
            <w:noProof/>
            <w:webHidden/>
          </w:rPr>
          <w:fldChar w:fldCharType="separate"/>
        </w:r>
        <w:r>
          <w:rPr>
            <w:noProof/>
            <w:webHidden/>
          </w:rPr>
          <w:t>5</w:t>
        </w:r>
        <w:r>
          <w:rPr>
            <w:noProof/>
            <w:webHidden/>
          </w:rPr>
          <w:fldChar w:fldCharType="end"/>
        </w:r>
      </w:hyperlink>
    </w:p>
    <w:p w14:paraId="1FCD0401"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15" w:history="1">
        <w:r w:rsidRPr="007D0AE4">
          <w:rPr>
            <w:rStyle w:val="Hyperlink"/>
            <w:noProof/>
          </w:rPr>
          <w:t>2.3</w:t>
        </w:r>
        <w:r>
          <w:rPr>
            <w:rFonts w:asciiTheme="minorHAnsi" w:eastAsiaTheme="minorEastAsia" w:hAnsiTheme="minorHAnsi" w:cstheme="minorBidi"/>
            <w:b w:val="0"/>
            <w:noProof/>
            <w:sz w:val="22"/>
            <w:szCs w:val="22"/>
          </w:rPr>
          <w:tab/>
        </w:r>
        <w:r w:rsidRPr="007D0AE4">
          <w:rPr>
            <w:rStyle w:val="Hyperlink"/>
            <w:noProof/>
          </w:rPr>
          <w:t>Operations</w:t>
        </w:r>
        <w:r>
          <w:rPr>
            <w:noProof/>
            <w:webHidden/>
          </w:rPr>
          <w:tab/>
        </w:r>
        <w:r>
          <w:rPr>
            <w:noProof/>
            <w:webHidden/>
          </w:rPr>
          <w:fldChar w:fldCharType="begin"/>
        </w:r>
        <w:r>
          <w:rPr>
            <w:noProof/>
            <w:webHidden/>
          </w:rPr>
          <w:instrText xml:space="preserve"> PAGEREF _Toc507765715 \h </w:instrText>
        </w:r>
        <w:r>
          <w:rPr>
            <w:noProof/>
            <w:webHidden/>
          </w:rPr>
        </w:r>
        <w:r>
          <w:rPr>
            <w:noProof/>
            <w:webHidden/>
          </w:rPr>
          <w:fldChar w:fldCharType="separate"/>
        </w:r>
        <w:r>
          <w:rPr>
            <w:noProof/>
            <w:webHidden/>
          </w:rPr>
          <w:t>5</w:t>
        </w:r>
        <w:r>
          <w:rPr>
            <w:noProof/>
            <w:webHidden/>
          </w:rPr>
          <w:fldChar w:fldCharType="end"/>
        </w:r>
      </w:hyperlink>
    </w:p>
    <w:p w14:paraId="171F5855"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16" w:history="1">
        <w:r w:rsidRPr="007D0AE4">
          <w:rPr>
            <w:rStyle w:val="Hyperlink"/>
            <w:noProof/>
          </w:rPr>
          <w:t>2.3.1</w:t>
        </w:r>
        <w:r>
          <w:rPr>
            <w:rFonts w:asciiTheme="minorHAnsi" w:eastAsiaTheme="minorEastAsia" w:hAnsiTheme="minorHAnsi" w:cstheme="minorBidi"/>
            <w:iCs w:val="0"/>
            <w:noProof/>
            <w:sz w:val="22"/>
            <w:szCs w:val="22"/>
          </w:rPr>
          <w:tab/>
        </w:r>
        <w:r w:rsidRPr="007D0AE4">
          <w:rPr>
            <w:rStyle w:val="Hyperlink"/>
            <w:noProof/>
          </w:rPr>
          <w:t>Data Extraction</w:t>
        </w:r>
        <w:r>
          <w:rPr>
            <w:noProof/>
            <w:webHidden/>
          </w:rPr>
          <w:tab/>
        </w:r>
        <w:r>
          <w:rPr>
            <w:noProof/>
            <w:webHidden/>
          </w:rPr>
          <w:fldChar w:fldCharType="begin"/>
        </w:r>
        <w:r>
          <w:rPr>
            <w:noProof/>
            <w:webHidden/>
          </w:rPr>
          <w:instrText xml:space="preserve"> PAGEREF _Toc507765716 \h </w:instrText>
        </w:r>
        <w:r>
          <w:rPr>
            <w:noProof/>
            <w:webHidden/>
          </w:rPr>
        </w:r>
        <w:r>
          <w:rPr>
            <w:noProof/>
            <w:webHidden/>
          </w:rPr>
          <w:fldChar w:fldCharType="separate"/>
        </w:r>
        <w:r>
          <w:rPr>
            <w:noProof/>
            <w:webHidden/>
          </w:rPr>
          <w:t>5</w:t>
        </w:r>
        <w:r>
          <w:rPr>
            <w:noProof/>
            <w:webHidden/>
          </w:rPr>
          <w:fldChar w:fldCharType="end"/>
        </w:r>
      </w:hyperlink>
    </w:p>
    <w:p w14:paraId="288C70AC"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17" w:history="1">
        <w:r w:rsidRPr="007D0AE4">
          <w:rPr>
            <w:rStyle w:val="Hyperlink"/>
            <w:noProof/>
          </w:rPr>
          <w:t>2.3.2</w:t>
        </w:r>
        <w:r>
          <w:rPr>
            <w:rFonts w:asciiTheme="minorHAnsi" w:eastAsiaTheme="minorEastAsia" w:hAnsiTheme="minorHAnsi" w:cstheme="minorBidi"/>
            <w:iCs w:val="0"/>
            <w:noProof/>
            <w:sz w:val="22"/>
            <w:szCs w:val="22"/>
          </w:rPr>
          <w:tab/>
        </w:r>
        <w:r w:rsidRPr="007D0AE4">
          <w:rPr>
            <w:rStyle w:val="Hyperlink"/>
            <w:noProof/>
          </w:rPr>
          <w:t>Data Transformation</w:t>
        </w:r>
        <w:r>
          <w:rPr>
            <w:noProof/>
            <w:webHidden/>
          </w:rPr>
          <w:tab/>
        </w:r>
        <w:r>
          <w:rPr>
            <w:noProof/>
            <w:webHidden/>
          </w:rPr>
          <w:fldChar w:fldCharType="begin"/>
        </w:r>
        <w:r>
          <w:rPr>
            <w:noProof/>
            <w:webHidden/>
          </w:rPr>
          <w:instrText xml:space="preserve"> PAGEREF _Toc507765717 \h </w:instrText>
        </w:r>
        <w:r>
          <w:rPr>
            <w:noProof/>
            <w:webHidden/>
          </w:rPr>
        </w:r>
        <w:r>
          <w:rPr>
            <w:noProof/>
            <w:webHidden/>
          </w:rPr>
          <w:fldChar w:fldCharType="separate"/>
        </w:r>
        <w:r>
          <w:rPr>
            <w:noProof/>
            <w:webHidden/>
          </w:rPr>
          <w:t>5</w:t>
        </w:r>
        <w:r>
          <w:rPr>
            <w:noProof/>
            <w:webHidden/>
          </w:rPr>
          <w:fldChar w:fldCharType="end"/>
        </w:r>
      </w:hyperlink>
    </w:p>
    <w:p w14:paraId="2ECB4E60"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18" w:history="1">
        <w:r w:rsidRPr="007D0AE4">
          <w:rPr>
            <w:rStyle w:val="Hyperlink"/>
            <w:noProof/>
          </w:rPr>
          <w:t>2.3.3</w:t>
        </w:r>
        <w:r>
          <w:rPr>
            <w:rFonts w:asciiTheme="minorHAnsi" w:eastAsiaTheme="minorEastAsia" w:hAnsiTheme="minorHAnsi" w:cstheme="minorBidi"/>
            <w:iCs w:val="0"/>
            <w:noProof/>
            <w:sz w:val="22"/>
            <w:szCs w:val="22"/>
          </w:rPr>
          <w:tab/>
        </w:r>
        <w:r w:rsidRPr="007D0AE4">
          <w:rPr>
            <w:rStyle w:val="Hyperlink"/>
            <w:noProof/>
          </w:rPr>
          <w:t>Sending/Receiving</w:t>
        </w:r>
        <w:r>
          <w:rPr>
            <w:noProof/>
            <w:webHidden/>
          </w:rPr>
          <w:tab/>
        </w:r>
        <w:r>
          <w:rPr>
            <w:noProof/>
            <w:webHidden/>
          </w:rPr>
          <w:fldChar w:fldCharType="begin"/>
        </w:r>
        <w:r>
          <w:rPr>
            <w:noProof/>
            <w:webHidden/>
          </w:rPr>
          <w:instrText xml:space="preserve"> PAGEREF _Toc507765718 \h </w:instrText>
        </w:r>
        <w:r>
          <w:rPr>
            <w:noProof/>
            <w:webHidden/>
          </w:rPr>
        </w:r>
        <w:r>
          <w:rPr>
            <w:noProof/>
            <w:webHidden/>
          </w:rPr>
          <w:fldChar w:fldCharType="separate"/>
        </w:r>
        <w:r>
          <w:rPr>
            <w:noProof/>
            <w:webHidden/>
          </w:rPr>
          <w:t>6</w:t>
        </w:r>
        <w:r>
          <w:rPr>
            <w:noProof/>
            <w:webHidden/>
          </w:rPr>
          <w:fldChar w:fldCharType="end"/>
        </w:r>
      </w:hyperlink>
    </w:p>
    <w:p w14:paraId="488A9530"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19" w:history="1">
        <w:r w:rsidRPr="007D0AE4">
          <w:rPr>
            <w:rStyle w:val="Hyperlink"/>
            <w:noProof/>
          </w:rPr>
          <w:t>2.4</w:t>
        </w:r>
        <w:r>
          <w:rPr>
            <w:rFonts w:asciiTheme="minorHAnsi" w:eastAsiaTheme="minorEastAsia" w:hAnsiTheme="minorHAnsi" w:cstheme="minorBidi"/>
            <w:b w:val="0"/>
            <w:noProof/>
            <w:sz w:val="22"/>
            <w:szCs w:val="22"/>
          </w:rPr>
          <w:tab/>
        </w:r>
        <w:r w:rsidRPr="007D0AE4">
          <w:rPr>
            <w:rStyle w:val="Hyperlink"/>
            <w:noProof/>
          </w:rPr>
          <w:t>Data Transfer</w:t>
        </w:r>
        <w:r>
          <w:rPr>
            <w:noProof/>
            <w:webHidden/>
          </w:rPr>
          <w:tab/>
        </w:r>
        <w:r>
          <w:rPr>
            <w:noProof/>
            <w:webHidden/>
          </w:rPr>
          <w:fldChar w:fldCharType="begin"/>
        </w:r>
        <w:r>
          <w:rPr>
            <w:noProof/>
            <w:webHidden/>
          </w:rPr>
          <w:instrText xml:space="preserve"> PAGEREF _Toc507765719 \h </w:instrText>
        </w:r>
        <w:r>
          <w:rPr>
            <w:noProof/>
            <w:webHidden/>
          </w:rPr>
        </w:r>
        <w:r>
          <w:rPr>
            <w:noProof/>
            <w:webHidden/>
          </w:rPr>
          <w:fldChar w:fldCharType="separate"/>
        </w:r>
        <w:r>
          <w:rPr>
            <w:noProof/>
            <w:webHidden/>
          </w:rPr>
          <w:t>6</w:t>
        </w:r>
        <w:r>
          <w:rPr>
            <w:noProof/>
            <w:webHidden/>
          </w:rPr>
          <w:fldChar w:fldCharType="end"/>
        </w:r>
      </w:hyperlink>
    </w:p>
    <w:p w14:paraId="078A23E3"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20" w:history="1">
        <w:r w:rsidRPr="007D0AE4">
          <w:rPr>
            <w:rStyle w:val="Hyperlink"/>
            <w:noProof/>
          </w:rPr>
          <w:t>2.5</w:t>
        </w:r>
        <w:r>
          <w:rPr>
            <w:rFonts w:asciiTheme="minorHAnsi" w:eastAsiaTheme="minorEastAsia" w:hAnsiTheme="minorHAnsi" w:cstheme="minorBidi"/>
            <w:b w:val="0"/>
            <w:noProof/>
            <w:sz w:val="22"/>
            <w:szCs w:val="22"/>
          </w:rPr>
          <w:tab/>
        </w:r>
        <w:r w:rsidRPr="007D0AE4">
          <w:rPr>
            <w:rStyle w:val="Hyperlink"/>
            <w:noProof/>
          </w:rPr>
          <w:t>Transaction Types</w:t>
        </w:r>
        <w:r>
          <w:rPr>
            <w:noProof/>
            <w:webHidden/>
          </w:rPr>
          <w:tab/>
        </w:r>
        <w:r>
          <w:rPr>
            <w:noProof/>
            <w:webHidden/>
          </w:rPr>
          <w:fldChar w:fldCharType="begin"/>
        </w:r>
        <w:r>
          <w:rPr>
            <w:noProof/>
            <w:webHidden/>
          </w:rPr>
          <w:instrText xml:space="preserve"> PAGEREF _Toc507765720 \h </w:instrText>
        </w:r>
        <w:r>
          <w:rPr>
            <w:noProof/>
            <w:webHidden/>
          </w:rPr>
        </w:r>
        <w:r>
          <w:rPr>
            <w:noProof/>
            <w:webHidden/>
          </w:rPr>
          <w:fldChar w:fldCharType="separate"/>
        </w:r>
        <w:r>
          <w:rPr>
            <w:noProof/>
            <w:webHidden/>
          </w:rPr>
          <w:t>6</w:t>
        </w:r>
        <w:r>
          <w:rPr>
            <w:noProof/>
            <w:webHidden/>
          </w:rPr>
          <w:fldChar w:fldCharType="end"/>
        </w:r>
      </w:hyperlink>
    </w:p>
    <w:p w14:paraId="598F7FF3"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21" w:history="1">
        <w:r w:rsidRPr="007D0AE4">
          <w:rPr>
            <w:rStyle w:val="Hyperlink"/>
            <w:noProof/>
          </w:rPr>
          <w:t>2.6</w:t>
        </w:r>
        <w:r>
          <w:rPr>
            <w:rFonts w:asciiTheme="minorHAnsi" w:eastAsiaTheme="minorEastAsia" w:hAnsiTheme="minorHAnsi" w:cstheme="minorBidi"/>
            <w:b w:val="0"/>
            <w:noProof/>
            <w:sz w:val="22"/>
            <w:szCs w:val="22"/>
          </w:rPr>
          <w:tab/>
        </w:r>
        <w:r w:rsidRPr="007D0AE4">
          <w:rPr>
            <w:rStyle w:val="Hyperlink"/>
            <w:noProof/>
          </w:rPr>
          <w:t>Data Exchanges</w:t>
        </w:r>
        <w:r>
          <w:rPr>
            <w:noProof/>
            <w:webHidden/>
          </w:rPr>
          <w:tab/>
        </w:r>
        <w:r>
          <w:rPr>
            <w:noProof/>
            <w:webHidden/>
          </w:rPr>
          <w:fldChar w:fldCharType="begin"/>
        </w:r>
        <w:r>
          <w:rPr>
            <w:noProof/>
            <w:webHidden/>
          </w:rPr>
          <w:instrText xml:space="preserve"> PAGEREF _Toc507765721 \h </w:instrText>
        </w:r>
        <w:r>
          <w:rPr>
            <w:noProof/>
            <w:webHidden/>
          </w:rPr>
        </w:r>
        <w:r>
          <w:rPr>
            <w:noProof/>
            <w:webHidden/>
          </w:rPr>
          <w:fldChar w:fldCharType="separate"/>
        </w:r>
        <w:r>
          <w:rPr>
            <w:noProof/>
            <w:webHidden/>
          </w:rPr>
          <w:t>6</w:t>
        </w:r>
        <w:r>
          <w:rPr>
            <w:noProof/>
            <w:webHidden/>
          </w:rPr>
          <w:fldChar w:fldCharType="end"/>
        </w:r>
      </w:hyperlink>
    </w:p>
    <w:p w14:paraId="712C67DD"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22" w:history="1">
        <w:r w:rsidRPr="007D0AE4">
          <w:rPr>
            <w:rStyle w:val="Hyperlink"/>
            <w:noProof/>
          </w:rPr>
          <w:t>2.6.1</w:t>
        </w:r>
        <w:r>
          <w:rPr>
            <w:rFonts w:asciiTheme="minorHAnsi" w:eastAsiaTheme="minorEastAsia" w:hAnsiTheme="minorHAnsi" w:cstheme="minorBidi"/>
            <w:iCs w:val="0"/>
            <w:noProof/>
            <w:sz w:val="22"/>
            <w:szCs w:val="22"/>
          </w:rPr>
          <w:tab/>
        </w:r>
        <w:r w:rsidRPr="007D0AE4">
          <w:rPr>
            <w:rStyle w:val="Hyperlink"/>
            <w:noProof/>
          </w:rPr>
          <w:t>FHIR Based Resources</w:t>
        </w:r>
        <w:r>
          <w:rPr>
            <w:noProof/>
            <w:webHidden/>
          </w:rPr>
          <w:tab/>
        </w:r>
        <w:r>
          <w:rPr>
            <w:noProof/>
            <w:webHidden/>
          </w:rPr>
          <w:fldChar w:fldCharType="begin"/>
        </w:r>
        <w:r>
          <w:rPr>
            <w:noProof/>
            <w:webHidden/>
          </w:rPr>
          <w:instrText xml:space="preserve"> PAGEREF _Toc507765722 \h </w:instrText>
        </w:r>
        <w:r>
          <w:rPr>
            <w:noProof/>
            <w:webHidden/>
          </w:rPr>
        </w:r>
        <w:r>
          <w:rPr>
            <w:noProof/>
            <w:webHidden/>
          </w:rPr>
          <w:fldChar w:fldCharType="separate"/>
        </w:r>
        <w:r>
          <w:rPr>
            <w:noProof/>
            <w:webHidden/>
          </w:rPr>
          <w:t>6</w:t>
        </w:r>
        <w:r>
          <w:rPr>
            <w:noProof/>
            <w:webHidden/>
          </w:rPr>
          <w:fldChar w:fldCharType="end"/>
        </w:r>
      </w:hyperlink>
    </w:p>
    <w:p w14:paraId="4F997A47"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23" w:history="1">
        <w:r w:rsidRPr="007D0AE4">
          <w:rPr>
            <w:rStyle w:val="Hyperlink"/>
            <w:noProof/>
          </w:rPr>
          <w:t>2.6.2</w:t>
        </w:r>
        <w:r>
          <w:rPr>
            <w:rFonts w:asciiTheme="minorHAnsi" w:eastAsiaTheme="minorEastAsia" w:hAnsiTheme="minorHAnsi" w:cstheme="minorBidi"/>
            <w:iCs w:val="0"/>
            <w:noProof/>
            <w:sz w:val="22"/>
            <w:szCs w:val="22"/>
          </w:rPr>
          <w:tab/>
        </w:r>
        <w:r w:rsidRPr="007D0AE4">
          <w:rPr>
            <w:rStyle w:val="Hyperlink"/>
            <w:noProof/>
          </w:rPr>
          <w:t>JSON Format</w:t>
        </w:r>
        <w:r>
          <w:rPr>
            <w:noProof/>
            <w:webHidden/>
          </w:rPr>
          <w:tab/>
        </w:r>
        <w:r>
          <w:rPr>
            <w:noProof/>
            <w:webHidden/>
          </w:rPr>
          <w:fldChar w:fldCharType="begin"/>
        </w:r>
        <w:r>
          <w:rPr>
            <w:noProof/>
            <w:webHidden/>
          </w:rPr>
          <w:instrText xml:space="preserve"> PAGEREF _Toc507765723 \h </w:instrText>
        </w:r>
        <w:r>
          <w:rPr>
            <w:noProof/>
            <w:webHidden/>
          </w:rPr>
        </w:r>
        <w:r>
          <w:rPr>
            <w:noProof/>
            <w:webHidden/>
          </w:rPr>
          <w:fldChar w:fldCharType="separate"/>
        </w:r>
        <w:r>
          <w:rPr>
            <w:noProof/>
            <w:webHidden/>
          </w:rPr>
          <w:t>6</w:t>
        </w:r>
        <w:r>
          <w:rPr>
            <w:noProof/>
            <w:webHidden/>
          </w:rPr>
          <w:fldChar w:fldCharType="end"/>
        </w:r>
      </w:hyperlink>
    </w:p>
    <w:p w14:paraId="4DF4CC56"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24" w:history="1">
        <w:r w:rsidRPr="007D0AE4">
          <w:rPr>
            <w:rStyle w:val="Hyperlink"/>
            <w:noProof/>
          </w:rPr>
          <w:t>2.6.3</w:t>
        </w:r>
        <w:r>
          <w:rPr>
            <w:rFonts w:asciiTheme="minorHAnsi" w:eastAsiaTheme="minorEastAsia" w:hAnsiTheme="minorHAnsi" w:cstheme="minorBidi"/>
            <w:iCs w:val="0"/>
            <w:noProof/>
            <w:sz w:val="22"/>
            <w:szCs w:val="22"/>
          </w:rPr>
          <w:tab/>
        </w:r>
        <w:r w:rsidRPr="007D0AE4">
          <w:rPr>
            <w:rStyle w:val="Hyperlink"/>
            <w:noProof/>
          </w:rPr>
          <w:t>Bundle Definition</w:t>
        </w:r>
        <w:r>
          <w:rPr>
            <w:noProof/>
            <w:webHidden/>
          </w:rPr>
          <w:tab/>
        </w:r>
        <w:r>
          <w:rPr>
            <w:noProof/>
            <w:webHidden/>
          </w:rPr>
          <w:fldChar w:fldCharType="begin"/>
        </w:r>
        <w:r>
          <w:rPr>
            <w:noProof/>
            <w:webHidden/>
          </w:rPr>
          <w:instrText xml:space="preserve"> PAGEREF _Toc507765724 \h </w:instrText>
        </w:r>
        <w:r>
          <w:rPr>
            <w:noProof/>
            <w:webHidden/>
          </w:rPr>
        </w:r>
        <w:r>
          <w:rPr>
            <w:noProof/>
            <w:webHidden/>
          </w:rPr>
          <w:fldChar w:fldCharType="separate"/>
        </w:r>
        <w:r>
          <w:rPr>
            <w:noProof/>
            <w:webHidden/>
          </w:rPr>
          <w:t>7</w:t>
        </w:r>
        <w:r>
          <w:rPr>
            <w:noProof/>
            <w:webHidden/>
          </w:rPr>
          <w:fldChar w:fldCharType="end"/>
        </w:r>
      </w:hyperlink>
    </w:p>
    <w:p w14:paraId="434FD137"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25" w:history="1">
        <w:r w:rsidRPr="007D0AE4">
          <w:rPr>
            <w:rStyle w:val="Hyperlink"/>
            <w:noProof/>
          </w:rPr>
          <w:t>2.7</w:t>
        </w:r>
        <w:r>
          <w:rPr>
            <w:rFonts w:asciiTheme="minorHAnsi" w:eastAsiaTheme="minorEastAsia" w:hAnsiTheme="minorHAnsi" w:cstheme="minorBidi"/>
            <w:b w:val="0"/>
            <w:noProof/>
            <w:sz w:val="22"/>
            <w:szCs w:val="22"/>
          </w:rPr>
          <w:tab/>
        </w:r>
        <w:r w:rsidRPr="007D0AE4">
          <w:rPr>
            <w:rStyle w:val="Hyperlink"/>
            <w:noProof/>
          </w:rPr>
          <w:t>Communications Methods</w:t>
        </w:r>
        <w:r>
          <w:rPr>
            <w:noProof/>
            <w:webHidden/>
          </w:rPr>
          <w:tab/>
        </w:r>
        <w:r>
          <w:rPr>
            <w:noProof/>
            <w:webHidden/>
          </w:rPr>
          <w:fldChar w:fldCharType="begin"/>
        </w:r>
        <w:r>
          <w:rPr>
            <w:noProof/>
            <w:webHidden/>
          </w:rPr>
          <w:instrText xml:space="preserve"> PAGEREF _Toc507765725 \h </w:instrText>
        </w:r>
        <w:r>
          <w:rPr>
            <w:noProof/>
            <w:webHidden/>
          </w:rPr>
        </w:r>
        <w:r>
          <w:rPr>
            <w:noProof/>
            <w:webHidden/>
          </w:rPr>
          <w:fldChar w:fldCharType="separate"/>
        </w:r>
        <w:r>
          <w:rPr>
            <w:noProof/>
            <w:webHidden/>
          </w:rPr>
          <w:t>8</w:t>
        </w:r>
        <w:r>
          <w:rPr>
            <w:noProof/>
            <w:webHidden/>
          </w:rPr>
          <w:fldChar w:fldCharType="end"/>
        </w:r>
      </w:hyperlink>
    </w:p>
    <w:p w14:paraId="6819F9E1"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26" w:history="1">
        <w:r w:rsidRPr="007D0AE4">
          <w:rPr>
            <w:rStyle w:val="Hyperlink"/>
            <w:noProof/>
          </w:rPr>
          <w:t>2.7.1</w:t>
        </w:r>
        <w:r>
          <w:rPr>
            <w:rFonts w:asciiTheme="minorHAnsi" w:eastAsiaTheme="minorEastAsia" w:hAnsiTheme="minorHAnsi" w:cstheme="minorBidi"/>
            <w:iCs w:val="0"/>
            <w:noProof/>
            <w:sz w:val="22"/>
            <w:szCs w:val="22"/>
          </w:rPr>
          <w:tab/>
        </w:r>
        <w:r w:rsidRPr="007D0AE4">
          <w:rPr>
            <w:rStyle w:val="Hyperlink"/>
            <w:noProof/>
          </w:rPr>
          <w:t>Ports and Protocols</w:t>
        </w:r>
        <w:r>
          <w:rPr>
            <w:noProof/>
            <w:webHidden/>
          </w:rPr>
          <w:tab/>
        </w:r>
        <w:r>
          <w:rPr>
            <w:noProof/>
            <w:webHidden/>
          </w:rPr>
          <w:fldChar w:fldCharType="begin"/>
        </w:r>
        <w:r>
          <w:rPr>
            <w:noProof/>
            <w:webHidden/>
          </w:rPr>
          <w:instrText xml:space="preserve"> PAGEREF _Toc507765726 \h </w:instrText>
        </w:r>
        <w:r>
          <w:rPr>
            <w:noProof/>
            <w:webHidden/>
          </w:rPr>
        </w:r>
        <w:r>
          <w:rPr>
            <w:noProof/>
            <w:webHidden/>
          </w:rPr>
          <w:fldChar w:fldCharType="separate"/>
        </w:r>
        <w:r>
          <w:rPr>
            <w:noProof/>
            <w:webHidden/>
          </w:rPr>
          <w:t>8</w:t>
        </w:r>
        <w:r>
          <w:rPr>
            <w:noProof/>
            <w:webHidden/>
          </w:rPr>
          <w:fldChar w:fldCharType="end"/>
        </w:r>
      </w:hyperlink>
    </w:p>
    <w:p w14:paraId="479410D8"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27" w:history="1">
        <w:r w:rsidRPr="007D0AE4">
          <w:rPr>
            <w:rStyle w:val="Hyperlink"/>
            <w:noProof/>
          </w:rPr>
          <w:t>2.7.2</w:t>
        </w:r>
        <w:r>
          <w:rPr>
            <w:rFonts w:asciiTheme="minorHAnsi" w:eastAsiaTheme="minorEastAsia" w:hAnsiTheme="minorHAnsi" w:cstheme="minorBidi"/>
            <w:iCs w:val="0"/>
            <w:noProof/>
            <w:sz w:val="22"/>
            <w:szCs w:val="22"/>
          </w:rPr>
          <w:tab/>
        </w:r>
        <w:r w:rsidRPr="007D0AE4">
          <w:rPr>
            <w:rStyle w:val="Hyperlink"/>
            <w:noProof/>
          </w:rPr>
          <w:t>ESB Configuration(s)</w:t>
        </w:r>
        <w:r>
          <w:rPr>
            <w:noProof/>
            <w:webHidden/>
          </w:rPr>
          <w:tab/>
        </w:r>
        <w:r>
          <w:rPr>
            <w:noProof/>
            <w:webHidden/>
          </w:rPr>
          <w:fldChar w:fldCharType="begin"/>
        </w:r>
        <w:r>
          <w:rPr>
            <w:noProof/>
            <w:webHidden/>
          </w:rPr>
          <w:instrText xml:space="preserve"> PAGEREF _Toc507765727 \h </w:instrText>
        </w:r>
        <w:r>
          <w:rPr>
            <w:noProof/>
            <w:webHidden/>
          </w:rPr>
        </w:r>
        <w:r>
          <w:rPr>
            <w:noProof/>
            <w:webHidden/>
          </w:rPr>
          <w:fldChar w:fldCharType="separate"/>
        </w:r>
        <w:r>
          <w:rPr>
            <w:noProof/>
            <w:webHidden/>
          </w:rPr>
          <w:t>9</w:t>
        </w:r>
        <w:r>
          <w:rPr>
            <w:noProof/>
            <w:webHidden/>
          </w:rPr>
          <w:fldChar w:fldCharType="end"/>
        </w:r>
      </w:hyperlink>
    </w:p>
    <w:p w14:paraId="1656FBB9"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28" w:history="1">
        <w:r w:rsidRPr="007D0AE4">
          <w:rPr>
            <w:rStyle w:val="Hyperlink"/>
            <w:noProof/>
          </w:rPr>
          <w:t>2.7.3</w:t>
        </w:r>
        <w:r>
          <w:rPr>
            <w:rFonts w:asciiTheme="minorHAnsi" w:eastAsiaTheme="minorEastAsia" w:hAnsiTheme="minorHAnsi" w:cstheme="minorBidi"/>
            <w:iCs w:val="0"/>
            <w:noProof/>
            <w:sz w:val="22"/>
            <w:szCs w:val="22"/>
          </w:rPr>
          <w:tab/>
        </w:r>
        <w:r w:rsidRPr="007D0AE4">
          <w:rPr>
            <w:rStyle w:val="Hyperlink"/>
            <w:noProof/>
          </w:rPr>
          <w:t>System Configuration</w:t>
        </w:r>
        <w:r>
          <w:rPr>
            <w:noProof/>
            <w:webHidden/>
          </w:rPr>
          <w:tab/>
        </w:r>
        <w:r>
          <w:rPr>
            <w:noProof/>
            <w:webHidden/>
          </w:rPr>
          <w:fldChar w:fldCharType="begin"/>
        </w:r>
        <w:r>
          <w:rPr>
            <w:noProof/>
            <w:webHidden/>
          </w:rPr>
          <w:instrText xml:space="preserve"> PAGEREF _Toc507765728 \h </w:instrText>
        </w:r>
        <w:r>
          <w:rPr>
            <w:noProof/>
            <w:webHidden/>
          </w:rPr>
        </w:r>
        <w:r>
          <w:rPr>
            <w:noProof/>
            <w:webHidden/>
          </w:rPr>
          <w:fldChar w:fldCharType="separate"/>
        </w:r>
        <w:r>
          <w:rPr>
            <w:noProof/>
            <w:webHidden/>
          </w:rPr>
          <w:t>9</w:t>
        </w:r>
        <w:r>
          <w:rPr>
            <w:noProof/>
            <w:webHidden/>
          </w:rPr>
          <w:fldChar w:fldCharType="end"/>
        </w:r>
      </w:hyperlink>
    </w:p>
    <w:p w14:paraId="2203A61A"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29" w:history="1">
        <w:r w:rsidRPr="007D0AE4">
          <w:rPr>
            <w:rStyle w:val="Hyperlink"/>
            <w:noProof/>
          </w:rPr>
          <w:t>2.8</w:t>
        </w:r>
        <w:r>
          <w:rPr>
            <w:rFonts w:asciiTheme="minorHAnsi" w:eastAsiaTheme="minorEastAsia" w:hAnsiTheme="minorHAnsi" w:cstheme="minorBidi"/>
            <w:b w:val="0"/>
            <w:noProof/>
            <w:sz w:val="22"/>
            <w:szCs w:val="22"/>
          </w:rPr>
          <w:tab/>
        </w:r>
        <w:r w:rsidRPr="007D0AE4">
          <w:rPr>
            <w:rStyle w:val="Hyperlink"/>
            <w:noProof/>
          </w:rPr>
          <w:t>Performance Requirements</w:t>
        </w:r>
        <w:r>
          <w:rPr>
            <w:noProof/>
            <w:webHidden/>
          </w:rPr>
          <w:tab/>
        </w:r>
        <w:r>
          <w:rPr>
            <w:noProof/>
            <w:webHidden/>
          </w:rPr>
          <w:fldChar w:fldCharType="begin"/>
        </w:r>
        <w:r>
          <w:rPr>
            <w:noProof/>
            <w:webHidden/>
          </w:rPr>
          <w:instrText xml:space="preserve"> PAGEREF _Toc507765729 \h </w:instrText>
        </w:r>
        <w:r>
          <w:rPr>
            <w:noProof/>
            <w:webHidden/>
          </w:rPr>
        </w:r>
        <w:r>
          <w:rPr>
            <w:noProof/>
            <w:webHidden/>
          </w:rPr>
          <w:fldChar w:fldCharType="separate"/>
        </w:r>
        <w:r>
          <w:rPr>
            <w:noProof/>
            <w:webHidden/>
          </w:rPr>
          <w:t>9</w:t>
        </w:r>
        <w:r>
          <w:rPr>
            <w:noProof/>
            <w:webHidden/>
          </w:rPr>
          <w:fldChar w:fldCharType="end"/>
        </w:r>
      </w:hyperlink>
    </w:p>
    <w:p w14:paraId="0107E846"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30" w:history="1">
        <w:r w:rsidRPr="007D0AE4">
          <w:rPr>
            <w:rStyle w:val="Hyperlink"/>
            <w:noProof/>
          </w:rPr>
          <w:t>2.9</w:t>
        </w:r>
        <w:r>
          <w:rPr>
            <w:rFonts w:asciiTheme="minorHAnsi" w:eastAsiaTheme="minorEastAsia" w:hAnsiTheme="minorHAnsi" w:cstheme="minorBidi"/>
            <w:b w:val="0"/>
            <w:noProof/>
            <w:sz w:val="22"/>
            <w:szCs w:val="22"/>
          </w:rPr>
          <w:tab/>
        </w:r>
        <w:r w:rsidRPr="007D0AE4">
          <w:rPr>
            <w:rStyle w:val="Hyperlink"/>
            <w:noProof/>
          </w:rPr>
          <w:t>Security</w:t>
        </w:r>
        <w:r>
          <w:rPr>
            <w:noProof/>
            <w:webHidden/>
          </w:rPr>
          <w:tab/>
        </w:r>
        <w:r>
          <w:rPr>
            <w:noProof/>
            <w:webHidden/>
          </w:rPr>
          <w:fldChar w:fldCharType="begin"/>
        </w:r>
        <w:r>
          <w:rPr>
            <w:noProof/>
            <w:webHidden/>
          </w:rPr>
          <w:instrText xml:space="preserve"> PAGEREF _Toc507765730 \h </w:instrText>
        </w:r>
        <w:r>
          <w:rPr>
            <w:noProof/>
            <w:webHidden/>
          </w:rPr>
        </w:r>
        <w:r>
          <w:rPr>
            <w:noProof/>
            <w:webHidden/>
          </w:rPr>
          <w:fldChar w:fldCharType="separate"/>
        </w:r>
        <w:r>
          <w:rPr>
            <w:noProof/>
            <w:webHidden/>
          </w:rPr>
          <w:t>9</w:t>
        </w:r>
        <w:r>
          <w:rPr>
            <w:noProof/>
            <w:webHidden/>
          </w:rPr>
          <w:fldChar w:fldCharType="end"/>
        </w:r>
      </w:hyperlink>
    </w:p>
    <w:p w14:paraId="27667B15"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31" w:history="1">
        <w:r w:rsidRPr="007D0AE4">
          <w:rPr>
            <w:rStyle w:val="Hyperlink"/>
            <w:noProof/>
          </w:rPr>
          <w:t>2.9.1</w:t>
        </w:r>
        <w:r>
          <w:rPr>
            <w:rFonts w:asciiTheme="minorHAnsi" w:eastAsiaTheme="minorEastAsia" w:hAnsiTheme="minorHAnsi" w:cstheme="minorBidi"/>
            <w:iCs w:val="0"/>
            <w:noProof/>
            <w:sz w:val="22"/>
            <w:szCs w:val="22"/>
          </w:rPr>
          <w:tab/>
        </w:r>
        <w:r w:rsidRPr="007D0AE4">
          <w:rPr>
            <w:rStyle w:val="Hyperlink"/>
            <w:noProof/>
          </w:rPr>
          <w:t>Is within the VA firewall</w:t>
        </w:r>
        <w:r>
          <w:rPr>
            <w:noProof/>
            <w:webHidden/>
          </w:rPr>
          <w:tab/>
        </w:r>
        <w:r>
          <w:rPr>
            <w:noProof/>
            <w:webHidden/>
          </w:rPr>
          <w:fldChar w:fldCharType="begin"/>
        </w:r>
        <w:r>
          <w:rPr>
            <w:noProof/>
            <w:webHidden/>
          </w:rPr>
          <w:instrText xml:space="preserve"> PAGEREF _Toc507765731 \h </w:instrText>
        </w:r>
        <w:r>
          <w:rPr>
            <w:noProof/>
            <w:webHidden/>
          </w:rPr>
        </w:r>
        <w:r>
          <w:rPr>
            <w:noProof/>
            <w:webHidden/>
          </w:rPr>
          <w:fldChar w:fldCharType="separate"/>
        </w:r>
        <w:r>
          <w:rPr>
            <w:noProof/>
            <w:webHidden/>
          </w:rPr>
          <w:t>9</w:t>
        </w:r>
        <w:r>
          <w:rPr>
            <w:noProof/>
            <w:webHidden/>
          </w:rPr>
          <w:fldChar w:fldCharType="end"/>
        </w:r>
      </w:hyperlink>
    </w:p>
    <w:p w14:paraId="218C8A35" w14:textId="77777777" w:rsidR="00CB4B6D" w:rsidRDefault="00CB4B6D">
      <w:pPr>
        <w:pStyle w:val="TOC2"/>
        <w:tabs>
          <w:tab w:val="left" w:pos="1100"/>
          <w:tab w:val="right" w:leader="dot" w:pos="9350"/>
        </w:tabs>
        <w:rPr>
          <w:rFonts w:asciiTheme="minorHAnsi" w:eastAsiaTheme="minorEastAsia" w:hAnsiTheme="minorHAnsi" w:cstheme="minorBidi"/>
          <w:b w:val="0"/>
          <w:noProof/>
          <w:sz w:val="22"/>
          <w:szCs w:val="22"/>
        </w:rPr>
      </w:pPr>
      <w:hyperlink w:anchor="_Toc507765732" w:history="1">
        <w:r w:rsidRPr="007D0AE4">
          <w:rPr>
            <w:rStyle w:val="Hyperlink"/>
            <w:noProof/>
          </w:rPr>
          <w:t>2.10</w:t>
        </w:r>
        <w:r>
          <w:rPr>
            <w:rFonts w:asciiTheme="minorHAnsi" w:eastAsiaTheme="minorEastAsia" w:hAnsiTheme="minorHAnsi" w:cstheme="minorBidi"/>
            <w:b w:val="0"/>
            <w:noProof/>
            <w:sz w:val="22"/>
            <w:szCs w:val="22"/>
          </w:rPr>
          <w:tab/>
        </w:r>
        <w:r w:rsidRPr="007D0AE4">
          <w:rPr>
            <w:rStyle w:val="Hyperlink"/>
            <w:noProof/>
          </w:rPr>
          <w:t>Testing Requirements</w:t>
        </w:r>
        <w:r>
          <w:rPr>
            <w:noProof/>
            <w:webHidden/>
          </w:rPr>
          <w:tab/>
        </w:r>
        <w:r>
          <w:rPr>
            <w:noProof/>
            <w:webHidden/>
          </w:rPr>
          <w:fldChar w:fldCharType="begin"/>
        </w:r>
        <w:r>
          <w:rPr>
            <w:noProof/>
            <w:webHidden/>
          </w:rPr>
          <w:instrText xml:space="preserve"> PAGEREF _Toc507765732 \h </w:instrText>
        </w:r>
        <w:r>
          <w:rPr>
            <w:noProof/>
            <w:webHidden/>
          </w:rPr>
        </w:r>
        <w:r>
          <w:rPr>
            <w:noProof/>
            <w:webHidden/>
          </w:rPr>
          <w:fldChar w:fldCharType="separate"/>
        </w:r>
        <w:r>
          <w:rPr>
            <w:noProof/>
            <w:webHidden/>
          </w:rPr>
          <w:t>9</w:t>
        </w:r>
        <w:r>
          <w:rPr>
            <w:noProof/>
            <w:webHidden/>
          </w:rPr>
          <w:fldChar w:fldCharType="end"/>
        </w:r>
      </w:hyperlink>
    </w:p>
    <w:p w14:paraId="279ECD5D"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33" w:history="1">
        <w:r w:rsidRPr="007D0AE4">
          <w:rPr>
            <w:rStyle w:val="Hyperlink"/>
            <w:noProof/>
          </w:rPr>
          <w:t>2.10.1</w:t>
        </w:r>
        <w:r>
          <w:rPr>
            <w:rFonts w:asciiTheme="minorHAnsi" w:eastAsiaTheme="minorEastAsia" w:hAnsiTheme="minorHAnsi" w:cstheme="minorBidi"/>
            <w:iCs w:val="0"/>
            <w:noProof/>
            <w:sz w:val="22"/>
            <w:szCs w:val="22"/>
          </w:rPr>
          <w:tab/>
        </w:r>
        <w:r w:rsidRPr="007D0AE4">
          <w:rPr>
            <w:rStyle w:val="Hyperlink"/>
            <w:noProof/>
          </w:rPr>
          <w:t>Comparison of Data</w:t>
        </w:r>
        <w:r>
          <w:rPr>
            <w:noProof/>
            <w:webHidden/>
          </w:rPr>
          <w:tab/>
        </w:r>
        <w:r>
          <w:rPr>
            <w:noProof/>
            <w:webHidden/>
          </w:rPr>
          <w:fldChar w:fldCharType="begin"/>
        </w:r>
        <w:r>
          <w:rPr>
            <w:noProof/>
            <w:webHidden/>
          </w:rPr>
          <w:instrText xml:space="preserve"> PAGEREF _Toc507765733 \h </w:instrText>
        </w:r>
        <w:r>
          <w:rPr>
            <w:noProof/>
            <w:webHidden/>
          </w:rPr>
        </w:r>
        <w:r>
          <w:rPr>
            <w:noProof/>
            <w:webHidden/>
          </w:rPr>
          <w:fldChar w:fldCharType="separate"/>
        </w:r>
        <w:r>
          <w:rPr>
            <w:noProof/>
            <w:webHidden/>
          </w:rPr>
          <w:t>9</w:t>
        </w:r>
        <w:r>
          <w:rPr>
            <w:noProof/>
            <w:webHidden/>
          </w:rPr>
          <w:fldChar w:fldCharType="end"/>
        </w:r>
      </w:hyperlink>
    </w:p>
    <w:p w14:paraId="12392A2A"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34" w:history="1">
        <w:r w:rsidRPr="007D0AE4">
          <w:rPr>
            <w:rStyle w:val="Hyperlink"/>
            <w:noProof/>
          </w:rPr>
          <w:t>2.10.2</w:t>
        </w:r>
        <w:r>
          <w:rPr>
            <w:rFonts w:asciiTheme="minorHAnsi" w:eastAsiaTheme="minorEastAsia" w:hAnsiTheme="minorHAnsi" w:cstheme="minorBidi"/>
            <w:iCs w:val="0"/>
            <w:noProof/>
            <w:sz w:val="22"/>
            <w:szCs w:val="22"/>
          </w:rPr>
          <w:tab/>
        </w:r>
        <w:r w:rsidRPr="007D0AE4">
          <w:rPr>
            <w:rStyle w:val="Hyperlink"/>
            <w:noProof/>
          </w:rPr>
          <w:t>Completeness</w:t>
        </w:r>
        <w:r>
          <w:rPr>
            <w:noProof/>
            <w:webHidden/>
          </w:rPr>
          <w:tab/>
        </w:r>
        <w:r>
          <w:rPr>
            <w:noProof/>
            <w:webHidden/>
          </w:rPr>
          <w:fldChar w:fldCharType="begin"/>
        </w:r>
        <w:r>
          <w:rPr>
            <w:noProof/>
            <w:webHidden/>
          </w:rPr>
          <w:instrText xml:space="preserve"> PAGEREF _Toc507765734 \h </w:instrText>
        </w:r>
        <w:r>
          <w:rPr>
            <w:noProof/>
            <w:webHidden/>
          </w:rPr>
        </w:r>
        <w:r>
          <w:rPr>
            <w:noProof/>
            <w:webHidden/>
          </w:rPr>
          <w:fldChar w:fldCharType="separate"/>
        </w:r>
        <w:r>
          <w:rPr>
            <w:noProof/>
            <w:webHidden/>
          </w:rPr>
          <w:t>9</w:t>
        </w:r>
        <w:r>
          <w:rPr>
            <w:noProof/>
            <w:webHidden/>
          </w:rPr>
          <w:fldChar w:fldCharType="end"/>
        </w:r>
      </w:hyperlink>
    </w:p>
    <w:p w14:paraId="36134006" w14:textId="77777777" w:rsidR="00CB4B6D" w:rsidRDefault="00CB4B6D">
      <w:pPr>
        <w:pStyle w:val="TOC2"/>
        <w:tabs>
          <w:tab w:val="left" w:pos="1100"/>
          <w:tab w:val="right" w:leader="dot" w:pos="9350"/>
        </w:tabs>
        <w:rPr>
          <w:rFonts w:asciiTheme="minorHAnsi" w:eastAsiaTheme="minorEastAsia" w:hAnsiTheme="minorHAnsi" w:cstheme="minorBidi"/>
          <w:b w:val="0"/>
          <w:noProof/>
          <w:sz w:val="22"/>
          <w:szCs w:val="22"/>
        </w:rPr>
      </w:pPr>
      <w:hyperlink w:anchor="_Toc507765735" w:history="1">
        <w:r w:rsidRPr="007D0AE4">
          <w:rPr>
            <w:rStyle w:val="Hyperlink"/>
            <w:noProof/>
          </w:rPr>
          <w:t>2.11</w:t>
        </w:r>
        <w:r>
          <w:rPr>
            <w:rFonts w:asciiTheme="minorHAnsi" w:eastAsiaTheme="minorEastAsia" w:hAnsiTheme="minorHAnsi" w:cstheme="minorBidi"/>
            <w:b w:val="0"/>
            <w:noProof/>
            <w:sz w:val="22"/>
            <w:szCs w:val="22"/>
          </w:rPr>
          <w:tab/>
        </w:r>
        <w:r w:rsidRPr="007D0AE4">
          <w:rPr>
            <w:rStyle w:val="Hyperlink"/>
            <w:noProof/>
          </w:rPr>
          <w:t>Policies and Constraints</w:t>
        </w:r>
        <w:r>
          <w:rPr>
            <w:noProof/>
            <w:webHidden/>
          </w:rPr>
          <w:tab/>
        </w:r>
        <w:r>
          <w:rPr>
            <w:noProof/>
            <w:webHidden/>
          </w:rPr>
          <w:fldChar w:fldCharType="begin"/>
        </w:r>
        <w:r>
          <w:rPr>
            <w:noProof/>
            <w:webHidden/>
          </w:rPr>
          <w:instrText xml:space="preserve"> PAGEREF _Toc507765735 \h </w:instrText>
        </w:r>
        <w:r>
          <w:rPr>
            <w:noProof/>
            <w:webHidden/>
          </w:rPr>
        </w:r>
        <w:r>
          <w:rPr>
            <w:noProof/>
            <w:webHidden/>
          </w:rPr>
          <w:fldChar w:fldCharType="separate"/>
        </w:r>
        <w:r>
          <w:rPr>
            <w:noProof/>
            <w:webHidden/>
          </w:rPr>
          <w:t>9</w:t>
        </w:r>
        <w:r>
          <w:rPr>
            <w:noProof/>
            <w:webHidden/>
          </w:rPr>
          <w:fldChar w:fldCharType="end"/>
        </w:r>
      </w:hyperlink>
    </w:p>
    <w:p w14:paraId="1B8BEF33"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36" w:history="1">
        <w:r w:rsidRPr="007D0AE4">
          <w:rPr>
            <w:rStyle w:val="Hyperlink"/>
            <w:noProof/>
          </w:rPr>
          <w:t>2.11.1</w:t>
        </w:r>
        <w:r>
          <w:rPr>
            <w:rFonts w:asciiTheme="minorHAnsi" w:eastAsiaTheme="minorEastAsia" w:hAnsiTheme="minorHAnsi" w:cstheme="minorBidi"/>
            <w:iCs w:val="0"/>
            <w:noProof/>
            <w:sz w:val="22"/>
            <w:szCs w:val="22"/>
          </w:rPr>
          <w:tab/>
        </w:r>
        <w:r w:rsidRPr="007D0AE4">
          <w:rPr>
            <w:rStyle w:val="Hyperlink"/>
            <w:noProof/>
          </w:rPr>
          <w:t>HIPAA Compliance</w:t>
        </w:r>
        <w:r>
          <w:rPr>
            <w:noProof/>
            <w:webHidden/>
          </w:rPr>
          <w:tab/>
        </w:r>
        <w:r>
          <w:rPr>
            <w:noProof/>
            <w:webHidden/>
          </w:rPr>
          <w:fldChar w:fldCharType="begin"/>
        </w:r>
        <w:r>
          <w:rPr>
            <w:noProof/>
            <w:webHidden/>
          </w:rPr>
          <w:instrText xml:space="preserve"> PAGEREF _Toc507765736 \h </w:instrText>
        </w:r>
        <w:r>
          <w:rPr>
            <w:noProof/>
            <w:webHidden/>
          </w:rPr>
        </w:r>
        <w:r>
          <w:rPr>
            <w:noProof/>
            <w:webHidden/>
          </w:rPr>
          <w:fldChar w:fldCharType="separate"/>
        </w:r>
        <w:r>
          <w:rPr>
            <w:noProof/>
            <w:webHidden/>
          </w:rPr>
          <w:t>9</w:t>
        </w:r>
        <w:r>
          <w:rPr>
            <w:noProof/>
            <w:webHidden/>
          </w:rPr>
          <w:fldChar w:fldCharType="end"/>
        </w:r>
      </w:hyperlink>
    </w:p>
    <w:p w14:paraId="62643E8F" w14:textId="77777777" w:rsidR="00CB4B6D" w:rsidRDefault="00CB4B6D">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5737" w:history="1">
        <w:r w:rsidRPr="007D0AE4">
          <w:rPr>
            <w:rStyle w:val="Hyperlink"/>
            <w:noProof/>
          </w:rPr>
          <w:t>3</w:t>
        </w:r>
        <w:r>
          <w:rPr>
            <w:rFonts w:asciiTheme="minorHAnsi" w:eastAsiaTheme="minorEastAsia" w:hAnsiTheme="minorHAnsi" w:cstheme="minorBidi"/>
            <w:b w:val="0"/>
            <w:bCs w:val="0"/>
            <w:noProof/>
            <w:sz w:val="22"/>
            <w:szCs w:val="22"/>
          </w:rPr>
          <w:tab/>
        </w:r>
        <w:r w:rsidRPr="007D0AE4">
          <w:rPr>
            <w:rStyle w:val="Hyperlink"/>
            <w:noProof/>
          </w:rPr>
          <w:t>Appendix A</w:t>
        </w:r>
        <w:r>
          <w:rPr>
            <w:noProof/>
            <w:webHidden/>
          </w:rPr>
          <w:tab/>
        </w:r>
        <w:r>
          <w:rPr>
            <w:noProof/>
            <w:webHidden/>
          </w:rPr>
          <w:fldChar w:fldCharType="begin"/>
        </w:r>
        <w:r>
          <w:rPr>
            <w:noProof/>
            <w:webHidden/>
          </w:rPr>
          <w:instrText xml:space="preserve"> PAGEREF _Toc507765737 \h </w:instrText>
        </w:r>
        <w:r>
          <w:rPr>
            <w:noProof/>
            <w:webHidden/>
          </w:rPr>
        </w:r>
        <w:r>
          <w:rPr>
            <w:noProof/>
            <w:webHidden/>
          </w:rPr>
          <w:fldChar w:fldCharType="separate"/>
        </w:r>
        <w:r>
          <w:rPr>
            <w:noProof/>
            <w:webHidden/>
          </w:rPr>
          <w:t>1</w:t>
        </w:r>
        <w:r>
          <w:rPr>
            <w:noProof/>
            <w:webHidden/>
          </w:rPr>
          <w:fldChar w:fldCharType="end"/>
        </w:r>
      </w:hyperlink>
    </w:p>
    <w:p w14:paraId="3AC0D548"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38" w:history="1">
        <w:r w:rsidRPr="007D0AE4">
          <w:rPr>
            <w:rStyle w:val="Hyperlink"/>
            <w:noProof/>
          </w:rPr>
          <w:t>3.1</w:t>
        </w:r>
        <w:r>
          <w:rPr>
            <w:rFonts w:asciiTheme="minorHAnsi" w:eastAsiaTheme="minorEastAsia" w:hAnsiTheme="minorHAnsi" w:cstheme="minorBidi"/>
            <w:b w:val="0"/>
            <w:noProof/>
            <w:sz w:val="22"/>
            <w:szCs w:val="22"/>
          </w:rPr>
          <w:tab/>
        </w:r>
        <w:r w:rsidRPr="007D0AE4">
          <w:rPr>
            <w:rStyle w:val="Hyperlink"/>
            <w:noProof/>
          </w:rPr>
          <w:t>Data Elements</w:t>
        </w:r>
        <w:r>
          <w:rPr>
            <w:noProof/>
            <w:webHidden/>
          </w:rPr>
          <w:tab/>
        </w:r>
        <w:r>
          <w:rPr>
            <w:noProof/>
            <w:webHidden/>
          </w:rPr>
          <w:fldChar w:fldCharType="begin"/>
        </w:r>
        <w:r>
          <w:rPr>
            <w:noProof/>
            <w:webHidden/>
          </w:rPr>
          <w:instrText xml:space="preserve"> PAGEREF _Toc507765738 \h </w:instrText>
        </w:r>
        <w:r>
          <w:rPr>
            <w:noProof/>
            <w:webHidden/>
          </w:rPr>
        </w:r>
        <w:r>
          <w:rPr>
            <w:noProof/>
            <w:webHidden/>
          </w:rPr>
          <w:fldChar w:fldCharType="separate"/>
        </w:r>
        <w:r>
          <w:rPr>
            <w:noProof/>
            <w:webHidden/>
          </w:rPr>
          <w:t>1</w:t>
        </w:r>
        <w:r>
          <w:rPr>
            <w:noProof/>
            <w:webHidden/>
          </w:rPr>
          <w:fldChar w:fldCharType="end"/>
        </w:r>
      </w:hyperlink>
    </w:p>
    <w:p w14:paraId="12C30320"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39" w:history="1">
        <w:r w:rsidRPr="007D0AE4">
          <w:rPr>
            <w:rStyle w:val="Hyperlink"/>
            <w:noProof/>
          </w:rPr>
          <w:t>3.2</w:t>
        </w:r>
        <w:r>
          <w:rPr>
            <w:rFonts w:asciiTheme="minorHAnsi" w:eastAsiaTheme="minorEastAsia" w:hAnsiTheme="minorHAnsi" w:cstheme="minorBidi"/>
            <w:b w:val="0"/>
            <w:noProof/>
            <w:sz w:val="22"/>
            <w:szCs w:val="22"/>
          </w:rPr>
          <w:tab/>
        </w:r>
        <w:r w:rsidRPr="007D0AE4">
          <w:rPr>
            <w:rStyle w:val="Hyperlink"/>
            <w:noProof/>
          </w:rPr>
          <w:t>Bundle</w:t>
        </w:r>
        <w:r>
          <w:rPr>
            <w:noProof/>
            <w:webHidden/>
          </w:rPr>
          <w:tab/>
        </w:r>
        <w:r>
          <w:rPr>
            <w:noProof/>
            <w:webHidden/>
          </w:rPr>
          <w:fldChar w:fldCharType="begin"/>
        </w:r>
        <w:r>
          <w:rPr>
            <w:noProof/>
            <w:webHidden/>
          </w:rPr>
          <w:instrText xml:space="preserve"> PAGEREF _Toc507765739 \h </w:instrText>
        </w:r>
        <w:r>
          <w:rPr>
            <w:noProof/>
            <w:webHidden/>
          </w:rPr>
        </w:r>
        <w:r>
          <w:rPr>
            <w:noProof/>
            <w:webHidden/>
          </w:rPr>
          <w:fldChar w:fldCharType="separate"/>
        </w:r>
        <w:r>
          <w:rPr>
            <w:noProof/>
            <w:webHidden/>
          </w:rPr>
          <w:t>1</w:t>
        </w:r>
        <w:r>
          <w:rPr>
            <w:noProof/>
            <w:webHidden/>
          </w:rPr>
          <w:fldChar w:fldCharType="end"/>
        </w:r>
      </w:hyperlink>
    </w:p>
    <w:p w14:paraId="5E5B9F8A"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40" w:history="1">
        <w:r w:rsidRPr="007D0AE4">
          <w:rPr>
            <w:rStyle w:val="Hyperlink"/>
            <w:noProof/>
          </w:rPr>
          <w:t>3.3</w:t>
        </w:r>
        <w:r>
          <w:rPr>
            <w:rFonts w:asciiTheme="minorHAnsi" w:eastAsiaTheme="minorEastAsia" w:hAnsiTheme="minorHAnsi" w:cstheme="minorBidi"/>
            <w:b w:val="0"/>
            <w:noProof/>
            <w:sz w:val="22"/>
            <w:szCs w:val="22"/>
          </w:rPr>
          <w:tab/>
        </w:r>
        <w:r w:rsidRPr="007D0AE4">
          <w:rPr>
            <w:rStyle w:val="Hyperlink"/>
            <w:noProof/>
          </w:rPr>
          <w:t>Resource Sections 1..N</w:t>
        </w:r>
        <w:r>
          <w:rPr>
            <w:noProof/>
            <w:webHidden/>
          </w:rPr>
          <w:tab/>
        </w:r>
        <w:r>
          <w:rPr>
            <w:noProof/>
            <w:webHidden/>
          </w:rPr>
          <w:fldChar w:fldCharType="begin"/>
        </w:r>
        <w:r>
          <w:rPr>
            <w:noProof/>
            <w:webHidden/>
          </w:rPr>
          <w:instrText xml:space="preserve"> PAGEREF _Toc507765740 \h </w:instrText>
        </w:r>
        <w:r>
          <w:rPr>
            <w:noProof/>
            <w:webHidden/>
          </w:rPr>
        </w:r>
        <w:r>
          <w:rPr>
            <w:noProof/>
            <w:webHidden/>
          </w:rPr>
          <w:fldChar w:fldCharType="separate"/>
        </w:r>
        <w:r>
          <w:rPr>
            <w:noProof/>
            <w:webHidden/>
          </w:rPr>
          <w:t>3</w:t>
        </w:r>
        <w:r>
          <w:rPr>
            <w:noProof/>
            <w:webHidden/>
          </w:rPr>
          <w:fldChar w:fldCharType="end"/>
        </w:r>
      </w:hyperlink>
    </w:p>
    <w:p w14:paraId="7C0464D2"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1" w:history="1">
        <w:r w:rsidRPr="007D0AE4">
          <w:rPr>
            <w:rStyle w:val="Hyperlink"/>
            <w:noProof/>
          </w:rPr>
          <w:t>3.3.1</w:t>
        </w:r>
        <w:r>
          <w:rPr>
            <w:rFonts w:asciiTheme="minorHAnsi" w:eastAsiaTheme="minorEastAsia" w:hAnsiTheme="minorHAnsi" w:cstheme="minorBidi"/>
            <w:iCs w:val="0"/>
            <w:noProof/>
            <w:sz w:val="22"/>
            <w:szCs w:val="22"/>
          </w:rPr>
          <w:tab/>
        </w:r>
        <w:r w:rsidRPr="007D0AE4">
          <w:rPr>
            <w:rStyle w:val="Hyperlink"/>
            <w:noProof/>
          </w:rPr>
          <w:t>Basic</w:t>
        </w:r>
        <w:r>
          <w:rPr>
            <w:noProof/>
            <w:webHidden/>
          </w:rPr>
          <w:tab/>
        </w:r>
        <w:r>
          <w:rPr>
            <w:noProof/>
            <w:webHidden/>
          </w:rPr>
          <w:fldChar w:fldCharType="begin"/>
        </w:r>
        <w:r>
          <w:rPr>
            <w:noProof/>
            <w:webHidden/>
          </w:rPr>
          <w:instrText xml:space="preserve"> PAGEREF _Toc507765741 \h </w:instrText>
        </w:r>
        <w:r>
          <w:rPr>
            <w:noProof/>
            <w:webHidden/>
          </w:rPr>
        </w:r>
        <w:r>
          <w:rPr>
            <w:noProof/>
            <w:webHidden/>
          </w:rPr>
          <w:fldChar w:fldCharType="separate"/>
        </w:r>
        <w:r>
          <w:rPr>
            <w:noProof/>
            <w:webHidden/>
          </w:rPr>
          <w:t>3</w:t>
        </w:r>
        <w:r>
          <w:rPr>
            <w:noProof/>
            <w:webHidden/>
          </w:rPr>
          <w:fldChar w:fldCharType="end"/>
        </w:r>
      </w:hyperlink>
    </w:p>
    <w:p w14:paraId="4F9CB783"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2" w:history="1">
        <w:r w:rsidRPr="007D0AE4">
          <w:rPr>
            <w:rStyle w:val="Hyperlink"/>
            <w:noProof/>
          </w:rPr>
          <w:t>3.3.2</w:t>
        </w:r>
        <w:r>
          <w:rPr>
            <w:rFonts w:asciiTheme="minorHAnsi" w:eastAsiaTheme="minorEastAsia" w:hAnsiTheme="minorHAnsi" w:cstheme="minorBidi"/>
            <w:iCs w:val="0"/>
            <w:noProof/>
            <w:sz w:val="22"/>
            <w:szCs w:val="22"/>
          </w:rPr>
          <w:tab/>
        </w:r>
        <w:r w:rsidRPr="007D0AE4">
          <w:rPr>
            <w:rStyle w:val="Hyperlink"/>
            <w:noProof/>
          </w:rPr>
          <w:t>Claim</w:t>
        </w:r>
        <w:r>
          <w:rPr>
            <w:noProof/>
            <w:webHidden/>
          </w:rPr>
          <w:tab/>
        </w:r>
        <w:r>
          <w:rPr>
            <w:noProof/>
            <w:webHidden/>
          </w:rPr>
          <w:fldChar w:fldCharType="begin"/>
        </w:r>
        <w:r>
          <w:rPr>
            <w:noProof/>
            <w:webHidden/>
          </w:rPr>
          <w:instrText xml:space="preserve"> PAGEREF _Toc507765742 \h </w:instrText>
        </w:r>
        <w:r>
          <w:rPr>
            <w:noProof/>
            <w:webHidden/>
          </w:rPr>
        </w:r>
        <w:r>
          <w:rPr>
            <w:noProof/>
            <w:webHidden/>
          </w:rPr>
          <w:fldChar w:fldCharType="separate"/>
        </w:r>
        <w:r>
          <w:rPr>
            <w:noProof/>
            <w:webHidden/>
          </w:rPr>
          <w:t>4</w:t>
        </w:r>
        <w:r>
          <w:rPr>
            <w:noProof/>
            <w:webHidden/>
          </w:rPr>
          <w:fldChar w:fldCharType="end"/>
        </w:r>
      </w:hyperlink>
    </w:p>
    <w:p w14:paraId="4A38F3BB"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3" w:history="1">
        <w:r w:rsidRPr="007D0AE4">
          <w:rPr>
            <w:rStyle w:val="Hyperlink"/>
            <w:noProof/>
          </w:rPr>
          <w:t>3.3.3</w:t>
        </w:r>
        <w:r>
          <w:rPr>
            <w:rFonts w:asciiTheme="minorHAnsi" w:eastAsiaTheme="minorEastAsia" w:hAnsiTheme="minorHAnsi" w:cstheme="minorBidi"/>
            <w:iCs w:val="0"/>
            <w:noProof/>
            <w:sz w:val="22"/>
            <w:szCs w:val="22"/>
          </w:rPr>
          <w:tab/>
        </w:r>
        <w:r w:rsidRPr="007D0AE4">
          <w:rPr>
            <w:rStyle w:val="Hyperlink"/>
            <w:noProof/>
          </w:rPr>
          <w:t>ClaimResponse</w:t>
        </w:r>
        <w:r>
          <w:rPr>
            <w:noProof/>
            <w:webHidden/>
          </w:rPr>
          <w:tab/>
        </w:r>
        <w:r>
          <w:rPr>
            <w:noProof/>
            <w:webHidden/>
          </w:rPr>
          <w:fldChar w:fldCharType="begin"/>
        </w:r>
        <w:r>
          <w:rPr>
            <w:noProof/>
            <w:webHidden/>
          </w:rPr>
          <w:instrText xml:space="preserve"> PAGEREF _Toc507765743 \h </w:instrText>
        </w:r>
        <w:r>
          <w:rPr>
            <w:noProof/>
            <w:webHidden/>
          </w:rPr>
        </w:r>
        <w:r>
          <w:rPr>
            <w:noProof/>
            <w:webHidden/>
          </w:rPr>
          <w:fldChar w:fldCharType="separate"/>
        </w:r>
        <w:r>
          <w:rPr>
            <w:noProof/>
            <w:webHidden/>
          </w:rPr>
          <w:t>8</w:t>
        </w:r>
        <w:r>
          <w:rPr>
            <w:noProof/>
            <w:webHidden/>
          </w:rPr>
          <w:fldChar w:fldCharType="end"/>
        </w:r>
      </w:hyperlink>
    </w:p>
    <w:p w14:paraId="05EB304B"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4" w:history="1">
        <w:r w:rsidRPr="007D0AE4">
          <w:rPr>
            <w:rStyle w:val="Hyperlink"/>
            <w:noProof/>
          </w:rPr>
          <w:t>3.3.4</w:t>
        </w:r>
        <w:r>
          <w:rPr>
            <w:rFonts w:asciiTheme="minorHAnsi" w:eastAsiaTheme="minorEastAsia" w:hAnsiTheme="minorHAnsi" w:cstheme="minorBidi"/>
            <w:iCs w:val="0"/>
            <w:noProof/>
            <w:sz w:val="22"/>
            <w:szCs w:val="22"/>
          </w:rPr>
          <w:tab/>
        </w:r>
        <w:r w:rsidRPr="007D0AE4">
          <w:rPr>
            <w:rStyle w:val="Hyperlink"/>
            <w:noProof/>
          </w:rPr>
          <w:t>CommunicationRequest</w:t>
        </w:r>
        <w:r>
          <w:rPr>
            <w:noProof/>
            <w:webHidden/>
          </w:rPr>
          <w:tab/>
        </w:r>
        <w:r>
          <w:rPr>
            <w:noProof/>
            <w:webHidden/>
          </w:rPr>
          <w:fldChar w:fldCharType="begin"/>
        </w:r>
        <w:r>
          <w:rPr>
            <w:noProof/>
            <w:webHidden/>
          </w:rPr>
          <w:instrText xml:space="preserve"> PAGEREF _Toc507765744 \h </w:instrText>
        </w:r>
        <w:r>
          <w:rPr>
            <w:noProof/>
            <w:webHidden/>
          </w:rPr>
        </w:r>
        <w:r>
          <w:rPr>
            <w:noProof/>
            <w:webHidden/>
          </w:rPr>
          <w:fldChar w:fldCharType="separate"/>
        </w:r>
        <w:r>
          <w:rPr>
            <w:noProof/>
            <w:webHidden/>
          </w:rPr>
          <w:t>9</w:t>
        </w:r>
        <w:r>
          <w:rPr>
            <w:noProof/>
            <w:webHidden/>
          </w:rPr>
          <w:fldChar w:fldCharType="end"/>
        </w:r>
      </w:hyperlink>
    </w:p>
    <w:p w14:paraId="2AA85B2E"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5" w:history="1">
        <w:r w:rsidRPr="007D0AE4">
          <w:rPr>
            <w:rStyle w:val="Hyperlink"/>
            <w:noProof/>
          </w:rPr>
          <w:t>3.3.5</w:t>
        </w:r>
        <w:r>
          <w:rPr>
            <w:rFonts w:asciiTheme="minorHAnsi" w:eastAsiaTheme="minorEastAsia" w:hAnsiTheme="minorHAnsi" w:cstheme="minorBidi"/>
            <w:iCs w:val="0"/>
            <w:noProof/>
            <w:sz w:val="22"/>
            <w:szCs w:val="22"/>
          </w:rPr>
          <w:tab/>
        </w:r>
        <w:r w:rsidRPr="007D0AE4">
          <w:rPr>
            <w:rStyle w:val="Hyperlink"/>
            <w:noProof/>
          </w:rPr>
          <w:t>EpisodeOfCare</w:t>
        </w:r>
        <w:r>
          <w:rPr>
            <w:noProof/>
            <w:webHidden/>
          </w:rPr>
          <w:tab/>
        </w:r>
        <w:r>
          <w:rPr>
            <w:noProof/>
            <w:webHidden/>
          </w:rPr>
          <w:fldChar w:fldCharType="begin"/>
        </w:r>
        <w:r>
          <w:rPr>
            <w:noProof/>
            <w:webHidden/>
          </w:rPr>
          <w:instrText xml:space="preserve"> PAGEREF _Toc507765745 \h </w:instrText>
        </w:r>
        <w:r>
          <w:rPr>
            <w:noProof/>
            <w:webHidden/>
          </w:rPr>
        </w:r>
        <w:r>
          <w:rPr>
            <w:noProof/>
            <w:webHidden/>
          </w:rPr>
          <w:fldChar w:fldCharType="separate"/>
        </w:r>
        <w:r>
          <w:rPr>
            <w:noProof/>
            <w:webHidden/>
          </w:rPr>
          <w:t>10</w:t>
        </w:r>
        <w:r>
          <w:rPr>
            <w:noProof/>
            <w:webHidden/>
          </w:rPr>
          <w:fldChar w:fldCharType="end"/>
        </w:r>
      </w:hyperlink>
    </w:p>
    <w:p w14:paraId="17BEB474"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6" w:history="1">
        <w:r w:rsidRPr="007D0AE4">
          <w:rPr>
            <w:rStyle w:val="Hyperlink"/>
            <w:noProof/>
          </w:rPr>
          <w:t>3.3.6</w:t>
        </w:r>
        <w:r>
          <w:rPr>
            <w:rFonts w:asciiTheme="minorHAnsi" w:eastAsiaTheme="minorEastAsia" w:hAnsiTheme="minorHAnsi" w:cstheme="minorBidi"/>
            <w:iCs w:val="0"/>
            <w:noProof/>
            <w:sz w:val="22"/>
            <w:szCs w:val="22"/>
          </w:rPr>
          <w:tab/>
        </w:r>
        <w:r w:rsidRPr="007D0AE4">
          <w:rPr>
            <w:rStyle w:val="Hyperlink"/>
            <w:noProof/>
          </w:rPr>
          <w:t>MessageHeader</w:t>
        </w:r>
        <w:r>
          <w:rPr>
            <w:noProof/>
            <w:webHidden/>
          </w:rPr>
          <w:tab/>
        </w:r>
        <w:r>
          <w:rPr>
            <w:noProof/>
            <w:webHidden/>
          </w:rPr>
          <w:fldChar w:fldCharType="begin"/>
        </w:r>
        <w:r>
          <w:rPr>
            <w:noProof/>
            <w:webHidden/>
          </w:rPr>
          <w:instrText xml:space="preserve"> PAGEREF _Toc507765746 \h </w:instrText>
        </w:r>
        <w:r>
          <w:rPr>
            <w:noProof/>
            <w:webHidden/>
          </w:rPr>
        </w:r>
        <w:r>
          <w:rPr>
            <w:noProof/>
            <w:webHidden/>
          </w:rPr>
          <w:fldChar w:fldCharType="separate"/>
        </w:r>
        <w:r>
          <w:rPr>
            <w:noProof/>
            <w:webHidden/>
          </w:rPr>
          <w:t>11</w:t>
        </w:r>
        <w:r>
          <w:rPr>
            <w:noProof/>
            <w:webHidden/>
          </w:rPr>
          <w:fldChar w:fldCharType="end"/>
        </w:r>
      </w:hyperlink>
    </w:p>
    <w:p w14:paraId="0A1D7739"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7" w:history="1">
        <w:r w:rsidRPr="007D0AE4">
          <w:rPr>
            <w:rStyle w:val="Hyperlink"/>
            <w:noProof/>
          </w:rPr>
          <w:t>3.3.7</w:t>
        </w:r>
        <w:r>
          <w:rPr>
            <w:rFonts w:asciiTheme="minorHAnsi" w:eastAsiaTheme="minorEastAsia" w:hAnsiTheme="minorHAnsi" w:cstheme="minorBidi"/>
            <w:iCs w:val="0"/>
            <w:noProof/>
            <w:sz w:val="22"/>
            <w:szCs w:val="22"/>
          </w:rPr>
          <w:tab/>
        </w:r>
        <w:r w:rsidRPr="007D0AE4">
          <w:rPr>
            <w:rStyle w:val="Hyperlink"/>
            <w:noProof/>
          </w:rPr>
          <w:t>OperationOutcome</w:t>
        </w:r>
        <w:r>
          <w:rPr>
            <w:noProof/>
            <w:webHidden/>
          </w:rPr>
          <w:tab/>
        </w:r>
        <w:r>
          <w:rPr>
            <w:noProof/>
            <w:webHidden/>
          </w:rPr>
          <w:fldChar w:fldCharType="begin"/>
        </w:r>
        <w:r>
          <w:rPr>
            <w:noProof/>
            <w:webHidden/>
          </w:rPr>
          <w:instrText xml:space="preserve"> PAGEREF _Toc507765747 \h </w:instrText>
        </w:r>
        <w:r>
          <w:rPr>
            <w:noProof/>
            <w:webHidden/>
          </w:rPr>
        </w:r>
        <w:r>
          <w:rPr>
            <w:noProof/>
            <w:webHidden/>
          </w:rPr>
          <w:fldChar w:fldCharType="separate"/>
        </w:r>
        <w:r>
          <w:rPr>
            <w:noProof/>
            <w:webHidden/>
          </w:rPr>
          <w:t>12</w:t>
        </w:r>
        <w:r>
          <w:rPr>
            <w:noProof/>
            <w:webHidden/>
          </w:rPr>
          <w:fldChar w:fldCharType="end"/>
        </w:r>
      </w:hyperlink>
    </w:p>
    <w:p w14:paraId="27737836"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8" w:history="1">
        <w:r w:rsidRPr="007D0AE4">
          <w:rPr>
            <w:rStyle w:val="Hyperlink"/>
            <w:noProof/>
          </w:rPr>
          <w:t>3.3.8</w:t>
        </w:r>
        <w:r>
          <w:rPr>
            <w:rFonts w:asciiTheme="minorHAnsi" w:eastAsiaTheme="minorEastAsia" w:hAnsiTheme="minorHAnsi" w:cstheme="minorBidi"/>
            <w:iCs w:val="0"/>
            <w:noProof/>
            <w:sz w:val="22"/>
            <w:szCs w:val="22"/>
          </w:rPr>
          <w:tab/>
        </w:r>
        <w:r w:rsidRPr="007D0AE4">
          <w:rPr>
            <w:rStyle w:val="Hyperlink"/>
            <w:noProof/>
          </w:rPr>
          <w:t>Organization</w:t>
        </w:r>
        <w:r>
          <w:rPr>
            <w:noProof/>
            <w:webHidden/>
          </w:rPr>
          <w:tab/>
        </w:r>
        <w:r>
          <w:rPr>
            <w:noProof/>
            <w:webHidden/>
          </w:rPr>
          <w:fldChar w:fldCharType="begin"/>
        </w:r>
        <w:r>
          <w:rPr>
            <w:noProof/>
            <w:webHidden/>
          </w:rPr>
          <w:instrText xml:space="preserve"> PAGEREF _Toc507765748 \h </w:instrText>
        </w:r>
        <w:r>
          <w:rPr>
            <w:noProof/>
            <w:webHidden/>
          </w:rPr>
        </w:r>
        <w:r>
          <w:rPr>
            <w:noProof/>
            <w:webHidden/>
          </w:rPr>
          <w:fldChar w:fldCharType="separate"/>
        </w:r>
        <w:r>
          <w:rPr>
            <w:noProof/>
            <w:webHidden/>
          </w:rPr>
          <w:t>13</w:t>
        </w:r>
        <w:r>
          <w:rPr>
            <w:noProof/>
            <w:webHidden/>
          </w:rPr>
          <w:fldChar w:fldCharType="end"/>
        </w:r>
      </w:hyperlink>
    </w:p>
    <w:p w14:paraId="13D7736E"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49" w:history="1">
        <w:r w:rsidRPr="007D0AE4">
          <w:rPr>
            <w:rStyle w:val="Hyperlink"/>
            <w:noProof/>
          </w:rPr>
          <w:t>3.3.9</w:t>
        </w:r>
        <w:r>
          <w:rPr>
            <w:rFonts w:asciiTheme="minorHAnsi" w:eastAsiaTheme="minorEastAsia" w:hAnsiTheme="minorHAnsi" w:cstheme="minorBidi"/>
            <w:iCs w:val="0"/>
            <w:noProof/>
            <w:sz w:val="22"/>
            <w:szCs w:val="22"/>
          </w:rPr>
          <w:tab/>
        </w:r>
        <w:r w:rsidRPr="007D0AE4">
          <w:rPr>
            <w:rStyle w:val="Hyperlink"/>
            <w:noProof/>
          </w:rPr>
          <w:t>Patient</w:t>
        </w:r>
        <w:r>
          <w:rPr>
            <w:noProof/>
            <w:webHidden/>
          </w:rPr>
          <w:tab/>
        </w:r>
        <w:r>
          <w:rPr>
            <w:noProof/>
            <w:webHidden/>
          </w:rPr>
          <w:fldChar w:fldCharType="begin"/>
        </w:r>
        <w:r>
          <w:rPr>
            <w:noProof/>
            <w:webHidden/>
          </w:rPr>
          <w:instrText xml:space="preserve"> PAGEREF _Toc507765749 \h </w:instrText>
        </w:r>
        <w:r>
          <w:rPr>
            <w:noProof/>
            <w:webHidden/>
          </w:rPr>
        </w:r>
        <w:r>
          <w:rPr>
            <w:noProof/>
            <w:webHidden/>
          </w:rPr>
          <w:fldChar w:fldCharType="separate"/>
        </w:r>
        <w:r>
          <w:rPr>
            <w:noProof/>
            <w:webHidden/>
          </w:rPr>
          <w:t>14</w:t>
        </w:r>
        <w:r>
          <w:rPr>
            <w:noProof/>
            <w:webHidden/>
          </w:rPr>
          <w:fldChar w:fldCharType="end"/>
        </w:r>
      </w:hyperlink>
    </w:p>
    <w:p w14:paraId="4B740532" w14:textId="77777777" w:rsidR="00CB4B6D" w:rsidRDefault="00CB4B6D">
      <w:pPr>
        <w:pStyle w:val="TOC3"/>
        <w:tabs>
          <w:tab w:val="left" w:pos="1320"/>
          <w:tab w:val="right" w:leader="dot" w:pos="9350"/>
        </w:tabs>
        <w:rPr>
          <w:rFonts w:asciiTheme="minorHAnsi" w:eastAsiaTheme="minorEastAsia" w:hAnsiTheme="minorHAnsi" w:cstheme="minorBidi"/>
          <w:iCs w:val="0"/>
          <w:noProof/>
          <w:sz w:val="22"/>
          <w:szCs w:val="22"/>
        </w:rPr>
      </w:pPr>
      <w:hyperlink w:anchor="_Toc507765750" w:history="1">
        <w:r w:rsidRPr="007D0AE4">
          <w:rPr>
            <w:rStyle w:val="Hyperlink"/>
            <w:noProof/>
          </w:rPr>
          <w:t>3.3.10</w:t>
        </w:r>
        <w:r>
          <w:rPr>
            <w:rFonts w:asciiTheme="minorHAnsi" w:eastAsiaTheme="minorEastAsia" w:hAnsiTheme="minorHAnsi" w:cstheme="minorBidi"/>
            <w:iCs w:val="0"/>
            <w:noProof/>
            <w:sz w:val="22"/>
            <w:szCs w:val="22"/>
          </w:rPr>
          <w:tab/>
        </w:r>
        <w:r w:rsidRPr="007D0AE4">
          <w:rPr>
            <w:rStyle w:val="Hyperlink"/>
            <w:noProof/>
          </w:rPr>
          <w:t>RelatedPerson</w:t>
        </w:r>
        <w:r>
          <w:rPr>
            <w:noProof/>
            <w:webHidden/>
          </w:rPr>
          <w:tab/>
        </w:r>
        <w:r>
          <w:rPr>
            <w:noProof/>
            <w:webHidden/>
          </w:rPr>
          <w:fldChar w:fldCharType="begin"/>
        </w:r>
        <w:r>
          <w:rPr>
            <w:noProof/>
            <w:webHidden/>
          </w:rPr>
          <w:instrText xml:space="preserve"> PAGEREF _Toc507765750 \h </w:instrText>
        </w:r>
        <w:r>
          <w:rPr>
            <w:noProof/>
            <w:webHidden/>
          </w:rPr>
        </w:r>
        <w:r>
          <w:rPr>
            <w:noProof/>
            <w:webHidden/>
          </w:rPr>
          <w:fldChar w:fldCharType="separate"/>
        </w:r>
        <w:r>
          <w:rPr>
            <w:noProof/>
            <w:webHidden/>
          </w:rPr>
          <w:t>15</w:t>
        </w:r>
        <w:r>
          <w:rPr>
            <w:noProof/>
            <w:webHidden/>
          </w:rPr>
          <w:fldChar w:fldCharType="end"/>
        </w:r>
      </w:hyperlink>
    </w:p>
    <w:p w14:paraId="3CF83EE2" w14:textId="77777777" w:rsidR="00CB4B6D" w:rsidRDefault="00CB4B6D">
      <w:pPr>
        <w:pStyle w:val="TOC2"/>
        <w:tabs>
          <w:tab w:val="left" w:pos="880"/>
          <w:tab w:val="right" w:leader="dot" w:pos="9350"/>
        </w:tabs>
        <w:rPr>
          <w:rFonts w:asciiTheme="minorHAnsi" w:eastAsiaTheme="minorEastAsia" w:hAnsiTheme="minorHAnsi" w:cstheme="minorBidi"/>
          <w:b w:val="0"/>
          <w:noProof/>
          <w:sz w:val="22"/>
          <w:szCs w:val="22"/>
        </w:rPr>
      </w:pPr>
      <w:hyperlink w:anchor="_Toc507765751" w:history="1">
        <w:r w:rsidRPr="007D0AE4">
          <w:rPr>
            <w:rStyle w:val="Hyperlink"/>
            <w:noProof/>
          </w:rPr>
          <w:t>3.4</w:t>
        </w:r>
        <w:r>
          <w:rPr>
            <w:rFonts w:asciiTheme="minorHAnsi" w:eastAsiaTheme="minorEastAsia" w:hAnsiTheme="minorHAnsi" w:cstheme="minorBidi"/>
            <w:b w:val="0"/>
            <w:noProof/>
            <w:sz w:val="22"/>
            <w:szCs w:val="22"/>
          </w:rPr>
          <w:tab/>
        </w:r>
        <w:r w:rsidRPr="007D0AE4">
          <w:rPr>
            <w:rStyle w:val="Hyperlink"/>
            <w:noProof/>
          </w:rPr>
          <w:t>Embedded following columns:</w:t>
        </w:r>
        <w:r>
          <w:rPr>
            <w:noProof/>
            <w:webHidden/>
          </w:rPr>
          <w:tab/>
        </w:r>
        <w:r>
          <w:rPr>
            <w:noProof/>
            <w:webHidden/>
          </w:rPr>
          <w:fldChar w:fldCharType="begin"/>
        </w:r>
        <w:r>
          <w:rPr>
            <w:noProof/>
            <w:webHidden/>
          </w:rPr>
          <w:instrText xml:space="preserve"> PAGEREF _Toc507765751 \h </w:instrText>
        </w:r>
        <w:r>
          <w:rPr>
            <w:noProof/>
            <w:webHidden/>
          </w:rPr>
        </w:r>
        <w:r>
          <w:rPr>
            <w:noProof/>
            <w:webHidden/>
          </w:rPr>
          <w:fldChar w:fldCharType="separate"/>
        </w:r>
        <w:r>
          <w:rPr>
            <w:noProof/>
            <w:webHidden/>
          </w:rPr>
          <w:t>15</w:t>
        </w:r>
        <w:r>
          <w:rPr>
            <w:noProof/>
            <w:webHidden/>
          </w:rPr>
          <w:fldChar w:fldCharType="end"/>
        </w:r>
      </w:hyperlink>
    </w:p>
    <w:p w14:paraId="1A913746" w14:textId="77777777" w:rsidR="00CB4B6D" w:rsidRDefault="00CB4B6D">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5752" w:history="1">
        <w:r w:rsidRPr="007D0AE4">
          <w:rPr>
            <w:rStyle w:val="Hyperlink"/>
            <w:noProof/>
          </w:rPr>
          <w:t>4</w:t>
        </w:r>
        <w:r>
          <w:rPr>
            <w:rFonts w:asciiTheme="minorHAnsi" w:eastAsiaTheme="minorEastAsia" w:hAnsiTheme="minorHAnsi" w:cstheme="minorBidi"/>
            <w:b w:val="0"/>
            <w:bCs w:val="0"/>
            <w:noProof/>
            <w:sz w:val="22"/>
            <w:szCs w:val="22"/>
          </w:rPr>
          <w:tab/>
        </w:r>
        <w:r w:rsidRPr="007D0AE4">
          <w:rPr>
            <w:rStyle w:val="Hyperlink"/>
            <w:noProof/>
          </w:rPr>
          <w:t>Appendix B - TASCore Mapping Rules</w:t>
        </w:r>
        <w:r>
          <w:rPr>
            <w:noProof/>
            <w:webHidden/>
          </w:rPr>
          <w:tab/>
        </w:r>
        <w:r>
          <w:rPr>
            <w:noProof/>
            <w:webHidden/>
          </w:rPr>
          <w:fldChar w:fldCharType="begin"/>
        </w:r>
        <w:r>
          <w:rPr>
            <w:noProof/>
            <w:webHidden/>
          </w:rPr>
          <w:instrText xml:space="preserve"> PAGEREF _Toc507765752 \h </w:instrText>
        </w:r>
        <w:r>
          <w:rPr>
            <w:noProof/>
            <w:webHidden/>
          </w:rPr>
        </w:r>
        <w:r>
          <w:rPr>
            <w:noProof/>
            <w:webHidden/>
          </w:rPr>
          <w:fldChar w:fldCharType="separate"/>
        </w:r>
        <w:r>
          <w:rPr>
            <w:noProof/>
            <w:webHidden/>
          </w:rPr>
          <w:t>16</w:t>
        </w:r>
        <w:r>
          <w:rPr>
            <w:noProof/>
            <w:webHidden/>
          </w:rPr>
          <w:fldChar w:fldCharType="end"/>
        </w:r>
      </w:hyperlink>
    </w:p>
    <w:p w14:paraId="500243BB" w14:textId="77777777" w:rsidR="00CB4B6D" w:rsidRDefault="00CB4B6D">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5753" w:history="1">
        <w:r w:rsidRPr="007D0AE4">
          <w:rPr>
            <w:rStyle w:val="Hyperlink"/>
            <w:noProof/>
          </w:rPr>
          <w:t>5</w:t>
        </w:r>
        <w:r>
          <w:rPr>
            <w:rFonts w:asciiTheme="minorHAnsi" w:eastAsiaTheme="minorEastAsia" w:hAnsiTheme="minorHAnsi" w:cstheme="minorBidi"/>
            <w:b w:val="0"/>
            <w:bCs w:val="0"/>
            <w:noProof/>
            <w:sz w:val="22"/>
            <w:szCs w:val="22"/>
          </w:rPr>
          <w:tab/>
        </w:r>
        <w:r w:rsidRPr="007D0AE4">
          <w:rPr>
            <w:rStyle w:val="Hyperlink"/>
            <w:noProof/>
          </w:rPr>
          <w:t>Appendix C – TASCore Default Values</w:t>
        </w:r>
        <w:r>
          <w:rPr>
            <w:noProof/>
            <w:webHidden/>
          </w:rPr>
          <w:tab/>
        </w:r>
        <w:r>
          <w:rPr>
            <w:noProof/>
            <w:webHidden/>
          </w:rPr>
          <w:fldChar w:fldCharType="begin"/>
        </w:r>
        <w:r>
          <w:rPr>
            <w:noProof/>
            <w:webHidden/>
          </w:rPr>
          <w:instrText xml:space="preserve"> PAGEREF _Toc507765753 \h </w:instrText>
        </w:r>
        <w:r>
          <w:rPr>
            <w:noProof/>
            <w:webHidden/>
          </w:rPr>
        </w:r>
        <w:r>
          <w:rPr>
            <w:noProof/>
            <w:webHidden/>
          </w:rPr>
          <w:fldChar w:fldCharType="separate"/>
        </w:r>
        <w:r>
          <w:rPr>
            <w:noProof/>
            <w:webHidden/>
          </w:rPr>
          <w:t>16</w:t>
        </w:r>
        <w:r>
          <w:rPr>
            <w:noProof/>
            <w:webHidden/>
          </w:rPr>
          <w:fldChar w:fldCharType="end"/>
        </w:r>
      </w:hyperlink>
    </w:p>
    <w:p w14:paraId="01ED4BD5" w14:textId="77777777" w:rsidR="00CB4B6D" w:rsidRDefault="00CB4B6D">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5754" w:history="1">
        <w:r w:rsidRPr="007D0AE4">
          <w:rPr>
            <w:rStyle w:val="Hyperlink"/>
            <w:noProof/>
          </w:rPr>
          <w:t>6</w:t>
        </w:r>
        <w:r>
          <w:rPr>
            <w:rFonts w:asciiTheme="minorHAnsi" w:eastAsiaTheme="minorEastAsia" w:hAnsiTheme="minorHAnsi" w:cstheme="minorBidi"/>
            <w:b w:val="0"/>
            <w:bCs w:val="0"/>
            <w:noProof/>
            <w:sz w:val="22"/>
            <w:szCs w:val="22"/>
          </w:rPr>
          <w:tab/>
        </w:r>
        <w:r w:rsidRPr="007D0AE4">
          <w:rPr>
            <w:rStyle w:val="Hyperlink"/>
            <w:noProof/>
          </w:rPr>
          <w:t>Appendix D – FSC Mapping Rules</w:t>
        </w:r>
        <w:r>
          <w:rPr>
            <w:noProof/>
            <w:webHidden/>
          </w:rPr>
          <w:tab/>
        </w:r>
        <w:r>
          <w:rPr>
            <w:noProof/>
            <w:webHidden/>
          </w:rPr>
          <w:fldChar w:fldCharType="begin"/>
        </w:r>
        <w:r>
          <w:rPr>
            <w:noProof/>
            <w:webHidden/>
          </w:rPr>
          <w:instrText xml:space="preserve"> PAGEREF _Toc507765754 \h </w:instrText>
        </w:r>
        <w:r>
          <w:rPr>
            <w:noProof/>
            <w:webHidden/>
          </w:rPr>
        </w:r>
        <w:r>
          <w:rPr>
            <w:noProof/>
            <w:webHidden/>
          </w:rPr>
          <w:fldChar w:fldCharType="separate"/>
        </w:r>
        <w:r>
          <w:rPr>
            <w:noProof/>
            <w:webHidden/>
          </w:rPr>
          <w:t>16</w:t>
        </w:r>
        <w:r>
          <w:rPr>
            <w:noProof/>
            <w:webHidden/>
          </w:rPr>
          <w:fldChar w:fldCharType="end"/>
        </w:r>
      </w:hyperlink>
    </w:p>
    <w:p w14:paraId="0782D744" w14:textId="77777777" w:rsidR="00CB4B6D" w:rsidRDefault="00CB4B6D">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07765755" w:history="1">
        <w:r w:rsidRPr="007D0AE4">
          <w:rPr>
            <w:rStyle w:val="Hyperlink"/>
            <w:noProof/>
          </w:rPr>
          <w:t>7</w:t>
        </w:r>
        <w:r>
          <w:rPr>
            <w:rFonts w:asciiTheme="minorHAnsi" w:eastAsiaTheme="minorEastAsia" w:hAnsiTheme="minorHAnsi" w:cstheme="minorBidi"/>
            <w:b w:val="0"/>
            <w:bCs w:val="0"/>
            <w:noProof/>
            <w:sz w:val="22"/>
            <w:szCs w:val="22"/>
          </w:rPr>
          <w:tab/>
        </w:r>
        <w:r w:rsidRPr="007D0AE4">
          <w:rPr>
            <w:rStyle w:val="Hyperlink"/>
            <w:noProof/>
          </w:rPr>
          <w:t>Appendix E – FSC Default Values</w:t>
        </w:r>
        <w:r>
          <w:rPr>
            <w:noProof/>
            <w:webHidden/>
          </w:rPr>
          <w:tab/>
        </w:r>
        <w:r>
          <w:rPr>
            <w:noProof/>
            <w:webHidden/>
          </w:rPr>
          <w:fldChar w:fldCharType="begin"/>
        </w:r>
        <w:r>
          <w:rPr>
            <w:noProof/>
            <w:webHidden/>
          </w:rPr>
          <w:instrText xml:space="preserve"> PAGEREF _Toc507765755 \h </w:instrText>
        </w:r>
        <w:r>
          <w:rPr>
            <w:noProof/>
            <w:webHidden/>
          </w:rPr>
        </w:r>
        <w:r>
          <w:rPr>
            <w:noProof/>
            <w:webHidden/>
          </w:rPr>
          <w:fldChar w:fldCharType="separate"/>
        </w:r>
        <w:r>
          <w:rPr>
            <w:noProof/>
            <w:webHidden/>
          </w:rPr>
          <w:t>16</w:t>
        </w:r>
        <w:r>
          <w:rPr>
            <w:noProof/>
            <w:webHidden/>
          </w:rPr>
          <w:fldChar w:fldCharType="end"/>
        </w:r>
      </w:hyperlink>
    </w:p>
    <w:p w14:paraId="054FEECE" w14:textId="0610973D"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Default="00D952B0" w:rsidP="0036540C">
      <w:pPr>
        <w:pStyle w:val="Heading1"/>
      </w:pPr>
      <w:bookmarkStart w:id="3" w:name="_Toc146698395"/>
      <w:bookmarkStart w:id="4" w:name="_Toc216071604"/>
      <w:bookmarkStart w:id="5" w:name="_Toc263270951"/>
      <w:bookmarkStart w:id="6" w:name="_Toc263271230"/>
      <w:bookmarkStart w:id="7" w:name="_Toc377477590"/>
      <w:bookmarkStart w:id="8" w:name="_Toc507765703"/>
      <w:bookmarkEnd w:id="0"/>
      <w:bookmarkEnd w:id="3"/>
      <w:r w:rsidRPr="00FD58AE">
        <w:lastRenderedPageBreak/>
        <w:t>Introduction</w:t>
      </w:r>
      <w:bookmarkEnd w:id="4"/>
      <w:bookmarkEnd w:id="5"/>
      <w:bookmarkEnd w:id="6"/>
      <w:bookmarkEnd w:id="7"/>
      <w:bookmarkEnd w:id="8"/>
    </w:p>
    <w:p w14:paraId="054FEED2" w14:textId="625C0CA8" w:rsidR="00FD58AE" w:rsidRPr="004F3A80" w:rsidRDefault="00117745" w:rsidP="00FD58AE">
      <w:pPr>
        <w:pStyle w:val="BodyText"/>
      </w:pPr>
      <w:r w:rsidRPr="00F37E37">
        <w:rPr>
          <w:sz w:val="24"/>
          <w:szCs w:val="24"/>
        </w:rPr>
        <w:t xml:space="preserve">This document describes the interface between a </w:t>
      </w:r>
      <w:r w:rsidR="00CE0452" w:rsidRPr="00F37E37">
        <w:rPr>
          <w:sz w:val="24"/>
          <w:szCs w:val="24"/>
        </w:rPr>
        <w:t xml:space="preserve">MCCF EDI TAS application </w:t>
      </w:r>
      <w:r w:rsidRPr="00F37E37">
        <w:rPr>
          <w:sz w:val="24"/>
          <w:szCs w:val="24"/>
        </w:rPr>
        <w:t>and the VA Financial Services Center in Austin, TX</w:t>
      </w:r>
      <w:r w:rsidR="00F37E37" w:rsidRPr="00F37E37">
        <w:rPr>
          <w:sz w:val="24"/>
          <w:szCs w:val="24"/>
        </w:rPr>
        <w:t xml:space="preserve"> (FSC) related to the electronic processing of </w:t>
      </w:r>
      <w:r w:rsidR="004E690D" w:rsidRPr="004E690D">
        <w:rPr>
          <w:sz w:val="24"/>
          <w:szCs w:val="24"/>
        </w:rPr>
        <w:t>ASC X12N/005010 277STAT Health Care Claim Status</w:t>
      </w:r>
      <w:r w:rsidR="00F37E37" w:rsidRPr="00F37E37">
        <w:rPr>
          <w:sz w:val="24"/>
          <w:szCs w:val="24"/>
        </w:rPr>
        <w:t xml:space="preserve"> message</w:t>
      </w:r>
      <w:r w:rsidR="004E690D">
        <w:rPr>
          <w:sz w:val="24"/>
          <w:szCs w:val="24"/>
        </w:rPr>
        <w:t>s</w:t>
      </w:r>
      <w:r>
        <w:t>.</w:t>
      </w:r>
      <w:bookmarkStart w:id="9" w:name="_Toc216071605"/>
    </w:p>
    <w:p w14:paraId="054FEED3" w14:textId="25FC6805" w:rsidR="00D952B0" w:rsidRDefault="00D952B0" w:rsidP="00D916CC">
      <w:pPr>
        <w:pStyle w:val="Heading2"/>
      </w:pPr>
      <w:bookmarkStart w:id="10" w:name="_Toc263270952"/>
      <w:bookmarkStart w:id="11" w:name="_Toc263271231"/>
      <w:bookmarkStart w:id="12" w:name="_Toc377477591"/>
      <w:bookmarkStart w:id="13" w:name="_Toc507765704"/>
      <w:r w:rsidRPr="00FD58AE">
        <w:t>Purpose</w:t>
      </w:r>
      <w:bookmarkEnd w:id="9"/>
      <w:bookmarkEnd w:id="10"/>
      <w:bookmarkEnd w:id="11"/>
      <w:bookmarkEnd w:id="12"/>
      <w:bookmarkEnd w:id="13"/>
    </w:p>
    <w:p w14:paraId="2764A1E0" w14:textId="25C69D60" w:rsidR="00790697" w:rsidRDefault="00C17200" w:rsidP="00F37E37">
      <w:bookmarkStart w:id="14" w:name="_Toc216071606"/>
      <w:bookmarkStart w:id="15" w:name="_Toc263270953"/>
      <w:bookmarkStart w:id="16" w:name="_Toc263271232"/>
      <w:bookmarkStart w:id="17" w:name="_Toc377477592"/>
      <w:r>
        <w:t xml:space="preserve">The purpose of this Interface Control Document (ICD) is to define the message structure and protocols which govern the interchange of data between </w:t>
      </w:r>
      <w:r w:rsidR="006F490C">
        <w:t>eBilling</w:t>
      </w:r>
      <w:r>
        <w:t xml:space="preserve"> within MCCF EDI TAS and the VA Financial Services Center (FSC) related to the electronic processing of </w:t>
      </w:r>
      <w:r w:rsidR="004E690D" w:rsidRPr="004E690D">
        <w:t>ASC X12N/005010 277STAT Health Care Claim Status</w:t>
      </w:r>
      <w:r w:rsidR="00B70FB7">
        <w:t xml:space="preserve"> transactions.</w:t>
      </w:r>
    </w:p>
    <w:p w14:paraId="054FEED5" w14:textId="2029CBC8" w:rsidR="00D952B0" w:rsidRDefault="00D952B0" w:rsidP="00FD58AE">
      <w:pPr>
        <w:pStyle w:val="Heading2"/>
      </w:pPr>
      <w:bookmarkStart w:id="18" w:name="_Toc507765705"/>
      <w:r w:rsidRPr="00FD58AE">
        <w:t>Scope</w:t>
      </w:r>
      <w:bookmarkEnd w:id="14"/>
      <w:bookmarkEnd w:id="15"/>
      <w:bookmarkEnd w:id="16"/>
      <w:bookmarkEnd w:id="17"/>
      <w:bookmarkEnd w:id="18"/>
    </w:p>
    <w:p w14:paraId="4936D540" w14:textId="4BAD6797" w:rsidR="00C17200" w:rsidRPr="00FD58AE" w:rsidRDefault="00C17200" w:rsidP="002F73FB">
      <w:r>
        <w:t xml:space="preserve">This </w:t>
      </w:r>
      <w:r w:rsidR="00790697">
        <w:t>ICD</w:t>
      </w:r>
      <w:r>
        <w:t xml:space="preserve"> specifies the interface between </w:t>
      </w:r>
      <w:r w:rsidR="00CE0452">
        <w:t xml:space="preserve">MCCF EDI TAS </w:t>
      </w:r>
      <w:r w:rsidR="006F490C">
        <w:t>eBilling</w:t>
      </w:r>
      <w:r>
        <w:t xml:space="preserve"> and FSC. </w:t>
      </w:r>
      <w:r w:rsidRPr="006E05DF">
        <w:t xml:space="preserve">This document provides details on the functional, performance, operational and design requirements for the interface. </w:t>
      </w:r>
      <w:r>
        <w:t>T</w:t>
      </w:r>
      <w:r w:rsidRPr="009D6DE6">
        <w:t>his document de</w:t>
      </w:r>
      <w:r>
        <w:t xml:space="preserve">fines the </w:t>
      </w:r>
      <w:r w:rsidRPr="009D6DE6">
        <w:t xml:space="preserve">layouts for the data that </w:t>
      </w:r>
      <w:r w:rsidR="004E690D">
        <w:t xml:space="preserve">MCCF EDI TAS eBilling receives from </w:t>
      </w:r>
      <w:r>
        <w:t>FSC</w:t>
      </w:r>
      <w:r w:rsidR="002F73FB">
        <w:t xml:space="preserve">.  </w:t>
      </w:r>
      <w:r>
        <w:t xml:space="preserve">This document is </w:t>
      </w:r>
      <w:r w:rsidRPr="006E05DF">
        <w:t>intended for all parties requiring such information, including</w:t>
      </w:r>
      <w:r>
        <w:t xml:space="preserve"> business stakeholders, end-users, software developers,</w:t>
      </w:r>
      <w:r w:rsidRPr="006E05DF">
        <w:t xml:space="preserve"> </w:t>
      </w:r>
      <w:r>
        <w:t xml:space="preserve">system designers, testers and anyone else </w:t>
      </w:r>
      <w:r w:rsidRPr="006E05DF">
        <w:t>responsib</w:t>
      </w:r>
      <w:r>
        <w:t>le for implementing this</w:t>
      </w:r>
      <w:r w:rsidRPr="006E05DF">
        <w:t xml:space="preserve"> interface.</w:t>
      </w:r>
    </w:p>
    <w:p w14:paraId="53B70E31" w14:textId="77777777" w:rsidR="00C17200" w:rsidRPr="00C17200" w:rsidRDefault="00C17200" w:rsidP="00C17200">
      <w:pPr>
        <w:pStyle w:val="BodyText"/>
        <w:rPr>
          <w:lang w:eastAsia="en-US"/>
        </w:rPr>
      </w:pPr>
    </w:p>
    <w:p w14:paraId="054FEEDA" w14:textId="6300404B" w:rsidR="002E76AB" w:rsidRDefault="00D952B0" w:rsidP="00FD58AE">
      <w:pPr>
        <w:pStyle w:val="Heading2"/>
      </w:pPr>
      <w:bookmarkStart w:id="19" w:name="_Toc216071607"/>
      <w:bookmarkStart w:id="20" w:name="_Toc263270954"/>
      <w:bookmarkStart w:id="21" w:name="_Toc263271233"/>
      <w:bookmarkStart w:id="22" w:name="_Toc377477593"/>
      <w:bookmarkStart w:id="23" w:name="_Toc507765706"/>
      <w:r w:rsidRPr="00FD58AE">
        <w:t>System Identification</w:t>
      </w:r>
      <w:bookmarkEnd w:id="19"/>
      <w:bookmarkEnd w:id="20"/>
      <w:bookmarkEnd w:id="21"/>
      <w:bookmarkEnd w:id="22"/>
      <w:bookmarkEnd w:id="23"/>
      <w:r w:rsidRPr="00FD58AE">
        <w:t xml:space="preserve"> </w:t>
      </w:r>
      <w:r>
        <w:t xml:space="preserve"> </w:t>
      </w:r>
    </w:p>
    <w:p w14:paraId="18401746" w14:textId="77777777" w:rsidR="004E690D" w:rsidRDefault="003F5C79" w:rsidP="00F37E37">
      <w:r>
        <w:t xml:space="preserve">This Interface Control Document describes the interface between </w:t>
      </w:r>
      <w:r w:rsidR="00790697">
        <w:t xml:space="preserve">MCCF EDI TAS </w:t>
      </w:r>
      <w:r w:rsidR="002F73FB">
        <w:t>eBilling</w:t>
      </w:r>
      <w:r>
        <w:t>, a</w:t>
      </w:r>
      <w:r w:rsidR="00790697">
        <w:t xml:space="preserve"> software</w:t>
      </w:r>
      <w:r>
        <w:t xml:space="preserve"> </w:t>
      </w:r>
      <w:r w:rsidR="006F490C">
        <w:t>stack designed</w:t>
      </w:r>
      <w:r w:rsidR="00790697">
        <w:t xml:space="preserve"> to support the request/inquiries and responses related</w:t>
      </w:r>
      <w:r w:rsidR="003D4500">
        <w:t xml:space="preserve"> to</w:t>
      </w:r>
      <w:r w:rsidR="00790697">
        <w:t xml:space="preserve"> health care services </w:t>
      </w:r>
      <w:r w:rsidR="00B70FB7">
        <w:t xml:space="preserve">claims </w:t>
      </w:r>
      <w:r w:rsidR="003D4500">
        <w:t xml:space="preserve">and encounter </w:t>
      </w:r>
      <w:r w:rsidR="00790697">
        <w:t xml:space="preserve">reviews.  </w:t>
      </w:r>
    </w:p>
    <w:p w14:paraId="67E3B6A2" w14:textId="77777777" w:rsidR="004E690D" w:rsidRDefault="004E690D" w:rsidP="00F37E37"/>
    <w:p w14:paraId="693779FD" w14:textId="6DC98AEE" w:rsidR="009A77D0" w:rsidRDefault="00790697" w:rsidP="00F37E37">
      <w:r>
        <w:t xml:space="preserve">This interface supports the electronic </w:t>
      </w:r>
      <w:r w:rsidR="009A77D0">
        <w:t>transmission</w:t>
      </w:r>
      <w:r w:rsidR="00556AE3">
        <w:t xml:space="preserve"> and reception of various EDI transactions including the </w:t>
      </w:r>
      <w:r w:rsidR="004E690D" w:rsidRPr="004E690D">
        <w:t xml:space="preserve">ASC X12N/005010 </w:t>
      </w:r>
      <w:r w:rsidR="004E690D">
        <w:t xml:space="preserve">277STAT Health Care Claim Status </w:t>
      </w:r>
      <w:r w:rsidR="009A77D0">
        <w:t xml:space="preserve">between MCCF EDI TAS </w:t>
      </w:r>
      <w:r w:rsidR="002F73FB">
        <w:t>eBilling</w:t>
      </w:r>
      <w:r w:rsidR="009A77D0">
        <w:t xml:space="preserve"> and FSC</w:t>
      </w:r>
      <w:r w:rsidR="009569C0">
        <w:t xml:space="preserve"> / Payers</w:t>
      </w:r>
      <w:r w:rsidR="009A77D0">
        <w:t xml:space="preserve">. </w:t>
      </w:r>
    </w:p>
    <w:p w14:paraId="25E24D87" w14:textId="77777777" w:rsidR="004E690D" w:rsidRDefault="004E690D" w:rsidP="00F37E37"/>
    <w:p w14:paraId="18B7BEC4" w14:textId="75C5045D" w:rsidR="004E690D" w:rsidRDefault="005E3FB8" w:rsidP="004E690D">
      <w:r>
        <w:t xml:space="preserve">MCCF EDI TAS </w:t>
      </w:r>
      <w:r w:rsidR="002F73FB">
        <w:t>eBilling</w:t>
      </w:r>
      <w:r>
        <w:t xml:space="preserve"> </w:t>
      </w:r>
      <w:r w:rsidR="00620B16">
        <w:t>receives</w:t>
      </w:r>
      <w:r>
        <w:t xml:space="preserve"> </w:t>
      </w:r>
      <w:r w:rsidR="009A77D0">
        <w:t xml:space="preserve">FHIR resources inside a FHIR bundle </w:t>
      </w:r>
      <w:r w:rsidR="00620B16">
        <w:t xml:space="preserve">from </w:t>
      </w:r>
      <w:r w:rsidR="009A77D0" w:rsidRPr="005E3FB8">
        <w:t>FSC</w:t>
      </w:r>
      <w:r w:rsidR="009A77D0">
        <w:t xml:space="preserve"> </w:t>
      </w:r>
      <w:r w:rsidR="004E690D">
        <w:t>representing</w:t>
      </w:r>
      <w:r w:rsidR="009A77D0" w:rsidRPr="005E3FB8">
        <w:t xml:space="preserve"> ASC X12N/005010 </w:t>
      </w:r>
      <w:r w:rsidR="00B70FB7" w:rsidRPr="005E3FB8">
        <w:t xml:space="preserve">Health Care Claim </w:t>
      </w:r>
      <w:r>
        <w:t>Status</w:t>
      </w:r>
      <w:r w:rsidR="00AC3236" w:rsidRPr="005E3FB8">
        <w:t xml:space="preserve"> </w:t>
      </w:r>
      <w:r w:rsidR="00B70FB7" w:rsidRPr="005E3FB8">
        <w:t>277</w:t>
      </w:r>
      <w:r>
        <w:t>STAT</w:t>
      </w:r>
      <w:r w:rsidR="00B70FB7">
        <w:t xml:space="preserve"> </w:t>
      </w:r>
      <w:r w:rsidR="003F5C79" w:rsidRPr="005E3FB8">
        <w:t xml:space="preserve">transaction </w:t>
      </w:r>
      <w:r w:rsidR="004E690D">
        <w:t>data.</w:t>
      </w:r>
    </w:p>
    <w:p w14:paraId="6282B4F7" w14:textId="79BDDFDF" w:rsidR="009A77D0" w:rsidRDefault="009A77D0" w:rsidP="00F37E37"/>
    <w:p w14:paraId="4230377E" w14:textId="77777777" w:rsidR="00C17200" w:rsidRPr="00C17200" w:rsidRDefault="00C17200" w:rsidP="00C17200">
      <w:pPr>
        <w:pStyle w:val="BodyText"/>
        <w:rPr>
          <w:lang w:eastAsia="en-US"/>
        </w:rPr>
      </w:pPr>
    </w:p>
    <w:p w14:paraId="1BAF597D" w14:textId="77777777" w:rsidR="00E67E51" w:rsidRDefault="00E67E51" w:rsidP="00E67E51">
      <w:pPr>
        <w:pStyle w:val="BodyText"/>
        <w:rPr>
          <w:lang w:eastAsia="en-US"/>
        </w:rPr>
      </w:pPr>
    </w:p>
    <w:p w14:paraId="22455933" w14:textId="77777777" w:rsidR="004E690D" w:rsidRDefault="004E690D" w:rsidP="00E67E51">
      <w:pPr>
        <w:pStyle w:val="BodyText"/>
        <w:rPr>
          <w:lang w:eastAsia="en-US"/>
        </w:rPr>
      </w:pPr>
    </w:p>
    <w:p w14:paraId="597BC547" w14:textId="77777777" w:rsidR="004E690D" w:rsidRPr="00E67E51" w:rsidRDefault="004E690D" w:rsidP="00E67E51">
      <w:pPr>
        <w:pStyle w:val="BodyText"/>
        <w:rPr>
          <w:lang w:eastAsia="en-US"/>
        </w:rPr>
      </w:pPr>
    </w:p>
    <w:p w14:paraId="054FEEDD" w14:textId="5BA2B3AF" w:rsidR="00473584" w:rsidRPr="00D916CC" w:rsidRDefault="00EF5B1C" w:rsidP="00F26C34">
      <w:pPr>
        <w:pStyle w:val="Heading3"/>
      </w:pPr>
      <w:bookmarkStart w:id="24" w:name="_Toc263270955"/>
      <w:bookmarkStart w:id="25" w:name="_Toc263271234"/>
      <w:bookmarkStart w:id="26" w:name="_Toc377477595"/>
      <w:bookmarkStart w:id="27" w:name="_Toc507765707"/>
      <w:r>
        <w:lastRenderedPageBreak/>
        <w:t xml:space="preserve">MCCF EDI TAS </w:t>
      </w:r>
      <w:r w:rsidR="00F37E37">
        <w:t>e</w:t>
      </w:r>
      <w:r>
        <w:t>B</w:t>
      </w:r>
      <w:bookmarkEnd w:id="24"/>
      <w:bookmarkEnd w:id="25"/>
      <w:bookmarkEnd w:id="26"/>
      <w:r w:rsidR="00F37E37">
        <w:t>illing</w:t>
      </w:r>
      <w:bookmarkEnd w:id="27"/>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22FAE90A" w14:textId="77777777" w:rsidR="00F37E37" w:rsidRDefault="00F37E37" w:rsidP="00F37E37">
      <w:pPr>
        <w:pStyle w:val="BodyText"/>
        <w:rPr>
          <w:sz w:val="24"/>
          <w:szCs w:val="24"/>
          <w:lang w:eastAsia="en-US"/>
        </w:rPr>
      </w:pPr>
      <w:bookmarkStart w:id="28" w:name="_Toc263270956"/>
      <w:bookmarkStart w:id="29" w:name="_Toc263271235"/>
      <w:bookmarkStart w:id="30" w:name="_Toc377477596"/>
      <w:r w:rsidRPr="004A2D4C">
        <w:rPr>
          <w:sz w:val="24"/>
          <w:szCs w:val="24"/>
          <w:lang w:eastAsia="en-US"/>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1F28C7AD" w14:textId="77777777" w:rsidR="00F37E37" w:rsidRPr="00F37E37" w:rsidRDefault="00F37E37" w:rsidP="00F37E37">
      <w:pPr>
        <w:pStyle w:val="BodyText"/>
        <w:rPr>
          <w:lang w:eastAsia="en-US"/>
        </w:rPr>
      </w:pPr>
    </w:p>
    <w:p w14:paraId="054FEEF3" w14:textId="548939D6" w:rsidR="00D952B0" w:rsidRPr="00D916CC" w:rsidRDefault="00CC7269" w:rsidP="00D916CC">
      <w:pPr>
        <w:pStyle w:val="Heading3"/>
      </w:pPr>
      <w:bookmarkStart w:id="31" w:name="_Toc507765708"/>
      <w:r w:rsidRPr="00D916CC">
        <w:t>FSC</w:t>
      </w:r>
      <w:bookmarkEnd w:id="28"/>
      <w:bookmarkEnd w:id="29"/>
      <w:bookmarkEnd w:id="30"/>
      <w:bookmarkEnd w:id="31"/>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4188F79D" w14:textId="77777777" w:rsidR="00CB4B6D" w:rsidRDefault="00CB4B6D" w:rsidP="00F37E37">
      <w:bookmarkStart w:id="32" w:name="_Toc216071608"/>
      <w:bookmarkStart w:id="33" w:name="_Toc263270958"/>
      <w:bookmarkStart w:id="34" w:name="_Toc263271237"/>
      <w:bookmarkStart w:id="35" w:name="_Toc377477598"/>
    </w:p>
    <w:p w14:paraId="661568EC" w14:textId="28E9543A" w:rsidR="00F37E37" w:rsidRDefault="00F37E37" w:rsidP="00F37E37">
      <w:r w:rsidRPr="00F37E37">
        <w:t xml:space="preserve">The system(s) at FSC, receives </w:t>
      </w:r>
      <w:r w:rsidR="004E690D" w:rsidRPr="004E690D">
        <w:t>ASC X12N/005010 277STAT Health Care Claim Status</w:t>
      </w:r>
      <w:r w:rsidR="004E690D">
        <w:t xml:space="preserve"> </w:t>
      </w:r>
      <w:r w:rsidRPr="00F37E37">
        <w:t xml:space="preserve">data from </w:t>
      </w:r>
      <w:r w:rsidR="004E690D">
        <w:t>payers,</w:t>
      </w:r>
      <w:r w:rsidRPr="00F37E37">
        <w:t xml:space="preserve"> translates the data into </w:t>
      </w:r>
      <w:r w:rsidR="004E690D">
        <w:t>FHIR resources and sends it to MCCF EDI TSA.</w:t>
      </w:r>
    </w:p>
    <w:p w14:paraId="1A50EC72" w14:textId="77777777" w:rsidR="004E690D" w:rsidRDefault="004E690D" w:rsidP="00F37E37"/>
    <w:p w14:paraId="054FEF19" w14:textId="7C6266F9" w:rsidR="00D952B0" w:rsidRDefault="00D952B0" w:rsidP="00CC7269">
      <w:pPr>
        <w:pStyle w:val="Heading2"/>
      </w:pPr>
      <w:bookmarkStart w:id="36" w:name="_Toc507765709"/>
      <w:r w:rsidRPr="00FD58AE">
        <w:t>Operational Agreement</w:t>
      </w:r>
      <w:bookmarkEnd w:id="32"/>
      <w:bookmarkEnd w:id="33"/>
      <w:bookmarkEnd w:id="34"/>
      <w:bookmarkEnd w:id="35"/>
      <w:bookmarkEnd w:id="36"/>
    </w:p>
    <w:p w14:paraId="227DD5A8" w14:textId="5BA165E5" w:rsidR="00EF5B1C" w:rsidRPr="00CC7269" w:rsidRDefault="00EF5B1C" w:rsidP="00551E85">
      <w:r>
        <w:t xml:space="preserve">This ICD provides the specification for an interface between </w:t>
      </w:r>
      <w:r w:rsidR="004E690D" w:rsidRPr="004E690D">
        <w:t>ASC X12N/005010 277STAT Health Care Claim Status</w:t>
      </w:r>
      <w:r w:rsidR="004E690D">
        <w:t xml:space="preserve"> </w:t>
      </w:r>
      <w:r>
        <w:t xml:space="preserve">data. The Chief Business Office (CBO) is responsible for notifying FSC personnel of any potential or planned changes to data feeds once these changes are known </w:t>
      </w:r>
      <w:r w:rsidR="006F490C">
        <w:t>to</w:t>
      </w:r>
      <w:r>
        <w:t xml:space="preserve"> minimize adverse impacts. </w:t>
      </w:r>
    </w:p>
    <w:p w14:paraId="10FB1C7E" w14:textId="77777777" w:rsidR="00E67E51" w:rsidRPr="00E67E51" w:rsidRDefault="00E67E51" w:rsidP="00E67E51">
      <w:pPr>
        <w:pStyle w:val="BodyText"/>
        <w:rPr>
          <w:lang w:eastAsia="en-US"/>
        </w:rPr>
      </w:pPr>
    </w:p>
    <w:p w14:paraId="054FEF1B" w14:textId="77777777" w:rsidR="00D952B0" w:rsidRDefault="00D952B0" w:rsidP="00FD58AE">
      <w:pPr>
        <w:pStyle w:val="Heading1"/>
      </w:pPr>
      <w:bookmarkStart w:id="37" w:name="_Toc216071609"/>
      <w:bookmarkStart w:id="38" w:name="_Toc263270959"/>
      <w:bookmarkStart w:id="39" w:name="_Toc263271238"/>
      <w:bookmarkStart w:id="40" w:name="_Toc377477599"/>
      <w:bookmarkStart w:id="41" w:name="_Toc507765710"/>
      <w:r w:rsidRPr="00FD58AE">
        <w:t>Interface Definition</w:t>
      </w:r>
      <w:bookmarkEnd w:id="37"/>
      <w:bookmarkEnd w:id="38"/>
      <w:bookmarkEnd w:id="39"/>
      <w:bookmarkEnd w:id="40"/>
      <w:bookmarkEnd w:id="41"/>
    </w:p>
    <w:p w14:paraId="292D94F1" w14:textId="385F5343" w:rsidR="00EF5B1C" w:rsidRPr="00EF5B1C" w:rsidRDefault="00B70FB7" w:rsidP="00EF4C87">
      <w:r>
        <w:t xml:space="preserve">Health Care Claim </w:t>
      </w:r>
      <w:r w:rsidR="005E3FB8">
        <w:t>S</w:t>
      </w:r>
      <w:r w:rsidR="00AE13E4">
        <w:t>t</w:t>
      </w:r>
      <w:r w:rsidR="005E3FB8">
        <w:t>atus</w:t>
      </w:r>
      <w:r w:rsidR="002D7025">
        <w:t xml:space="preserve"> </w:t>
      </w:r>
      <w:r w:rsidR="00AE13E4">
        <w:t>(277</w:t>
      </w:r>
      <w:r w:rsidR="005E3FB8">
        <w:t>STAT</w:t>
      </w:r>
      <w:r w:rsidR="00AE13E4">
        <w:t xml:space="preserve">) </w:t>
      </w:r>
      <w:r w:rsidR="00343639">
        <w:t xml:space="preserve">data </w:t>
      </w:r>
      <w:r w:rsidR="00EF5B1C">
        <w:t xml:space="preserve">is transmitted between </w:t>
      </w:r>
      <w:r w:rsidR="004E690D">
        <w:t>FSC and M</w:t>
      </w:r>
      <w:r w:rsidR="00EF5B1C">
        <w:t xml:space="preserve">CCF EDI TAS </w:t>
      </w:r>
      <w:r w:rsidR="002F73FB">
        <w:t>eBilling</w:t>
      </w:r>
      <w:r w:rsidR="004E690D">
        <w:t>.</w:t>
      </w:r>
    </w:p>
    <w:p w14:paraId="097AB28F" w14:textId="77777777" w:rsidR="00F26C34" w:rsidRDefault="00F26C34" w:rsidP="00FD58AE">
      <w:pPr>
        <w:pStyle w:val="Heading2"/>
      </w:pPr>
      <w:bookmarkStart w:id="42" w:name="_Toc507765711"/>
      <w:r>
        <w:lastRenderedPageBreak/>
        <w:t>System Overview</w:t>
      </w:r>
      <w:bookmarkEnd w:id="42"/>
    </w:p>
    <w:p w14:paraId="5F6D1118" w14:textId="33B0875A" w:rsidR="00134C52" w:rsidRDefault="00343639" w:rsidP="00551E85">
      <w:r>
        <w:t xml:space="preserve">The MCCF EDI TAS </w:t>
      </w:r>
      <w:r w:rsidR="00551E85">
        <w:t>e</w:t>
      </w:r>
      <w:r>
        <w:t>B</w:t>
      </w:r>
      <w:r w:rsidR="00551E85">
        <w:t>illing</w:t>
      </w:r>
      <w:r>
        <w:t xml:space="preserve"> is designed to </w:t>
      </w:r>
      <w:r w:rsidR="00620B16">
        <w:t>receive</w:t>
      </w:r>
      <w:r>
        <w:t xml:space="preserve"> </w:t>
      </w:r>
      <w:r w:rsidR="00B70FB7">
        <w:t xml:space="preserve">Health Care Claim </w:t>
      </w:r>
      <w:r w:rsidR="000B3C4F">
        <w:t xml:space="preserve">Status </w:t>
      </w:r>
      <w:r w:rsidR="00AE13E4">
        <w:t>277</w:t>
      </w:r>
      <w:r w:rsidR="000B3C4F">
        <w:t>STAT</w:t>
      </w:r>
      <w:r w:rsidR="00AE13E4">
        <w:t xml:space="preserve"> transactions </w:t>
      </w:r>
      <w:r w:rsidR="00620B16">
        <w:t>from</w:t>
      </w:r>
      <w:r>
        <w:t xml:space="preserve"> the FSC</w:t>
      </w:r>
      <w:r w:rsidR="00E80013">
        <w:t>.</w:t>
      </w:r>
    </w:p>
    <w:p w14:paraId="476A13EE" w14:textId="54544DC4" w:rsidR="00343639" w:rsidRPr="00E80013" w:rsidRDefault="00134C52" w:rsidP="00551E85">
      <w:pPr>
        <w:rPr>
          <w:strike/>
        </w:rPr>
      </w:pPr>
      <w:r>
        <w:t>FSC is</w:t>
      </w:r>
      <w:r w:rsidR="004E690D">
        <w:t xml:space="preserve"> </w:t>
      </w:r>
      <w:r w:rsidR="00343639" w:rsidRPr="00AE13E4">
        <w:t>design</w:t>
      </w:r>
      <w:r w:rsidR="004E690D">
        <w:t>ed</w:t>
      </w:r>
      <w:r w:rsidR="00343639" w:rsidRPr="00AE13E4">
        <w:t xml:space="preserve"> to </w:t>
      </w:r>
      <w:r w:rsidR="00620B16">
        <w:t>send a</w:t>
      </w:r>
      <w:r w:rsidRPr="000B3C4F">
        <w:t xml:space="preserve"> FHIR</w:t>
      </w:r>
      <w:r>
        <w:t xml:space="preserve"> </w:t>
      </w:r>
      <w:r w:rsidR="000B3C4F">
        <w:t xml:space="preserve">bundle containing the resources </w:t>
      </w:r>
      <w:r w:rsidR="00620B16">
        <w:t>derived from their receipt of</w:t>
      </w:r>
      <w:r w:rsidR="000B3C4F">
        <w:t xml:space="preserve"> an </w:t>
      </w:r>
      <w:r w:rsidR="004E690D" w:rsidRPr="004E690D">
        <w:t>ASC X12N/005010 277STAT Health Care Claim Status</w:t>
      </w:r>
      <w:r w:rsidR="004E690D">
        <w:t xml:space="preserve"> </w:t>
      </w:r>
      <w:r w:rsidR="00AE13E4">
        <w:t>transactio</w:t>
      </w:r>
      <w:r w:rsidR="000B3C4F">
        <w:t>n</w:t>
      </w:r>
      <w:r w:rsidR="00620B16">
        <w:t xml:space="preserve"> from a payer</w:t>
      </w:r>
      <w:r w:rsidR="004E690D">
        <w:t xml:space="preserve"> to MCCF EDI TAS</w:t>
      </w:r>
      <w:r w:rsidR="00620B16">
        <w:t xml:space="preserve">.  </w:t>
      </w:r>
    </w:p>
    <w:p w14:paraId="054FEF1E" w14:textId="47CD4D27" w:rsidR="00D952B0" w:rsidRDefault="00F26C34" w:rsidP="00F26C34">
      <w:pPr>
        <w:pStyle w:val="Heading3"/>
      </w:pPr>
      <w:bookmarkStart w:id="43" w:name="_Toc507765712"/>
      <w:r>
        <w:t>Overview Diagram</w:t>
      </w:r>
      <w:bookmarkEnd w:id="43"/>
      <w:r>
        <w:t xml:space="preserve"> </w:t>
      </w:r>
    </w:p>
    <w:p w14:paraId="2A15ABFC" w14:textId="5C6CBEEF" w:rsidR="00426867" w:rsidRPr="004E690D" w:rsidRDefault="00426867" w:rsidP="00426867">
      <w:pPr>
        <w:pStyle w:val="BodyText"/>
        <w:rPr>
          <w:sz w:val="24"/>
          <w:szCs w:val="24"/>
          <w:lang w:eastAsia="en-US"/>
        </w:rPr>
      </w:pPr>
      <w:r w:rsidRPr="004E690D">
        <w:rPr>
          <w:sz w:val="24"/>
          <w:szCs w:val="24"/>
          <w:lang w:eastAsia="en-US"/>
        </w:rPr>
        <w:t>Inter</w:t>
      </w:r>
      <w:r w:rsidR="006F490C" w:rsidRPr="004E690D">
        <w:rPr>
          <w:sz w:val="24"/>
          <w:szCs w:val="24"/>
          <w:lang w:eastAsia="en-US"/>
        </w:rPr>
        <w:t>i</w:t>
      </w:r>
      <w:r w:rsidRPr="004E690D">
        <w:rPr>
          <w:sz w:val="24"/>
          <w:szCs w:val="24"/>
          <w:lang w:eastAsia="en-US"/>
        </w:rPr>
        <w:t>m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3E901D70" w14:textId="77777777" w:rsidR="00CB4B6D" w:rsidRDefault="00CB4B6D" w:rsidP="009768C6">
      <w:pPr>
        <w:pStyle w:val="BodyText"/>
        <w:rPr>
          <w:lang w:eastAsia="en-US"/>
        </w:rPr>
      </w:pPr>
    </w:p>
    <w:p w14:paraId="39C63352" w14:textId="77777777" w:rsidR="00CB4B6D" w:rsidRDefault="00CB4B6D" w:rsidP="009768C6">
      <w:pPr>
        <w:pStyle w:val="BodyText"/>
        <w:rPr>
          <w:lang w:eastAsia="en-US"/>
        </w:rPr>
      </w:pPr>
    </w:p>
    <w:p w14:paraId="12ABCB9D" w14:textId="41BA5044" w:rsidR="00426867" w:rsidRPr="004E690D" w:rsidRDefault="00426867" w:rsidP="009768C6">
      <w:pPr>
        <w:pStyle w:val="BodyText"/>
        <w:rPr>
          <w:sz w:val="24"/>
          <w:szCs w:val="24"/>
          <w:lang w:eastAsia="en-US"/>
        </w:rPr>
      </w:pPr>
      <w:r w:rsidRPr="004E690D">
        <w:rPr>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Default="00D952B0" w:rsidP="00F26C34">
      <w:pPr>
        <w:pStyle w:val="Heading2"/>
      </w:pPr>
      <w:bookmarkStart w:id="44" w:name="_Toc216071611"/>
      <w:bookmarkStart w:id="45" w:name="_Toc263270961"/>
      <w:bookmarkStart w:id="46" w:name="_Toc263271240"/>
      <w:bookmarkStart w:id="47" w:name="_Toc377477601"/>
      <w:bookmarkStart w:id="48" w:name="_Toc507765713"/>
      <w:r w:rsidRPr="00FD58AE">
        <w:t>Interface Overview</w:t>
      </w:r>
      <w:bookmarkEnd w:id="44"/>
      <w:bookmarkEnd w:id="45"/>
      <w:bookmarkEnd w:id="46"/>
      <w:bookmarkEnd w:id="47"/>
      <w:bookmarkEnd w:id="48"/>
    </w:p>
    <w:p w14:paraId="403BF29E" w14:textId="1C82A473" w:rsidR="00134C52" w:rsidRDefault="00551E85" w:rsidP="00134C52">
      <w:pPr>
        <w:pStyle w:val="BodyText"/>
        <w:rPr>
          <w:sz w:val="24"/>
          <w:szCs w:val="24"/>
        </w:rPr>
      </w:pPr>
      <w:r w:rsidRPr="008A1B0A">
        <w:rPr>
          <w:sz w:val="24"/>
          <w:szCs w:val="24"/>
        </w:rPr>
        <w:t>The messages exchanged between MCCF EDI TAS eBilling and FSC can be done in real time or as queued messaging.</w:t>
      </w:r>
    </w:p>
    <w:p w14:paraId="5AEB8AD2" w14:textId="77777777" w:rsidR="00551E85" w:rsidRPr="00551E85" w:rsidRDefault="00551E85" w:rsidP="00134C52">
      <w:pPr>
        <w:pStyle w:val="BodyText"/>
        <w:rPr>
          <w:sz w:val="24"/>
          <w:szCs w:val="24"/>
        </w:rPr>
      </w:pPr>
    </w:p>
    <w:p w14:paraId="5BCEDCE0" w14:textId="77777777" w:rsidR="002F73FB" w:rsidRDefault="002F73FB">
      <w:pPr>
        <w:rPr>
          <w:rFonts w:ascii="Arial" w:hAnsi="Arial" w:cs="Arial"/>
          <w:b/>
          <w:bCs/>
          <w:iCs/>
          <w:kern w:val="32"/>
          <w:szCs w:val="26"/>
        </w:rPr>
      </w:pPr>
      <w:r>
        <w:br w:type="page"/>
      </w:r>
    </w:p>
    <w:p w14:paraId="6B1039CB" w14:textId="7E03332A" w:rsidR="00E67E51" w:rsidRDefault="00F26C34" w:rsidP="00E67E51">
      <w:pPr>
        <w:pStyle w:val="Heading3"/>
      </w:pPr>
      <w:bookmarkStart w:id="49" w:name="_Toc507765714"/>
      <w:r>
        <w:lastRenderedPageBreak/>
        <w:t>Connectivity between the systems</w:t>
      </w:r>
      <w:bookmarkEnd w:id="49"/>
    </w:p>
    <w:p w14:paraId="7EA910B8" w14:textId="65C247F6" w:rsidR="00426867" w:rsidRDefault="00426867">
      <w:pPr>
        <w:rPr>
          <w:rFonts w:eastAsia="MS Mincho"/>
          <w:sz w:val="20"/>
          <w:szCs w:val="22"/>
        </w:rPr>
      </w:pPr>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Default="00D952B0" w:rsidP="00FD58AE">
      <w:pPr>
        <w:pStyle w:val="Heading2"/>
      </w:pPr>
      <w:bookmarkStart w:id="50" w:name="_Toc216071612"/>
      <w:bookmarkStart w:id="51" w:name="_Toc263270962"/>
      <w:bookmarkStart w:id="52" w:name="_Toc263271241"/>
      <w:bookmarkStart w:id="53" w:name="_Toc377477602"/>
      <w:bookmarkStart w:id="54" w:name="_Toc507765715"/>
      <w:r w:rsidRPr="00FD58AE">
        <w:t>Operations</w:t>
      </w:r>
      <w:bookmarkEnd w:id="50"/>
      <w:bookmarkEnd w:id="51"/>
      <w:bookmarkEnd w:id="52"/>
      <w:bookmarkEnd w:id="53"/>
      <w:bookmarkEnd w:id="54"/>
    </w:p>
    <w:p w14:paraId="330F5977" w14:textId="357379C5" w:rsidR="00134C52" w:rsidRPr="00134C52" w:rsidRDefault="007E71D7" w:rsidP="00551E85">
      <w:r>
        <w:t>Tbd</w:t>
      </w:r>
      <w:r w:rsidR="00B9508C">
        <w:t xml:space="preserve"> </w:t>
      </w:r>
    </w:p>
    <w:p w14:paraId="3D8E9162" w14:textId="2748EE23" w:rsidR="00E67E51" w:rsidRDefault="00E67E51" w:rsidP="00E67E51">
      <w:pPr>
        <w:pStyle w:val="Heading3"/>
      </w:pPr>
      <w:bookmarkStart w:id="55" w:name="_Toc507765716"/>
      <w:r>
        <w:t>Data Extraction</w:t>
      </w:r>
      <w:bookmarkEnd w:id="55"/>
    </w:p>
    <w:p w14:paraId="33E4705C" w14:textId="31C76C15" w:rsidR="00426867" w:rsidRPr="00426867" w:rsidRDefault="00620B16" w:rsidP="00551E85">
      <w:r>
        <w:t xml:space="preserve">No </w:t>
      </w:r>
      <w:r w:rsidR="00426867">
        <w:t xml:space="preserve">Data </w:t>
      </w:r>
      <w:r>
        <w:t xml:space="preserve">is being extracted </w:t>
      </w:r>
      <w:r w:rsidR="00426867">
        <w:t xml:space="preserve">from the VistA databases </w:t>
      </w:r>
      <w:r>
        <w:t>for this transaction, it may be inserted however as a claim status update</w:t>
      </w:r>
      <w:r w:rsidR="00426867">
        <w:t>.</w:t>
      </w:r>
    </w:p>
    <w:p w14:paraId="32F4BDBE" w14:textId="1C37FF0A" w:rsidR="00E67E51" w:rsidRDefault="00E67E51" w:rsidP="00E67E51">
      <w:pPr>
        <w:pStyle w:val="Heading3"/>
      </w:pPr>
      <w:bookmarkStart w:id="56" w:name="_Toc507765717"/>
      <w:r>
        <w:t>Data Transformation</w:t>
      </w:r>
      <w:bookmarkEnd w:id="56"/>
    </w:p>
    <w:p w14:paraId="0085C0BE" w14:textId="443FB367" w:rsidR="00E5309F" w:rsidRDefault="0012400A" w:rsidP="00551E85">
      <w:r>
        <w:t>Tbd</w:t>
      </w:r>
    </w:p>
    <w:p w14:paraId="5DA58578" w14:textId="77777777" w:rsidR="00E5309F" w:rsidRPr="00E5309F" w:rsidRDefault="00E5309F" w:rsidP="00E5309F">
      <w:pPr>
        <w:pStyle w:val="BodyText"/>
        <w:rPr>
          <w:lang w:eastAsia="en-US"/>
        </w:rPr>
      </w:pPr>
    </w:p>
    <w:p w14:paraId="574DD5E9" w14:textId="4D41C81B" w:rsidR="00E67E51" w:rsidRDefault="00E67E51" w:rsidP="00E67E51">
      <w:pPr>
        <w:pStyle w:val="Heading3"/>
      </w:pPr>
      <w:bookmarkStart w:id="57" w:name="_Toc507765718"/>
      <w:r>
        <w:t>Sending/Receiving</w:t>
      </w:r>
      <w:bookmarkEnd w:id="57"/>
    </w:p>
    <w:p w14:paraId="44105F06" w14:textId="60334C71" w:rsidR="00C17200" w:rsidRDefault="00E5309F" w:rsidP="00551E85">
      <w:r>
        <w:t xml:space="preserve">MCCF EDI TAS </w:t>
      </w:r>
      <w:r w:rsidR="00B4792B">
        <w:t xml:space="preserve">receives </w:t>
      </w:r>
      <w:r w:rsidR="00AE13E4">
        <w:t xml:space="preserve">FHIR resources in a </w:t>
      </w:r>
      <w:r w:rsidR="00B4792B">
        <w:t xml:space="preserve">FHIR </w:t>
      </w:r>
      <w:r w:rsidR="00AE13E4">
        <w:t xml:space="preserve">bundle </w:t>
      </w:r>
      <w:r w:rsidR="00B4792B">
        <w:t>from</w:t>
      </w:r>
      <w:r w:rsidR="00AE13E4">
        <w:t xml:space="preserve"> </w:t>
      </w:r>
      <w:r>
        <w:t>FSC</w:t>
      </w:r>
      <w:r w:rsidR="00DF284E">
        <w:t xml:space="preserve"> </w:t>
      </w:r>
      <w:r w:rsidR="000B3C4F">
        <w:t xml:space="preserve">so that </w:t>
      </w:r>
      <w:r w:rsidR="00DF284E">
        <w:t>a 277</w:t>
      </w:r>
      <w:r w:rsidR="000B3C4F">
        <w:t>STAT</w:t>
      </w:r>
      <w:r w:rsidR="00B4792B">
        <w:t xml:space="preserve"> </w:t>
      </w:r>
      <w:r w:rsidR="000B3C4F">
        <w:t xml:space="preserve">can be </w:t>
      </w:r>
      <w:r w:rsidR="00B4792B">
        <w:t>processed from</w:t>
      </w:r>
      <w:r w:rsidR="000B3C4F">
        <w:t xml:space="preserve"> </w:t>
      </w:r>
      <w:r w:rsidR="00DF284E">
        <w:t>a payer</w:t>
      </w:r>
      <w:r w:rsidR="00B4792B">
        <w:t xml:space="preserve"> and the </w:t>
      </w:r>
      <w:r w:rsidR="006F490C">
        <w:t>relevant</w:t>
      </w:r>
      <w:r w:rsidR="00B4792B">
        <w:t xml:space="preserve"> claim information can be updated</w:t>
      </w:r>
      <w:r w:rsidR="00551E85">
        <w:t xml:space="preserve"> in eBilling</w:t>
      </w:r>
      <w:r w:rsidR="00B4792B">
        <w:t>.</w:t>
      </w:r>
    </w:p>
    <w:p w14:paraId="0C80D0D6" w14:textId="77777777" w:rsidR="00E67E51" w:rsidRPr="00E67E51" w:rsidRDefault="00E67E51" w:rsidP="00E67E51">
      <w:pPr>
        <w:pStyle w:val="BodyText"/>
        <w:rPr>
          <w:lang w:eastAsia="en-US"/>
        </w:rPr>
      </w:pPr>
    </w:p>
    <w:p w14:paraId="07155CED" w14:textId="77777777" w:rsidR="007E71D7" w:rsidRDefault="00D952B0" w:rsidP="007E71D7">
      <w:pPr>
        <w:pStyle w:val="Heading2"/>
      </w:pPr>
      <w:bookmarkStart w:id="58" w:name="_Toc216071613"/>
      <w:bookmarkStart w:id="59" w:name="_Toc263270963"/>
      <w:bookmarkStart w:id="60" w:name="_Toc263271242"/>
      <w:bookmarkStart w:id="61" w:name="_Toc377477603"/>
      <w:bookmarkStart w:id="62" w:name="_Toc507765719"/>
      <w:r w:rsidRPr="00FD58AE">
        <w:t>Data Transfer</w:t>
      </w:r>
      <w:bookmarkEnd w:id="58"/>
      <w:bookmarkEnd w:id="59"/>
      <w:bookmarkEnd w:id="60"/>
      <w:bookmarkEnd w:id="61"/>
      <w:bookmarkEnd w:id="62"/>
    </w:p>
    <w:p w14:paraId="333A9F2E" w14:textId="7C9BFBBC" w:rsidR="00E67E51" w:rsidRPr="007E71D7" w:rsidRDefault="00E67E51" w:rsidP="00551E85">
      <w:r w:rsidRPr="007E71D7">
        <w:t>Data is transferred between the FSC and the TASCore Application Stack</w:t>
      </w:r>
    </w:p>
    <w:p w14:paraId="371ECA10" w14:textId="77777777" w:rsidR="00E67E51" w:rsidRPr="00E67E51" w:rsidRDefault="00E67E51" w:rsidP="00E67E51">
      <w:pPr>
        <w:pStyle w:val="BodyText"/>
        <w:rPr>
          <w:lang w:eastAsia="en-US"/>
        </w:rPr>
      </w:pPr>
    </w:p>
    <w:p w14:paraId="38B98809" w14:textId="77777777" w:rsidR="00377177" w:rsidRDefault="00D952B0" w:rsidP="00864D55">
      <w:pPr>
        <w:pStyle w:val="Heading2"/>
      </w:pPr>
      <w:bookmarkStart w:id="63" w:name="_Toc216071614"/>
      <w:bookmarkStart w:id="64" w:name="_Toc263270964"/>
      <w:bookmarkStart w:id="65" w:name="_Toc263271243"/>
      <w:bookmarkStart w:id="66" w:name="_Toc377477604"/>
      <w:bookmarkStart w:id="67" w:name="_Toc507765720"/>
      <w:r w:rsidRPr="00FD58AE">
        <w:t>Transaction Types</w:t>
      </w:r>
      <w:bookmarkEnd w:id="63"/>
      <w:bookmarkEnd w:id="64"/>
      <w:bookmarkEnd w:id="65"/>
      <w:bookmarkEnd w:id="66"/>
      <w:bookmarkEnd w:id="67"/>
    </w:p>
    <w:p w14:paraId="144C878A" w14:textId="6F2E121B" w:rsidR="0091459B" w:rsidRDefault="000B3C4F" w:rsidP="00637151">
      <w:r>
        <w:t xml:space="preserve">MCCF EDI TAS </w:t>
      </w:r>
      <w:r w:rsidR="00B4792B">
        <w:t>receives</w:t>
      </w:r>
      <w:r>
        <w:t xml:space="preserve"> a FHIR bundle consisting of different FHIR resources representing a Health Care Claim Status message </w:t>
      </w:r>
      <w:r w:rsidR="00B4792B">
        <w:t>(277STAT) from</w:t>
      </w:r>
      <w:r>
        <w:t xml:space="preserve"> </w:t>
      </w:r>
      <w:r w:rsidR="002D6B5E">
        <w:t>FSC</w:t>
      </w:r>
      <w:r>
        <w:t>.</w:t>
      </w:r>
      <w:r w:rsidR="002D6B5E">
        <w:t xml:space="preserve"> </w:t>
      </w:r>
      <w:r>
        <w:t xml:space="preserve">FSC </w:t>
      </w:r>
      <w:r w:rsidR="002D6B5E">
        <w:t xml:space="preserve">receives </w:t>
      </w:r>
      <w:r w:rsidR="0091459B">
        <w:t xml:space="preserve">the </w:t>
      </w:r>
      <w:r w:rsidR="0091459B" w:rsidRPr="00BC2C41">
        <w:t xml:space="preserve">ASC X12N/005010 </w:t>
      </w:r>
      <w:r w:rsidR="0091459B">
        <w:t xml:space="preserve">Health Care Claim Status (277STAT) transaction </w:t>
      </w:r>
      <w:r w:rsidR="00B4792B">
        <w:t>from</w:t>
      </w:r>
      <w:r w:rsidR="0091459B">
        <w:t xml:space="preserve"> payers.</w:t>
      </w:r>
    </w:p>
    <w:p w14:paraId="6304F198" w14:textId="77777777" w:rsidR="0091459B" w:rsidRDefault="0091459B" w:rsidP="00637151">
      <w:pPr>
        <w:rPr>
          <w:strike/>
        </w:rPr>
      </w:pPr>
    </w:p>
    <w:p w14:paraId="054FEF34" w14:textId="4036A50F" w:rsidR="00864D55" w:rsidRDefault="00D952B0" w:rsidP="001A380C">
      <w:pPr>
        <w:pStyle w:val="Heading2"/>
      </w:pPr>
      <w:bookmarkStart w:id="68" w:name="_Toc216071615"/>
      <w:bookmarkStart w:id="69" w:name="_Toc263270965"/>
      <w:bookmarkStart w:id="70" w:name="_Toc263271244"/>
      <w:bookmarkStart w:id="71" w:name="_Toc377477605"/>
      <w:bookmarkStart w:id="72" w:name="_Toc507765721"/>
      <w:r w:rsidRPr="00FD58AE">
        <w:t>Data Exchanges</w:t>
      </w:r>
      <w:bookmarkEnd w:id="68"/>
      <w:bookmarkEnd w:id="69"/>
      <w:bookmarkEnd w:id="70"/>
      <w:bookmarkEnd w:id="71"/>
      <w:bookmarkEnd w:id="72"/>
    </w:p>
    <w:p w14:paraId="42E47247" w14:textId="0047DC91" w:rsidR="00637151" w:rsidRPr="00637151" w:rsidRDefault="00637151" w:rsidP="00551E85">
      <w:r>
        <w:t xml:space="preserve">MCCF EDI TAS </w:t>
      </w:r>
      <w:r w:rsidR="00B4792B">
        <w:t>receive</w:t>
      </w:r>
      <w:r w:rsidR="0091459B">
        <w:t>s</w:t>
      </w:r>
      <w:r w:rsidR="00F90518">
        <w:t xml:space="preserve"> </w:t>
      </w:r>
      <w:r w:rsidR="006F490C">
        <w:t>a FHIR</w:t>
      </w:r>
      <w:r>
        <w:t xml:space="preserve"> bundle</w:t>
      </w:r>
      <w:r w:rsidR="00DF284E">
        <w:t>,</w:t>
      </w:r>
      <w:r>
        <w:t xml:space="preserve"> </w:t>
      </w:r>
      <w:r w:rsidR="00DF284E">
        <w:t>representing the 277</w:t>
      </w:r>
      <w:r w:rsidR="0091459B">
        <w:t>STAT</w:t>
      </w:r>
      <w:r w:rsidR="00DF284E">
        <w:t xml:space="preserve"> </w:t>
      </w:r>
      <w:r w:rsidR="00B4792B">
        <w:t xml:space="preserve">transaction </w:t>
      </w:r>
      <w:r w:rsidR="0091459B">
        <w:t>F</w:t>
      </w:r>
      <w:r>
        <w:t>SC</w:t>
      </w:r>
      <w:r w:rsidR="0091459B">
        <w:t xml:space="preserve"> </w:t>
      </w:r>
      <w:r w:rsidR="00B4792B">
        <w:t xml:space="preserve">received from </w:t>
      </w:r>
      <w:r w:rsidR="0091459B">
        <w:t>a payer</w:t>
      </w:r>
      <w:r w:rsidR="00B4792B">
        <w:t>.</w:t>
      </w:r>
      <w:r w:rsidR="00E476E5">
        <w:t xml:space="preserve"> </w:t>
      </w:r>
      <w:r w:rsidR="00F90518">
        <w:t xml:space="preserve"> The payer </w:t>
      </w:r>
      <w:r w:rsidR="00B4792B">
        <w:t>sends</w:t>
      </w:r>
      <w:r w:rsidR="00F90518">
        <w:t xml:space="preserve"> a 277</w:t>
      </w:r>
      <w:r w:rsidR="00B4792B">
        <w:t>STAT transaction</w:t>
      </w:r>
      <w:r w:rsidR="00F90518" w:rsidRPr="00F90518">
        <w:t xml:space="preserve"> </w:t>
      </w:r>
      <w:r w:rsidR="00F90518">
        <w:t>to the FSC</w:t>
      </w:r>
      <w:r w:rsidR="00F90518" w:rsidRPr="00F90518">
        <w:t xml:space="preserve"> </w:t>
      </w:r>
      <w:r w:rsidR="00B4792B">
        <w:t xml:space="preserve">to </w:t>
      </w:r>
      <w:r w:rsidR="006F490C">
        <w:t>provide</w:t>
      </w:r>
      <w:r w:rsidR="00B4792B">
        <w:t xml:space="preserve"> claim status updates as directed or when desired.  </w:t>
      </w:r>
      <w:r>
        <w:t>Refer to Section Appendix A.</w:t>
      </w:r>
    </w:p>
    <w:p w14:paraId="06036CF9" w14:textId="6494669D" w:rsidR="00377177" w:rsidRDefault="00377177" w:rsidP="00377177">
      <w:pPr>
        <w:pStyle w:val="Heading3"/>
      </w:pPr>
      <w:bookmarkStart w:id="73" w:name="_Toc507765722"/>
      <w:r>
        <w:t>FHIR Based Resources</w:t>
      </w:r>
      <w:bookmarkEnd w:id="73"/>
    </w:p>
    <w:p w14:paraId="03AB9E45" w14:textId="54532253" w:rsidR="00CB4B6D" w:rsidRDefault="008258C0" w:rsidP="00551E85">
      <w:r>
        <w:t xml:space="preserve">The following FHIR resources in a Bundle are expected from FSC </w:t>
      </w:r>
      <w:r w:rsidR="00551E85">
        <w:t xml:space="preserve">for </w:t>
      </w:r>
      <w:r>
        <w:t>the 277</w:t>
      </w:r>
      <w:r w:rsidR="00B4792B">
        <w:t>STAT</w:t>
      </w:r>
      <w:r w:rsidR="00551E85">
        <w:t xml:space="preserve"> </w:t>
      </w:r>
      <w:r w:rsidR="00CB4B6D">
        <w:t>transaction</w:t>
      </w:r>
    </w:p>
    <w:p w14:paraId="1458A74B" w14:textId="77777777" w:rsidR="00CB4B6D" w:rsidRDefault="00CB4B6D" w:rsidP="00551E85"/>
    <w:p w14:paraId="37376CE8" w14:textId="77777777" w:rsidR="008258C0" w:rsidRDefault="008258C0" w:rsidP="00551E85">
      <w:pPr>
        <w:pStyle w:val="ListParagraph"/>
        <w:numPr>
          <w:ilvl w:val="0"/>
          <w:numId w:val="24"/>
        </w:numPr>
      </w:pPr>
      <w:r>
        <w:t>Basic</w:t>
      </w:r>
    </w:p>
    <w:p w14:paraId="6168810F" w14:textId="04F91C46" w:rsidR="00DF284E" w:rsidRDefault="008258C0" w:rsidP="00551E85">
      <w:pPr>
        <w:pStyle w:val="ListParagraph"/>
        <w:numPr>
          <w:ilvl w:val="0"/>
          <w:numId w:val="24"/>
        </w:numPr>
      </w:pPr>
      <w:r>
        <w:t>Claim</w:t>
      </w:r>
    </w:p>
    <w:p w14:paraId="63BE6C6A" w14:textId="603F884B" w:rsidR="00B4792B" w:rsidRDefault="00B4792B" w:rsidP="00551E85">
      <w:pPr>
        <w:pStyle w:val="ListParagraph"/>
        <w:numPr>
          <w:ilvl w:val="0"/>
          <w:numId w:val="24"/>
        </w:numPr>
      </w:pPr>
      <w:r>
        <w:t>ClaimResponse</w:t>
      </w:r>
    </w:p>
    <w:p w14:paraId="381F3BAE" w14:textId="33F29FE0" w:rsidR="008258C0" w:rsidRDefault="008258C0" w:rsidP="00551E85">
      <w:pPr>
        <w:pStyle w:val="ListParagraph"/>
        <w:numPr>
          <w:ilvl w:val="0"/>
          <w:numId w:val="24"/>
        </w:numPr>
      </w:pPr>
      <w:r>
        <w:t>CommunicationRequest</w:t>
      </w:r>
    </w:p>
    <w:p w14:paraId="7DEC2DC3" w14:textId="2D5BACF1" w:rsidR="00DF284E" w:rsidRDefault="00DF284E" w:rsidP="00551E85">
      <w:pPr>
        <w:pStyle w:val="ListParagraph"/>
        <w:numPr>
          <w:ilvl w:val="0"/>
          <w:numId w:val="24"/>
        </w:numPr>
      </w:pPr>
      <w:r>
        <w:t>EpisodeOfCare</w:t>
      </w:r>
    </w:p>
    <w:p w14:paraId="310A6C67" w14:textId="0C5F92AC" w:rsidR="008258C0" w:rsidRDefault="008258C0" w:rsidP="00551E85">
      <w:pPr>
        <w:pStyle w:val="ListParagraph"/>
        <w:numPr>
          <w:ilvl w:val="0"/>
          <w:numId w:val="24"/>
        </w:numPr>
      </w:pPr>
      <w:r>
        <w:t>MessageHeader</w:t>
      </w:r>
    </w:p>
    <w:p w14:paraId="0AC08B36" w14:textId="77777777" w:rsidR="00DF284E" w:rsidRDefault="00DF284E" w:rsidP="00551E85">
      <w:pPr>
        <w:pStyle w:val="ListParagraph"/>
        <w:numPr>
          <w:ilvl w:val="0"/>
          <w:numId w:val="24"/>
        </w:numPr>
      </w:pPr>
      <w:r>
        <w:t>OperationOutcome</w:t>
      </w:r>
    </w:p>
    <w:p w14:paraId="498A8190" w14:textId="779F6939" w:rsidR="008258C0" w:rsidRDefault="00DF284E" w:rsidP="00551E85">
      <w:pPr>
        <w:pStyle w:val="ListParagraph"/>
        <w:numPr>
          <w:ilvl w:val="0"/>
          <w:numId w:val="24"/>
        </w:numPr>
      </w:pPr>
      <w:r>
        <w:t>Organi</w:t>
      </w:r>
      <w:r w:rsidR="008258C0">
        <w:t>zation</w:t>
      </w:r>
    </w:p>
    <w:p w14:paraId="3BBAD23A" w14:textId="2ABA3356" w:rsidR="008258C0" w:rsidRDefault="008258C0" w:rsidP="00551E85">
      <w:pPr>
        <w:pStyle w:val="ListParagraph"/>
        <w:numPr>
          <w:ilvl w:val="0"/>
          <w:numId w:val="24"/>
        </w:numPr>
      </w:pPr>
      <w:r>
        <w:t>Patient</w:t>
      </w:r>
    </w:p>
    <w:p w14:paraId="44503AF1" w14:textId="26B27C73" w:rsidR="00DF284E" w:rsidRDefault="00DF284E" w:rsidP="00551E85">
      <w:pPr>
        <w:pStyle w:val="ListParagraph"/>
        <w:numPr>
          <w:ilvl w:val="0"/>
          <w:numId w:val="24"/>
        </w:numPr>
      </w:pPr>
      <w:r>
        <w:t>RelatedPerson</w:t>
      </w:r>
    </w:p>
    <w:p w14:paraId="28169342" w14:textId="77777777" w:rsidR="00CB4B6D" w:rsidRDefault="00CB4B6D" w:rsidP="00CB4B6D">
      <w:pPr>
        <w:pStyle w:val="ListParagraph"/>
      </w:pPr>
    </w:p>
    <w:p w14:paraId="5759E38B" w14:textId="2DA6BD95" w:rsidR="005A24B2" w:rsidRDefault="00377177" w:rsidP="005A24B2">
      <w:pPr>
        <w:pStyle w:val="Heading3"/>
      </w:pPr>
      <w:bookmarkStart w:id="74" w:name="_Toc507765723"/>
      <w:r>
        <w:t>JSON Format</w:t>
      </w:r>
      <w:bookmarkEnd w:id="74"/>
    </w:p>
    <w:p w14:paraId="58F9EAB0" w14:textId="59712248" w:rsidR="00700BC1" w:rsidRDefault="00691AEA" w:rsidP="00551E85">
      <w:r>
        <w:t>Messages are formatted using the JSON format and implement a Bundle FHIR Resource</w:t>
      </w:r>
      <w:r w:rsidR="00700BC1">
        <w:t>.</w:t>
      </w:r>
    </w:p>
    <w:p w14:paraId="5AE595EC" w14:textId="5E551DDF" w:rsidR="00700BC1" w:rsidRPr="00691AEA" w:rsidRDefault="00700BC1" w:rsidP="00551E85">
      <w:r>
        <w:lastRenderedPageBreak/>
        <w:t xml:space="preserve">Refer to </w:t>
      </w:r>
      <w:hyperlink r:id="rId21" w:history="1">
        <w:r w:rsidRPr="00003900">
          <w:rPr>
            <w:rStyle w:val="Hyperlink"/>
          </w:rPr>
          <w:t>https://www.hl7.org/fhir/json.html</w:t>
        </w:r>
      </w:hyperlink>
      <w:r>
        <w:t xml:space="preserve"> for JSON representation of FHIR Resources.</w:t>
      </w:r>
    </w:p>
    <w:p w14:paraId="7FCBF3AF" w14:textId="60EECC56" w:rsidR="00691AEA" w:rsidRPr="00E476E5" w:rsidRDefault="00691AEA" w:rsidP="00691AEA">
      <w:pPr>
        <w:rPr>
          <w:rFonts w:cs="Arial"/>
          <w:szCs w:val="22"/>
        </w:rPr>
      </w:pPr>
    </w:p>
    <w:p w14:paraId="67F2E9ED" w14:textId="1A13CF05" w:rsidR="00377177" w:rsidRDefault="00377177" w:rsidP="00377177">
      <w:pPr>
        <w:pStyle w:val="Heading3"/>
      </w:pPr>
      <w:bookmarkStart w:id="75" w:name="_Toc507765724"/>
      <w:r>
        <w:t>Bundle Definition</w:t>
      </w:r>
      <w:bookmarkEnd w:id="75"/>
    </w:p>
    <w:p w14:paraId="5486CC99" w14:textId="12F9BF4A" w:rsidR="00700BC1" w:rsidRDefault="00700BC1" w:rsidP="007E3EFC">
      <w:r>
        <w:t xml:space="preserve">A Bundle is a </w:t>
      </w:r>
      <w:r w:rsidR="006F490C">
        <w:t>top-level</w:t>
      </w:r>
      <w:r>
        <w:t xml:space="preserve"> container in FHIR that contains all the FHIR resources desired for a transaction between MCCF EDI TAS and FSC.</w:t>
      </w:r>
    </w:p>
    <w:p w14:paraId="04C1F609" w14:textId="7605D796" w:rsidR="00DD6802" w:rsidRPr="00E476E5" w:rsidRDefault="00DD6802" w:rsidP="00DD6802">
      <w:pPr>
        <w:autoSpaceDE w:val="0"/>
        <w:autoSpaceDN w:val="0"/>
        <w:rPr>
          <w:rFonts w:cs="Arial"/>
          <w:szCs w:val="22"/>
        </w:rPr>
      </w:pPr>
      <w:r>
        <w:rPr>
          <w:rFonts w:cs="Arial"/>
          <w:szCs w:val="22"/>
        </w:rPr>
        <w:t xml:space="preserve">It </w:t>
      </w:r>
      <w:r w:rsidRPr="00E476E5">
        <w:rPr>
          <w:rFonts w:cs="Arial"/>
          <w:szCs w:val="22"/>
        </w:rPr>
        <w:t xml:space="preserve">is a container for resources, enabling </w:t>
      </w:r>
      <w:r>
        <w:rPr>
          <w:rFonts w:cs="Arial"/>
          <w:szCs w:val="22"/>
        </w:rPr>
        <w:t>one</w:t>
      </w:r>
      <w:r w:rsidRPr="00E476E5">
        <w:rPr>
          <w:rFonts w:cs="Arial"/>
          <w:szCs w:val="22"/>
        </w:rPr>
        <w:t xml:space="preserve"> to group and transmit resources altogether at once. Resources such as Claim, Patient, etc. will be transmitted inside multiple entries (see entry list inside Bundle) as a resource type.</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6F628F1A" w14:textId="02993A1A" w:rsidR="00700BC1" w:rsidRDefault="00700BC1" w:rsidP="00700BC1">
      <w:pPr>
        <w:pStyle w:val="Caption"/>
      </w:pPr>
      <w:r>
        <w:t xml:space="preserve">Figure </w:t>
      </w:r>
      <w:fldSimple w:instr=" SEQ Figure \* ARABIC ">
        <w:r w:rsidR="00CD101C">
          <w:rPr>
            <w:noProof/>
          </w:rPr>
          <w:t>1</w:t>
        </w:r>
      </w:fldSimple>
      <w:r>
        <w:t xml:space="preserve"> - Source </w:t>
      </w:r>
      <w:r w:rsidRPr="00F4203D">
        <w:t>https://fhir-drills.github.io/bundle.html</w:t>
      </w: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75112A3A" w14:textId="7FC17B7B" w:rsidR="00700BC1" w:rsidRDefault="00700BC1" w:rsidP="00700BC1">
      <w:pPr>
        <w:pStyle w:val="Caption"/>
      </w:pPr>
      <w:r>
        <w:t xml:space="preserve">Figure </w:t>
      </w:r>
      <w:fldSimple w:instr=" SEQ Figure \* ARABIC ">
        <w:r w:rsidR="00CD101C">
          <w:rPr>
            <w:noProof/>
          </w:rPr>
          <w:t>2</w:t>
        </w:r>
      </w:fldSimple>
      <w:r>
        <w:t xml:space="preserve"> - Source </w:t>
      </w:r>
      <w:hyperlink r:id="rId24"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6792F456" w:rsidR="007E71D7" w:rsidRPr="007E71D7" w:rsidRDefault="00D952B0" w:rsidP="007E71D7">
      <w:pPr>
        <w:pStyle w:val="Heading2"/>
      </w:pPr>
      <w:bookmarkStart w:id="76" w:name="_Toc216071617"/>
      <w:bookmarkStart w:id="77" w:name="_Toc263270966"/>
      <w:bookmarkStart w:id="78" w:name="_Toc263271245"/>
      <w:bookmarkStart w:id="79" w:name="_Toc377477606"/>
      <w:bookmarkStart w:id="80" w:name="_Toc507765725"/>
      <w:r w:rsidRPr="00FD58AE">
        <w:t>Communications Methods</w:t>
      </w:r>
      <w:bookmarkStart w:id="81" w:name="_Toc216071618"/>
      <w:bookmarkStart w:id="82" w:name="_Toc263270967"/>
      <w:bookmarkStart w:id="83" w:name="_Toc263271246"/>
      <w:bookmarkStart w:id="84" w:name="_Toc377477607"/>
      <w:bookmarkEnd w:id="76"/>
      <w:bookmarkEnd w:id="77"/>
      <w:bookmarkEnd w:id="78"/>
      <w:bookmarkEnd w:id="79"/>
      <w:bookmarkEnd w:id="80"/>
    </w:p>
    <w:p w14:paraId="0A82E2C0" w14:textId="4408AD00" w:rsidR="00377177" w:rsidRDefault="00377177" w:rsidP="00377177">
      <w:pPr>
        <w:pStyle w:val="Heading3"/>
      </w:pPr>
      <w:bookmarkStart w:id="85" w:name="_Toc507765726"/>
      <w:r>
        <w:t>Ports and Protocols</w:t>
      </w:r>
      <w:bookmarkEnd w:id="85"/>
    </w:p>
    <w:p w14:paraId="3C4F7100" w14:textId="6603810E" w:rsidR="007E71D7" w:rsidRDefault="007E71D7" w:rsidP="007E71D7">
      <w:pPr>
        <w:pStyle w:val="Heading4"/>
      </w:pPr>
      <w:r>
        <w:t>HTTP(S)</w:t>
      </w:r>
    </w:p>
    <w:p w14:paraId="2F7AD8FE" w14:textId="0BB46D73" w:rsidR="00A640B1" w:rsidRDefault="00A640B1" w:rsidP="007E3EFC">
      <w:r>
        <w:t xml:space="preserve">Used for real time communication. </w:t>
      </w:r>
    </w:p>
    <w:p w14:paraId="23D77EF7" w14:textId="77777777" w:rsidR="0012400A" w:rsidRPr="00A640B1" w:rsidRDefault="0012400A" w:rsidP="007E3EFC"/>
    <w:p w14:paraId="722F74EC" w14:textId="6F342AD2" w:rsidR="007E71D7" w:rsidRDefault="007E71D7" w:rsidP="007E71D7">
      <w:pPr>
        <w:pStyle w:val="Heading4"/>
      </w:pPr>
      <w:r>
        <w:t>AMQP</w:t>
      </w:r>
    </w:p>
    <w:p w14:paraId="720CA698" w14:textId="2C71D3BA" w:rsidR="007E71D7" w:rsidRPr="007E71D7" w:rsidRDefault="00A640B1" w:rsidP="007E3EFC">
      <w:r>
        <w:t>AMQP offers reliable messagin</w:t>
      </w:r>
      <w:r w:rsidR="0012400A">
        <w:t>g via queues.</w:t>
      </w:r>
    </w:p>
    <w:p w14:paraId="1BE1B564" w14:textId="77777777" w:rsidR="007E71D7" w:rsidRPr="007E71D7" w:rsidRDefault="007E71D7" w:rsidP="007E71D7">
      <w:pPr>
        <w:pStyle w:val="BodyText"/>
        <w:rPr>
          <w:lang w:eastAsia="en-US"/>
        </w:rPr>
      </w:pPr>
    </w:p>
    <w:p w14:paraId="20A8AA85" w14:textId="21A04DEB" w:rsidR="00377177" w:rsidRDefault="00377177" w:rsidP="00377177">
      <w:pPr>
        <w:pStyle w:val="Heading3"/>
      </w:pPr>
      <w:bookmarkStart w:id="86" w:name="_Toc507765727"/>
      <w:r>
        <w:lastRenderedPageBreak/>
        <w:t>ESB Configuration(s)</w:t>
      </w:r>
      <w:bookmarkEnd w:id="86"/>
    </w:p>
    <w:p w14:paraId="1DD9E8AF" w14:textId="1F1653AA" w:rsidR="00A640B1" w:rsidRPr="00A640B1" w:rsidRDefault="00A640B1" w:rsidP="007E3EFC">
      <w:r>
        <w:t xml:space="preserve">Tbd </w:t>
      </w:r>
    </w:p>
    <w:p w14:paraId="191D0393" w14:textId="7638D8BE" w:rsidR="00377177" w:rsidRPr="00377177" w:rsidRDefault="00377177" w:rsidP="00377177">
      <w:pPr>
        <w:pStyle w:val="Heading3"/>
      </w:pPr>
      <w:bookmarkStart w:id="87" w:name="_Toc507765728"/>
      <w:r>
        <w:t>System Configuration</w:t>
      </w:r>
      <w:bookmarkEnd w:id="87"/>
    </w:p>
    <w:p w14:paraId="424C1371" w14:textId="77777777" w:rsidR="0012400A" w:rsidRPr="00A640B1" w:rsidRDefault="0012400A" w:rsidP="0012400A">
      <w:r>
        <w:t xml:space="preserve">Tbd </w:t>
      </w:r>
    </w:p>
    <w:p w14:paraId="054FEF37" w14:textId="7C2637E7" w:rsidR="00D952B0" w:rsidRDefault="00D952B0" w:rsidP="00FD58AE">
      <w:pPr>
        <w:pStyle w:val="Heading2"/>
      </w:pPr>
      <w:bookmarkStart w:id="88" w:name="_Toc507765729"/>
      <w:r w:rsidRPr="00FD58AE">
        <w:t>Performance Requirements</w:t>
      </w:r>
      <w:bookmarkEnd w:id="81"/>
      <w:bookmarkEnd w:id="82"/>
      <w:bookmarkEnd w:id="83"/>
      <w:bookmarkEnd w:id="84"/>
      <w:bookmarkEnd w:id="88"/>
    </w:p>
    <w:p w14:paraId="1E9E1B5F" w14:textId="77777777" w:rsidR="007E3EFC" w:rsidRPr="00D43B3E" w:rsidRDefault="007E3EFC" w:rsidP="007E3EFC">
      <w:pPr>
        <w:pStyle w:val="BodyText"/>
        <w:rPr>
          <w:sz w:val="24"/>
          <w:szCs w:val="24"/>
          <w:lang w:eastAsia="en-US"/>
        </w:rPr>
      </w:pPr>
      <w:bookmarkStart w:id="89" w:name="_Toc216071619"/>
      <w:bookmarkStart w:id="90" w:name="_Toc263270968"/>
      <w:bookmarkStart w:id="91" w:name="_Toc263271247"/>
      <w:bookmarkStart w:id="92" w:name="_Toc377477608"/>
      <w:r w:rsidRPr="00D43B3E">
        <w:rPr>
          <w:sz w:val="24"/>
          <w:szCs w:val="24"/>
          <w:lang w:eastAsia="en-US"/>
        </w:rPr>
        <w:t xml:space="preserve">System Design Document (SDD); Medical Care Collection Fund (MCCF) - Electronic Data Interchange Transaction Application Suite (EDI TAS) Section and Page or Paragraph if </w:t>
      </w:r>
      <w:r>
        <w:rPr>
          <w:sz w:val="24"/>
          <w:szCs w:val="24"/>
          <w:lang w:eastAsia="en-US"/>
        </w:rPr>
        <w:t>n</w:t>
      </w:r>
      <w:r w:rsidRPr="00D43B3E">
        <w:rPr>
          <w:sz w:val="24"/>
          <w:szCs w:val="24"/>
          <w:lang w:eastAsia="en-US"/>
        </w:rPr>
        <w:t>eeded.</w:t>
      </w:r>
    </w:p>
    <w:p w14:paraId="054FEF39" w14:textId="37141919" w:rsidR="00D952B0" w:rsidRDefault="00D952B0" w:rsidP="00FD58AE">
      <w:pPr>
        <w:pStyle w:val="Heading2"/>
      </w:pPr>
      <w:bookmarkStart w:id="93" w:name="_Toc507765730"/>
      <w:r w:rsidRPr="00FD58AE">
        <w:t>Security</w:t>
      </w:r>
      <w:bookmarkEnd w:id="89"/>
      <w:bookmarkEnd w:id="90"/>
      <w:bookmarkEnd w:id="91"/>
      <w:bookmarkEnd w:id="92"/>
      <w:bookmarkEnd w:id="93"/>
    </w:p>
    <w:p w14:paraId="7CC287A0" w14:textId="77777777" w:rsidR="007E3EFC" w:rsidRPr="00D43B3E" w:rsidRDefault="007E3EFC" w:rsidP="007E3EFC">
      <w:pPr>
        <w:pStyle w:val="BodyText"/>
        <w:rPr>
          <w:sz w:val="24"/>
          <w:szCs w:val="24"/>
          <w:lang w:eastAsia="en-US"/>
        </w:rPr>
      </w:pPr>
      <w:r w:rsidRPr="00D43B3E">
        <w:rPr>
          <w:sz w:val="24"/>
          <w:szCs w:val="24"/>
          <w:lang w:eastAsia="en-US"/>
        </w:rPr>
        <w:t xml:space="preserve">System Design Document (SDD); Medical Care Collection Fund (MCCF) - Electronic Data Interchange Transaction Application Suite (EDI TAS) Section and Page or Paragraph if </w:t>
      </w:r>
      <w:r>
        <w:rPr>
          <w:sz w:val="24"/>
          <w:szCs w:val="24"/>
          <w:lang w:eastAsia="en-US"/>
        </w:rPr>
        <w:t>n</w:t>
      </w:r>
      <w:r w:rsidRPr="00D43B3E">
        <w:rPr>
          <w:sz w:val="24"/>
          <w:szCs w:val="24"/>
          <w:lang w:eastAsia="en-US"/>
        </w:rPr>
        <w:t>eeded.</w:t>
      </w:r>
    </w:p>
    <w:p w14:paraId="19139306" w14:textId="77777777" w:rsidR="00A640B1" w:rsidRPr="00A640B1" w:rsidRDefault="00A640B1" w:rsidP="00A640B1">
      <w:pPr>
        <w:pStyle w:val="BodyText"/>
        <w:rPr>
          <w:lang w:eastAsia="en-US"/>
        </w:rPr>
      </w:pPr>
    </w:p>
    <w:p w14:paraId="7DDFEC5A" w14:textId="59DB3146" w:rsidR="00377177" w:rsidRDefault="00377177" w:rsidP="00377177">
      <w:pPr>
        <w:pStyle w:val="Heading3"/>
      </w:pPr>
      <w:bookmarkStart w:id="94" w:name="_Toc216071620"/>
      <w:bookmarkStart w:id="95" w:name="_Toc263270969"/>
      <w:bookmarkStart w:id="96" w:name="_Toc263271248"/>
      <w:bookmarkStart w:id="97" w:name="_Toc377477609"/>
      <w:bookmarkStart w:id="98" w:name="_Toc507765731"/>
      <w:r>
        <w:t>Is within the VA firewall</w:t>
      </w:r>
      <w:bookmarkEnd w:id="98"/>
    </w:p>
    <w:p w14:paraId="48FE25EB" w14:textId="4D56698A" w:rsidR="00A640B1" w:rsidRPr="00A640B1" w:rsidRDefault="0012400A" w:rsidP="0012400A">
      <w:r>
        <w:t xml:space="preserve">Tbd </w:t>
      </w:r>
    </w:p>
    <w:p w14:paraId="25CB5A8E" w14:textId="25BB5428" w:rsidR="00377177" w:rsidRDefault="00377177" w:rsidP="00377177">
      <w:pPr>
        <w:pStyle w:val="Heading2"/>
      </w:pPr>
      <w:bookmarkStart w:id="99" w:name="_Toc507765732"/>
      <w:r>
        <w:t>Testing Requirements</w:t>
      </w:r>
      <w:bookmarkEnd w:id="99"/>
    </w:p>
    <w:p w14:paraId="0157A2D0" w14:textId="77777777" w:rsidR="007E3EFC" w:rsidRPr="00D43B3E" w:rsidRDefault="007E3EFC" w:rsidP="007E3EFC">
      <w:pPr>
        <w:pStyle w:val="BodyText"/>
        <w:rPr>
          <w:sz w:val="24"/>
          <w:szCs w:val="24"/>
          <w:lang w:eastAsia="en-US"/>
        </w:rPr>
      </w:pPr>
      <w:r w:rsidRPr="00D43B3E">
        <w:rPr>
          <w:sz w:val="24"/>
          <w:szCs w:val="24"/>
          <w:lang w:eastAsia="en-US"/>
        </w:rPr>
        <w:t xml:space="preserve">System Design Document (SDD); Medical Care Collection Fund (MCCF) - Electronic Data Interchange Transaction Application Suite (EDI TAS) Section and Page or Paragraph if </w:t>
      </w:r>
      <w:r>
        <w:rPr>
          <w:sz w:val="24"/>
          <w:szCs w:val="24"/>
          <w:lang w:eastAsia="en-US"/>
        </w:rPr>
        <w:t>n</w:t>
      </w:r>
      <w:r w:rsidRPr="00D43B3E">
        <w:rPr>
          <w:sz w:val="24"/>
          <w:szCs w:val="24"/>
          <w:lang w:eastAsia="en-US"/>
        </w:rPr>
        <w:t>eeded.</w:t>
      </w:r>
    </w:p>
    <w:p w14:paraId="1E985BD9" w14:textId="77777777" w:rsidR="00A640B1" w:rsidRPr="00A640B1" w:rsidRDefault="00A640B1" w:rsidP="00A640B1">
      <w:pPr>
        <w:pStyle w:val="BodyText"/>
        <w:rPr>
          <w:lang w:eastAsia="en-US"/>
        </w:rPr>
      </w:pPr>
    </w:p>
    <w:p w14:paraId="225F45A0" w14:textId="1DEEC5E9" w:rsidR="00377177" w:rsidRDefault="00377177" w:rsidP="00377177">
      <w:pPr>
        <w:pStyle w:val="Heading3"/>
      </w:pPr>
      <w:bookmarkStart w:id="100" w:name="_Toc507765733"/>
      <w:r>
        <w:t>Comparison of Data</w:t>
      </w:r>
      <w:bookmarkEnd w:id="100"/>
    </w:p>
    <w:p w14:paraId="071BA39C" w14:textId="77777777" w:rsidR="0012400A" w:rsidRPr="00A640B1" w:rsidRDefault="0012400A" w:rsidP="0012400A">
      <w:r>
        <w:t xml:space="preserve">Tbd </w:t>
      </w:r>
    </w:p>
    <w:p w14:paraId="6C2B2FDE" w14:textId="77777777" w:rsidR="00A640B1" w:rsidRPr="00A640B1" w:rsidRDefault="00A640B1" w:rsidP="00A640B1">
      <w:pPr>
        <w:pStyle w:val="BodyText"/>
        <w:rPr>
          <w:lang w:eastAsia="en-US"/>
        </w:rPr>
      </w:pPr>
    </w:p>
    <w:p w14:paraId="395E2F09" w14:textId="6EB06125" w:rsidR="00377177" w:rsidRDefault="00377177" w:rsidP="00377177">
      <w:pPr>
        <w:pStyle w:val="Heading3"/>
      </w:pPr>
      <w:bookmarkStart w:id="101" w:name="_Toc507765734"/>
      <w:r>
        <w:t>Completeness</w:t>
      </w:r>
      <w:bookmarkEnd w:id="101"/>
    </w:p>
    <w:p w14:paraId="3A5280D7" w14:textId="77777777" w:rsidR="0090604B" w:rsidRPr="00A640B1" w:rsidRDefault="0090604B" w:rsidP="0090604B">
      <w:r>
        <w:t xml:space="preserve">Tbd </w:t>
      </w:r>
    </w:p>
    <w:p w14:paraId="7F8BB11D" w14:textId="77777777" w:rsidR="00A640B1" w:rsidRPr="00A640B1" w:rsidRDefault="00A640B1" w:rsidP="00A640B1">
      <w:pPr>
        <w:pStyle w:val="BodyText"/>
        <w:rPr>
          <w:lang w:eastAsia="en-US"/>
        </w:rPr>
      </w:pPr>
    </w:p>
    <w:p w14:paraId="126FCC1E" w14:textId="0EC0281F" w:rsidR="00377177" w:rsidRDefault="00377177" w:rsidP="00377177">
      <w:pPr>
        <w:pStyle w:val="Heading2"/>
      </w:pPr>
      <w:bookmarkStart w:id="102" w:name="_Toc507765735"/>
      <w:r>
        <w:t>Policies and Constraints</w:t>
      </w:r>
      <w:bookmarkEnd w:id="102"/>
    </w:p>
    <w:p w14:paraId="7CCFEE85" w14:textId="5F4877FB" w:rsidR="00A640B1" w:rsidRPr="00A640B1" w:rsidRDefault="0090604B" w:rsidP="0090604B">
      <w:r>
        <w:t xml:space="preserve">Tbd </w:t>
      </w:r>
    </w:p>
    <w:p w14:paraId="7B553B00" w14:textId="413B7094" w:rsidR="00377177" w:rsidRDefault="00377177" w:rsidP="00377177">
      <w:pPr>
        <w:pStyle w:val="Heading3"/>
      </w:pPr>
      <w:bookmarkStart w:id="103" w:name="_Toc507765736"/>
      <w:r>
        <w:t>HIPAA Compliance</w:t>
      </w:r>
      <w:bookmarkEnd w:id="103"/>
      <w:r>
        <w:t xml:space="preserve"> </w:t>
      </w:r>
    </w:p>
    <w:p w14:paraId="42DD6FAB" w14:textId="47B1ED54" w:rsidR="00377177" w:rsidRPr="00377177" w:rsidRDefault="00CE1D30" w:rsidP="00377177">
      <w:pPr>
        <w:pStyle w:val="BodyText"/>
        <w:rPr>
          <w:lang w:eastAsia="en-US"/>
        </w:rPr>
      </w:pPr>
      <w:r w:rsidRPr="00D43B3E">
        <w:rPr>
          <w:sz w:val="24"/>
        </w:rPr>
        <w:t xml:space="preserve">FSC receives standard ASC X12N/005010 </w:t>
      </w:r>
      <w:r>
        <w:rPr>
          <w:sz w:val="24"/>
        </w:rPr>
        <w:t xml:space="preserve">Health Care Claim Status </w:t>
      </w:r>
      <w:r w:rsidRPr="00D43B3E">
        <w:rPr>
          <w:sz w:val="24"/>
        </w:rPr>
        <w:t>(</w:t>
      </w:r>
      <w:r>
        <w:rPr>
          <w:sz w:val="24"/>
        </w:rPr>
        <w:t>277STAT</w:t>
      </w:r>
      <w:r w:rsidRPr="00D43B3E">
        <w:rPr>
          <w:sz w:val="24"/>
        </w:rPr>
        <w:t>)</w:t>
      </w:r>
      <w:r>
        <w:rPr>
          <w:sz w:val="24"/>
        </w:rPr>
        <w:t xml:space="preserve"> </w:t>
      </w:r>
      <w:r w:rsidRPr="00D43B3E">
        <w:rPr>
          <w:sz w:val="24"/>
        </w:rPr>
        <w:t xml:space="preserve">transactions </w:t>
      </w:r>
      <w:r>
        <w:rPr>
          <w:sz w:val="24"/>
        </w:rPr>
        <w:t>from payers.</w:t>
      </w:r>
      <w:r w:rsidRPr="00377177">
        <w:rPr>
          <w:lang w:eastAsia="en-US"/>
        </w:rPr>
        <w:t xml:space="preserve"> </w:t>
      </w:r>
    </w:p>
    <w:p w14:paraId="66096649" w14:textId="77777777" w:rsidR="00377177" w:rsidRPr="00377177" w:rsidRDefault="00377177" w:rsidP="00377177">
      <w:pPr>
        <w:pStyle w:val="BodyText"/>
        <w:rPr>
          <w:lang w:eastAsia="en-US"/>
        </w:rPr>
      </w:pPr>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04" w:name="_Toc216071626"/>
      <w:bookmarkEnd w:id="94"/>
      <w:bookmarkEnd w:id="95"/>
      <w:bookmarkEnd w:id="96"/>
      <w:bookmarkEnd w:id="97"/>
    </w:p>
    <w:p w14:paraId="054FEF44" w14:textId="77777777" w:rsidR="00995F9B" w:rsidRDefault="00995F9B" w:rsidP="00995F9B">
      <w:pPr>
        <w:pStyle w:val="BodyText"/>
        <w:ind w:left="360"/>
      </w:pPr>
    </w:p>
    <w:p w14:paraId="054FEF45" w14:textId="491945C4" w:rsidR="00CC1A4D" w:rsidRDefault="00D952B0" w:rsidP="00CC1A4D">
      <w:pPr>
        <w:pStyle w:val="Heading1"/>
      </w:pPr>
      <w:bookmarkStart w:id="105" w:name="_Toc263270971"/>
      <w:bookmarkStart w:id="106" w:name="_Toc263271250"/>
      <w:bookmarkStart w:id="107" w:name="_Toc377477611"/>
      <w:bookmarkStart w:id="108" w:name="_Toc507765737"/>
      <w:r w:rsidRPr="00FD58AE">
        <w:t>Appendix A</w:t>
      </w:r>
      <w:bookmarkEnd w:id="108"/>
      <w:r w:rsidRPr="00FD58AE">
        <w:t xml:space="preserve"> </w:t>
      </w:r>
      <w:bookmarkEnd w:id="1"/>
      <w:bookmarkEnd w:id="104"/>
      <w:bookmarkEnd w:id="105"/>
      <w:bookmarkEnd w:id="106"/>
      <w:bookmarkEnd w:id="107"/>
    </w:p>
    <w:p w14:paraId="3275E7CE" w14:textId="77777777" w:rsidR="00377177" w:rsidRDefault="00377177" w:rsidP="00377177">
      <w:pPr>
        <w:pStyle w:val="Heading2"/>
      </w:pPr>
      <w:bookmarkStart w:id="109" w:name="_Toc507765738"/>
      <w:r>
        <w:t>Data Elements</w:t>
      </w:r>
      <w:bookmarkEnd w:id="109"/>
    </w:p>
    <w:p w14:paraId="780BF152" w14:textId="13D5D5F5" w:rsidR="00377177" w:rsidRDefault="00377177" w:rsidP="00377177">
      <w:pPr>
        <w:pStyle w:val="Heading2"/>
      </w:pPr>
      <w:bookmarkStart w:id="110" w:name="_Toc507765739"/>
      <w:r>
        <w:t>Bundle</w:t>
      </w:r>
      <w:bookmarkEnd w:id="110"/>
    </w:p>
    <w:p w14:paraId="3522B143" w14:textId="77777777" w:rsidR="00204DC4" w:rsidRPr="000F354C" w:rsidRDefault="00204DC4" w:rsidP="00204DC4">
      <w:pPr>
        <w:pStyle w:val="BodyText"/>
        <w:rPr>
          <w:sz w:val="24"/>
          <w:szCs w:val="24"/>
          <w:lang w:eastAsia="en-US"/>
        </w:rPr>
      </w:pPr>
      <w:r w:rsidRPr="000F354C">
        <w:rPr>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EF73860" w14:textId="77777777" w:rsidR="00204DC4" w:rsidRPr="000F354C" w:rsidRDefault="00204DC4" w:rsidP="00204DC4">
      <w:pPr>
        <w:pStyle w:val="BodyText"/>
        <w:rPr>
          <w:sz w:val="24"/>
          <w:szCs w:val="24"/>
          <w:lang w:eastAsia="en-US"/>
        </w:rPr>
      </w:pPr>
      <w:r w:rsidRPr="000F354C">
        <w:rPr>
          <w:sz w:val="24"/>
          <w:szCs w:val="24"/>
          <w:lang w:eastAsia="en-US"/>
        </w:rPr>
        <w:t>1. Identify the segment where the resource is located (Bundle.entry.extension.url="segment" and  Bundle.entry.extension.valueString="278-EVN") [MessageType-Segment]</w:t>
      </w:r>
    </w:p>
    <w:p w14:paraId="3D3A76F8" w14:textId="77777777" w:rsidR="00204DC4" w:rsidRPr="000F354C" w:rsidRDefault="00204DC4" w:rsidP="00204DC4">
      <w:pPr>
        <w:pStyle w:val="BodyText"/>
        <w:rPr>
          <w:sz w:val="24"/>
          <w:szCs w:val="24"/>
          <w:lang w:eastAsia="en-US"/>
        </w:rPr>
      </w:pPr>
      <w:r w:rsidRPr="000F354C">
        <w:rPr>
          <w:sz w:val="24"/>
          <w:szCs w:val="24"/>
          <w:lang w:eastAsia="en-US"/>
        </w:rPr>
        <w:t>2. Where elements repeat within a segment use extension.valueString to identify field (Basic.extension.url="sequence" and Basic.extension.valueString="278-MSH-16" or Location.identifier.extension.url="sequence" and Location.identifier.extension.valueString="278-MSH-3") [MessageType-Segment-Field]</w:t>
      </w:r>
    </w:p>
    <w:p w14:paraId="06F2D580" w14:textId="77777777" w:rsidR="00204DC4" w:rsidRDefault="00204DC4" w:rsidP="00204DC4">
      <w:pPr>
        <w:pStyle w:val="BodyText"/>
        <w:rPr>
          <w:sz w:val="24"/>
          <w:szCs w:val="24"/>
          <w:lang w:eastAsia="en-US"/>
        </w:rPr>
      </w:pPr>
      <w:r w:rsidRPr="000F354C">
        <w:rPr>
          <w:sz w:val="24"/>
          <w:szCs w:val="24"/>
          <w:lang w:eastAsia="en-US"/>
        </w:rPr>
        <w:t>3. Repeating segments will include an incrementing id (MSA1, MSA2, ...)</w:t>
      </w:r>
    </w:p>
    <w:p w14:paraId="23A7C82F" w14:textId="77777777" w:rsidR="00E859A1" w:rsidRDefault="00E859A1" w:rsidP="00E859A1">
      <w:pPr>
        <w:pStyle w:val="BodyText"/>
        <w:keepNext/>
      </w:pPr>
      <w:r>
        <w:rPr>
          <w:noProof/>
          <w:lang w:eastAsia="en-US"/>
        </w:rPr>
        <w:lastRenderedPageBreak/>
        <w:drawing>
          <wp:inline distT="0" distB="0" distL="0" distR="0" wp14:anchorId="10181C74" wp14:editId="08084810">
            <wp:extent cx="6257925" cy="568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925" cy="5686425"/>
                    </a:xfrm>
                    <a:prstGeom prst="rect">
                      <a:avLst/>
                    </a:prstGeom>
                  </pic:spPr>
                </pic:pic>
              </a:graphicData>
            </a:graphic>
          </wp:inline>
        </w:drawing>
      </w:r>
    </w:p>
    <w:p w14:paraId="2FFA2C96" w14:textId="6D5553B2" w:rsidR="00204DC4" w:rsidRDefault="00E859A1" w:rsidP="00E859A1">
      <w:pPr>
        <w:pStyle w:val="Caption"/>
      </w:pPr>
      <w:r>
        <w:t xml:space="preserve">Figure </w:t>
      </w:r>
      <w:fldSimple w:instr=" SEQ Figure \* ARABIC ">
        <w:r w:rsidR="00CD101C">
          <w:rPr>
            <w:noProof/>
          </w:rPr>
          <w:t>3</w:t>
        </w:r>
      </w:fldSimple>
      <w:r>
        <w:t xml:space="preserve"> </w:t>
      </w:r>
      <w:r w:rsidRPr="00D67EFB">
        <w:t>Source: http://www.hl7.org/fhir/bundle.html</w:t>
      </w:r>
    </w:p>
    <w:p w14:paraId="017D6C43" w14:textId="77777777" w:rsidR="00E859A1" w:rsidRPr="00204DC4" w:rsidRDefault="00E859A1" w:rsidP="00204DC4">
      <w:pPr>
        <w:pStyle w:val="BodyText"/>
        <w:rPr>
          <w:lang w:eastAsia="en-US"/>
        </w:rPr>
      </w:pPr>
    </w:p>
    <w:p w14:paraId="2A0F37F5" w14:textId="2A41B2B2" w:rsidR="00377177" w:rsidRDefault="00377177" w:rsidP="00377177">
      <w:pPr>
        <w:pStyle w:val="Heading2"/>
      </w:pPr>
      <w:bookmarkStart w:id="111" w:name="_Toc507765740"/>
      <w:r>
        <w:lastRenderedPageBreak/>
        <w:t>Resource Sections 1..N</w:t>
      </w:r>
      <w:bookmarkEnd w:id="111"/>
    </w:p>
    <w:p w14:paraId="145D5130" w14:textId="3D2EF20A" w:rsidR="00E859A1" w:rsidRDefault="00E859A1" w:rsidP="00E859A1">
      <w:pPr>
        <w:pStyle w:val="Heading3"/>
      </w:pPr>
      <w:bookmarkStart w:id="112" w:name="_Toc507765741"/>
      <w:r>
        <w:t>Basic</w:t>
      </w:r>
      <w:bookmarkEnd w:id="112"/>
    </w:p>
    <w:p w14:paraId="5926269C" w14:textId="77777777" w:rsidR="00C6690B" w:rsidRDefault="00C6690B" w:rsidP="00C6690B">
      <w:pPr>
        <w:pStyle w:val="BodyText"/>
        <w:keepNext/>
      </w:pPr>
      <w:r>
        <w:rPr>
          <w:noProof/>
          <w:lang w:eastAsia="en-US"/>
        </w:rPr>
        <w:drawing>
          <wp:inline distT="0" distB="0" distL="0" distR="0" wp14:anchorId="756DCD31" wp14:editId="1065D0A2">
            <wp:extent cx="6296025" cy="165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1657350"/>
                    </a:xfrm>
                    <a:prstGeom prst="rect">
                      <a:avLst/>
                    </a:prstGeom>
                  </pic:spPr>
                </pic:pic>
              </a:graphicData>
            </a:graphic>
          </wp:inline>
        </w:drawing>
      </w:r>
    </w:p>
    <w:p w14:paraId="4D083C5A" w14:textId="1EE91BAE" w:rsidR="00E859A1" w:rsidRDefault="00C6690B" w:rsidP="00C6690B">
      <w:pPr>
        <w:pStyle w:val="Caption"/>
      </w:pPr>
      <w:r>
        <w:t xml:space="preserve">Figure </w:t>
      </w:r>
      <w:fldSimple w:instr=" SEQ Figure \* ARABIC ">
        <w:r w:rsidR="00CD101C">
          <w:rPr>
            <w:noProof/>
          </w:rPr>
          <w:t>4</w:t>
        </w:r>
      </w:fldSimple>
      <w:r>
        <w:t xml:space="preserve"> </w:t>
      </w:r>
      <w:r w:rsidRPr="00FF5648">
        <w:t>Source http://www.hl7.org/fhir/basic.html</w:t>
      </w:r>
    </w:p>
    <w:p w14:paraId="3ADC3015" w14:textId="77777777" w:rsidR="00C6690B" w:rsidRPr="00E859A1" w:rsidRDefault="00C6690B" w:rsidP="00E859A1">
      <w:pPr>
        <w:pStyle w:val="BodyText"/>
        <w:rPr>
          <w:lang w:eastAsia="en-US"/>
        </w:rPr>
      </w:pPr>
    </w:p>
    <w:p w14:paraId="5B0055F5" w14:textId="092719D4" w:rsidR="00E859A1" w:rsidRDefault="00E859A1" w:rsidP="00E859A1">
      <w:pPr>
        <w:pStyle w:val="Heading3"/>
      </w:pPr>
      <w:bookmarkStart w:id="113" w:name="_Toc507765742"/>
      <w:r>
        <w:lastRenderedPageBreak/>
        <w:t>Claim</w:t>
      </w:r>
      <w:bookmarkEnd w:id="113"/>
    </w:p>
    <w:p w14:paraId="01F267FC" w14:textId="77777777" w:rsidR="00CD101C" w:rsidRDefault="00C6690B" w:rsidP="00CD101C">
      <w:pPr>
        <w:pStyle w:val="BodyText"/>
        <w:keepNext/>
      </w:pPr>
      <w:r>
        <w:rPr>
          <w:noProof/>
          <w:lang w:eastAsia="en-US"/>
        </w:rPr>
        <w:drawing>
          <wp:inline distT="0" distB="0" distL="0" distR="0" wp14:anchorId="159B0267" wp14:editId="76B7EB80">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5075" cy="5429250"/>
                    </a:xfrm>
                    <a:prstGeom prst="rect">
                      <a:avLst/>
                    </a:prstGeom>
                  </pic:spPr>
                </pic:pic>
              </a:graphicData>
            </a:graphic>
          </wp:inline>
        </w:drawing>
      </w:r>
    </w:p>
    <w:p w14:paraId="3C1694E9" w14:textId="07DF7F86" w:rsidR="00E859A1" w:rsidRDefault="00CD101C" w:rsidP="00CD101C">
      <w:pPr>
        <w:pStyle w:val="Caption"/>
      </w:pPr>
      <w:r>
        <w:t xml:space="preserve">Figure </w:t>
      </w:r>
      <w:fldSimple w:instr=" SEQ Figure \* ARABIC ">
        <w:r>
          <w:rPr>
            <w:noProof/>
          </w:rPr>
          <w:t>5</w:t>
        </w:r>
      </w:fldSimple>
      <w:r w:rsidRPr="00DB70DD">
        <w:t>Source http://www.hl7.org/fhir/claim.html</w:t>
      </w:r>
    </w:p>
    <w:p w14:paraId="5C88A4F4" w14:textId="77777777" w:rsidR="00CD101C" w:rsidRDefault="00C6690B" w:rsidP="00CD101C">
      <w:pPr>
        <w:pStyle w:val="BodyText"/>
        <w:keepNext/>
      </w:pPr>
      <w:r>
        <w:rPr>
          <w:noProof/>
          <w:lang w:eastAsia="en-US"/>
        </w:rPr>
        <w:lastRenderedPageBreak/>
        <w:drawing>
          <wp:inline distT="0" distB="0" distL="0" distR="0" wp14:anchorId="2E47F372" wp14:editId="19533608">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5715000"/>
                    </a:xfrm>
                    <a:prstGeom prst="rect">
                      <a:avLst/>
                    </a:prstGeom>
                  </pic:spPr>
                </pic:pic>
              </a:graphicData>
            </a:graphic>
          </wp:inline>
        </w:drawing>
      </w:r>
    </w:p>
    <w:p w14:paraId="3E786F67" w14:textId="453E6613" w:rsidR="00C6690B" w:rsidRDefault="00CD101C" w:rsidP="00CD101C">
      <w:pPr>
        <w:pStyle w:val="Caption"/>
      </w:pPr>
      <w:r>
        <w:t xml:space="preserve">Figure </w:t>
      </w:r>
      <w:fldSimple w:instr=" SEQ Figure \* ARABIC ">
        <w:r>
          <w:rPr>
            <w:noProof/>
          </w:rPr>
          <w:t>6</w:t>
        </w:r>
      </w:fldSimple>
      <w:r>
        <w:t xml:space="preserve"> </w:t>
      </w:r>
      <w:r w:rsidRPr="0001103D">
        <w:t>Source http://www.hl7.org/fhir/claim.html</w:t>
      </w:r>
    </w:p>
    <w:p w14:paraId="44B213A8" w14:textId="77777777" w:rsidR="00CD101C" w:rsidRDefault="00CD101C" w:rsidP="00CD101C">
      <w:pPr>
        <w:pStyle w:val="BodyText"/>
        <w:keepNext/>
      </w:pPr>
      <w:r>
        <w:rPr>
          <w:noProof/>
          <w:lang w:eastAsia="en-US"/>
        </w:rPr>
        <w:lastRenderedPageBreak/>
        <w:drawing>
          <wp:inline distT="0" distB="0" distL="0" distR="0" wp14:anchorId="10A75EDB" wp14:editId="7FEEAC4E">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7925" cy="6048375"/>
                    </a:xfrm>
                    <a:prstGeom prst="rect">
                      <a:avLst/>
                    </a:prstGeom>
                  </pic:spPr>
                </pic:pic>
              </a:graphicData>
            </a:graphic>
          </wp:inline>
        </w:drawing>
      </w:r>
    </w:p>
    <w:p w14:paraId="062FFDA7" w14:textId="286AAE77" w:rsidR="00CD101C" w:rsidRDefault="00CD101C" w:rsidP="00CD101C">
      <w:pPr>
        <w:pStyle w:val="Caption"/>
      </w:pPr>
      <w:r>
        <w:t xml:space="preserve">Figure </w:t>
      </w:r>
      <w:fldSimple w:instr=" SEQ Figure \* ARABIC ">
        <w:r>
          <w:rPr>
            <w:noProof/>
          </w:rPr>
          <w:t>7</w:t>
        </w:r>
      </w:fldSimple>
      <w:r>
        <w:t xml:space="preserve"> </w:t>
      </w:r>
      <w:r w:rsidRPr="008713E9">
        <w:t>Source http://www.hl7.org/fhir/claim.html</w:t>
      </w:r>
    </w:p>
    <w:p w14:paraId="4C488FE6" w14:textId="77777777" w:rsidR="00CD101C" w:rsidRDefault="00CD101C" w:rsidP="00CD101C">
      <w:pPr>
        <w:pStyle w:val="BodyText"/>
        <w:keepNext/>
      </w:pPr>
      <w:r>
        <w:rPr>
          <w:noProof/>
          <w:lang w:eastAsia="en-US"/>
        </w:rPr>
        <w:lastRenderedPageBreak/>
        <w:drawing>
          <wp:inline distT="0" distB="0" distL="0" distR="0" wp14:anchorId="1B064926" wp14:editId="5B30F6F1">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7450" cy="4429125"/>
                    </a:xfrm>
                    <a:prstGeom prst="rect">
                      <a:avLst/>
                    </a:prstGeom>
                  </pic:spPr>
                </pic:pic>
              </a:graphicData>
            </a:graphic>
          </wp:inline>
        </w:drawing>
      </w:r>
    </w:p>
    <w:p w14:paraId="34E3D4FC" w14:textId="5FC53173" w:rsidR="00CD101C" w:rsidRPr="00E859A1" w:rsidRDefault="00CD101C" w:rsidP="00CD101C">
      <w:pPr>
        <w:pStyle w:val="Caption"/>
      </w:pPr>
      <w:r>
        <w:t xml:space="preserve">Figure </w:t>
      </w:r>
      <w:fldSimple w:instr=" SEQ Figure \* ARABIC ">
        <w:r>
          <w:rPr>
            <w:noProof/>
          </w:rPr>
          <w:t>8</w:t>
        </w:r>
      </w:fldSimple>
      <w:r>
        <w:t xml:space="preserve"> </w:t>
      </w:r>
      <w:r w:rsidRPr="009711C4">
        <w:t>Source http://www.hl7.org/fhir/claim.html</w:t>
      </w:r>
    </w:p>
    <w:p w14:paraId="36EE88B2" w14:textId="741754C6" w:rsidR="00E859A1" w:rsidRDefault="00E859A1" w:rsidP="00E859A1">
      <w:pPr>
        <w:pStyle w:val="Heading3"/>
      </w:pPr>
      <w:bookmarkStart w:id="114" w:name="_Toc507765743"/>
      <w:r>
        <w:lastRenderedPageBreak/>
        <w:t>ClaimResponse</w:t>
      </w:r>
      <w:bookmarkEnd w:id="114"/>
    </w:p>
    <w:p w14:paraId="49AEEAE6" w14:textId="77777777" w:rsidR="00CD101C" w:rsidRDefault="00CD101C" w:rsidP="00CD101C">
      <w:pPr>
        <w:pStyle w:val="BodyText"/>
        <w:keepNext/>
      </w:pPr>
      <w:r>
        <w:rPr>
          <w:noProof/>
          <w:lang w:eastAsia="en-US"/>
        </w:rPr>
        <w:drawing>
          <wp:inline distT="0" distB="0" distL="0" distR="0" wp14:anchorId="481F1B8A" wp14:editId="6C704F67">
            <wp:extent cx="6315075" cy="586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5075" cy="5867400"/>
                    </a:xfrm>
                    <a:prstGeom prst="rect">
                      <a:avLst/>
                    </a:prstGeom>
                  </pic:spPr>
                </pic:pic>
              </a:graphicData>
            </a:graphic>
          </wp:inline>
        </w:drawing>
      </w:r>
    </w:p>
    <w:p w14:paraId="3E1C2CC3" w14:textId="68D4F369" w:rsidR="00E859A1" w:rsidRDefault="00CD101C" w:rsidP="00CD101C">
      <w:pPr>
        <w:pStyle w:val="Caption"/>
      </w:pPr>
      <w:r>
        <w:t xml:space="preserve">Figure </w:t>
      </w:r>
      <w:fldSimple w:instr=" SEQ Figure \* ARABIC ">
        <w:r>
          <w:rPr>
            <w:noProof/>
          </w:rPr>
          <w:t>9</w:t>
        </w:r>
      </w:fldSimple>
      <w:r>
        <w:t xml:space="preserve"> </w:t>
      </w:r>
      <w:r w:rsidRPr="0020739D">
        <w:t>Source http://www.hl7.org/fhir/claimresponse.html</w:t>
      </w:r>
    </w:p>
    <w:p w14:paraId="03D43C84" w14:textId="77777777" w:rsidR="00CD101C" w:rsidRPr="00E859A1" w:rsidRDefault="00CD101C" w:rsidP="00E859A1">
      <w:pPr>
        <w:pStyle w:val="BodyText"/>
        <w:rPr>
          <w:lang w:eastAsia="en-US"/>
        </w:rPr>
      </w:pPr>
    </w:p>
    <w:p w14:paraId="77FEF5B1" w14:textId="47BFDC5A" w:rsidR="00E859A1" w:rsidRDefault="00E859A1" w:rsidP="00E859A1">
      <w:pPr>
        <w:pStyle w:val="Heading3"/>
      </w:pPr>
      <w:bookmarkStart w:id="115" w:name="_Toc507765744"/>
      <w:r>
        <w:t>CommunicationRequest</w:t>
      </w:r>
      <w:bookmarkEnd w:id="115"/>
    </w:p>
    <w:p w14:paraId="2EE403B1" w14:textId="77777777" w:rsidR="00CD101C" w:rsidRDefault="00CD101C" w:rsidP="00CD101C">
      <w:pPr>
        <w:pStyle w:val="BodyText"/>
        <w:keepNext/>
      </w:pPr>
      <w:r>
        <w:rPr>
          <w:noProof/>
          <w:lang w:eastAsia="en-US"/>
        </w:rPr>
        <w:drawing>
          <wp:inline distT="0" distB="0" distL="0" distR="0" wp14:anchorId="4AB6EB2B" wp14:editId="6668ACC8">
            <wp:extent cx="6276975" cy="584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5848350"/>
                    </a:xfrm>
                    <a:prstGeom prst="rect">
                      <a:avLst/>
                    </a:prstGeom>
                  </pic:spPr>
                </pic:pic>
              </a:graphicData>
            </a:graphic>
          </wp:inline>
        </w:drawing>
      </w:r>
    </w:p>
    <w:p w14:paraId="267537AC" w14:textId="7ED7F65D" w:rsidR="00E859A1" w:rsidRDefault="00CD101C" w:rsidP="00CD101C">
      <w:pPr>
        <w:pStyle w:val="Caption"/>
      </w:pPr>
      <w:r>
        <w:t xml:space="preserve">Figure </w:t>
      </w:r>
      <w:fldSimple w:instr=" SEQ Figure \* ARABIC ">
        <w:r>
          <w:rPr>
            <w:noProof/>
          </w:rPr>
          <w:t>10</w:t>
        </w:r>
      </w:fldSimple>
      <w:r>
        <w:t xml:space="preserve"> </w:t>
      </w:r>
      <w:r w:rsidRPr="00B42DDC">
        <w:t>Source http://www.hl7.org/fhir/communicationrequest.html</w:t>
      </w:r>
    </w:p>
    <w:p w14:paraId="3B62F9E9" w14:textId="77777777" w:rsidR="00CD101C" w:rsidRPr="00E859A1" w:rsidRDefault="00CD101C" w:rsidP="00E859A1">
      <w:pPr>
        <w:pStyle w:val="BodyText"/>
        <w:rPr>
          <w:lang w:eastAsia="en-US"/>
        </w:rPr>
      </w:pPr>
    </w:p>
    <w:p w14:paraId="0B249020" w14:textId="139F38F6" w:rsidR="00E859A1" w:rsidRDefault="00E859A1" w:rsidP="00E859A1">
      <w:pPr>
        <w:pStyle w:val="Heading3"/>
      </w:pPr>
      <w:bookmarkStart w:id="116" w:name="_Toc507765745"/>
      <w:r>
        <w:t>EpisodeOfCare</w:t>
      </w:r>
      <w:bookmarkEnd w:id="116"/>
    </w:p>
    <w:p w14:paraId="194A248C" w14:textId="77777777" w:rsidR="00CD101C" w:rsidRDefault="00CD101C" w:rsidP="00CD101C">
      <w:pPr>
        <w:pStyle w:val="BodyText"/>
        <w:keepNext/>
      </w:pPr>
      <w:r>
        <w:rPr>
          <w:noProof/>
          <w:lang w:eastAsia="en-US"/>
        </w:rPr>
        <w:drawing>
          <wp:inline distT="0" distB="0" distL="0" distR="0" wp14:anchorId="575B2371" wp14:editId="5E6B8881">
            <wp:extent cx="6257925" cy="454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7925" cy="4543425"/>
                    </a:xfrm>
                    <a:prstGeom prst="rect">
                      <a:avLst/>
                    </a:prstGeom>
                  </pic:spPr>
                </pic:pic>
              </a:graphicData>
            </a:graphic>
          </wp:inline>
        </w:drawing>
      </w:r>
    </w:p>
    <w:p w14:paraId="5E58E672" w14:textId="51C315D4" w:rsidR="00E859A1" w:rsidRDefault="00CD101C" w:rsidP="00CD101C">
      <w:pPr>
        <w:pStyle w:val="Caption"/>
      </w:pPr>
      <w:r>
        <w:t xml:space="preserve">Figure </w:t>
      </w:r>
      <w:fldSimple w:instr=" SEQ Figure \* ARABIC ">
        <w:r>
          <w:rPr>
            <w:noProof/>
          </w:rPr>
          <w:t>11</w:t>
        </w:r>
      </w:fldSimple>
      <w:r>
        <w:t xml:space="preserve"> </w:t>
      </w:r>
      <w:r w:rsidRPr="00500B8D">
        <w:t>Source http://www.hl7.org/fhir/episodeofcare.html</w:t>
      </w:r>
    </w:p>
    <w:p w14:paraId="45CC1EED" w14:textId="77777777" w:rsidR="00CD101C" w:rsidRPr="00E859A1" w:rsidRDefault="00CD101C" w:rsidP="00E859A1">
      <w:pPr>
        <w:pStyle w:val="BodyText"/>
        <w:rPr>
          <w:lang w:eastAsia="en-US"/>
        </w:rPr>
      </w:pPr>
    </w:p>
    <w:p w14:paraId="14B9C2D1" w14:textId="2D91C94D" w:rsidR="00E859A1" w:rsidRDefault="00E859A1" w:rsidP="00E859A1">
      <w:pPr>
        <w:pStyle w:val="Heading3"/>
      </w:pPr>
      <w:bookmarkStart w:id="117" w:name="_Toc507765746"/>
      <w:r>
        <w:lastRenderedPageBreak/>
        <w:t>MessageHeader</w:t>
      </w:r>
      <w:bookmarkEnd w:id="117"/>
    </w:p>
    <w:p w14:paraId="5D54CB35" w14:textId="77777777" w:rsidR="00CD101C" w:rsidRDefault="00CD101C" w:rsidP="00CD101C">
      <w:pPr>
        <w:pStyle w:val="BodyText"/>
        <w:keepNext/>
      </w:pPr>
      <w:r>
        <w:rPr>
          <w:noProof/>
          <w:lang w:eastAsia="en-US"/>
        </w:rPr>
        <w:drawing>
          <wp:inline distT="0" distB="0" distL="0" distR="0" wp14:anchorId="076A7535" wp14:editId="1A1F346B">
            <wp:extent cx="6267450" cy="461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7450" cy="4619625"/>
                    </a:xfrm>
                    <a:prstGeom prst="rect">
                      <a:avLst/>
                    </a:prstGeom>
                  </pic:spPr>
                </pic:pic>
              </a:graphicData>
            </a:graphic>
          </wp:inline>
        </w:drawing>
      </w:r>
    </w:p>
    <w:p w14:paraId="4CE465BD" w14:textId="163AC78B" w:rsidR="00E859A1" w:rsidRDefault="00CD101C" w:rsidP="00CD101C">
      <w:pPr>
        <w:pStyle w:val="Caption"/>
      </w:pPr>
      <w:r>
        <w:t xml:space="preserve">Figure </w:t>
      </w:r>
      <w:fldSimple w:instr=" SEQ Figure \* ARABIC ">
        <w:r>
          <w:rPr>
            <w:noProof/>
          </w:rPr>
          <w:t>12</w:t>
        </w:r>
      </w:fldSimple>
      <w:r>
        <w:t xml:space="preserve"> </w:t>
      </w:r>
      <w:r w:rsidRPr="00BD2491">
        <w:t>Source http://www.hl7.org/fhir/messageheader.html</w:t>
      </w:r>
    </w:p>
    <w:p w14:paraId="16E46F42" w14:textId="77777777" w:rsidR="00CD101C" w:rsidRPr="00E859A1" w:rsidRDefault="00CD101C" w:rsidP="00E859A1">
      <w:pPr>
        <w:pStyle w:val="BodyText"/>
        <w:rPr>
          <w:lang w:eastAsia="en-US"/>
        </w:rPr>
      </w:pPr>
    </w:p>
    <w:p w14:paraId="35737F54" w14:textId="0D9FEE12" w:rsidR="00E859A1" w:rsidRDefault="00E859A1" w:rsidP="00E859A1">
      <w:pPr>
        <w:pStyle w:val="Heading3"/>
      </w:pPr>
      <w:bookmarkStart w:id="118" w:name="_Toc507765747"/>
      <w:r>
        <w:lastRenderedPageBreak/>
        <w:t>OperationOutcome</w:t>
      </w:r>
      <w:bookmarkEnd w:id="118"/>
    </w:p>
    <w:p w14:paraId="12BF67B0" w14:textId="77777777" w:rsidR="00CD101C" w:rsidRDefault="00CD101C" w:rsidP="00CD101C">
      <w:pPr>
        <w:pStyle w:val="BodyText"/>
        <w:keepNext/>
      </w:pPr>
      <w:r>
        <w:rPr>
          <w:noProof/>
          <w:lang w:eastAsia="en-US"/>
        </w:rPr>
        <w:drawing>
          <wp:inline distT="0" distB="0" distL="0" distR="0" wp14:anchorId="4B539104" wp14:editId="5FEF1CB2">
            <wp:extent cx="619125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1250" cy="2124075"/>
                    </a:xfrm>
                    <a:prstGeom prst="rect">
                      <a:avLst/>
                    </a:prstGeom>
                  </pic:spPr>
                </pic:pic>
              </a:graphicData>
            </a:graphic>
          </wp:inline>
        </w:drawing>
      </w:r>
    </w:p>
    <w:p w14:paraId="4B7CD80B" w14:textId="6AEF889A" w:rsidR="00E859A1" w:rsidRDefault="00CD101C" w:rsidP="00CD101C">
      <w:pPr>
        <w:pStyle w:val="Caption"/>
      </w:pPr>
      <w:r>
        <w:t xml:space="preserve">Figure </w:t>
      </w:r>
      <w:fldSimple w:instr=" SEQ Figure \* ARABIC ">
        <w:r>
          <w:rPr>
            <w:noProof/>
          </w:rPr>
          <w:t>13</w:t>
        </w:r>
      </w:fldSimple>
      <w:r>
        <w:t xml:space="preserve"> </w:t>
      </w:r>
      <w:r w:rsidRPr="00A56FC0">
        <w:t>Source http://www.hl7.org/fhir/operationoutcome.html</w:t>
      </w:r>
    </w:p>
    <w:p w14:paraId="15C78306" w14:textId="77777777" w:rsidR="00CD101C" w:rsidRPr="00E859A1" w:rsidRDefault="00CD101C" w:rsidP="00E859A1">
      <w:pPr>
        <w:pStyle w:val="BodyText"/>
        <w:rPr>
          <w:lang w:eastAsia="en-US"/>
        </w:rPr>
      </w:pPr>
    </w:p>
    <w:p w14:paraId="2AE88439" w14:textId="7707AA54" w:rsidR="00E859A1" w:rsidRDefault="00E859A1" w:rsidP="00E859A1">
      <w:pPr>
        <w:pStyle w:val="Heading3"/>
      </w:pPr>
      <w:bookmarkStart w:id="119" w:name="_Toc507765748"/>
      <w:r>
        <w:lastRenderedPageBreak/>
        <w:t>Organization</w:t>
      </w:r>
      <w:bookmarkEnd w:id="119"/>
    </w:p>
    <w:p w14:paraId="09987CE4" w14:textId="77777777" w:rsidR="00CD101C" w:rsidRDefault="00CD101C" w:rsidP="00CD101C">
      <w:pPr>
        <w:pStyle w:val="BodyText"/>
        <w:keepNext/>
      </w:pPr>
      <w:r>
        <w:rPr>
          <w:noProof/>
          <w:lang w:eastAsia="en-US"/>
        </w:rPr>
        <w:drawing>
          <wp:inline distT="0" distB="0" distL="0" distR="0" wp14:anchorId="4BA08101" wp14:editId="6781F208">
            <wp:extent cx="62865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6500" cy="3352800"/>
                    </a:xfrm>
                    <a:prstGeom prst="rect">
                      <a:avLst/>
                    </a:prstGeom>
                  </pic:spPr>
                </pic:pic>
              </a:graphicData>
            </a:graphic>
          </wp:inline>
        </w:drawing>
      </w:r>
    </w:p>
    <w:p w14:paraId="7C1E4EF9" w14:textId="31EB9816" w:rsidR="00E859A1" w:rsidRDefault="00CD101C" w:rsidP="00CD101C">
      <w:pPr>
        <w:pStyle w:val="Caption"/>
      </w:pPr>
      <w:r>
        <w:t xml:space="preserve">Figure </w:t>
      </w:r>
      <w:fldSimple w:instr=" SEQ Figure \* ARABIC ">
        <w:r>
          <w:rPr>
            <w:noProof/>
          </w:rPr>
          <w:t>14</w:t>
        </w:r>
      </w:fldSimple>
      <w:r>
        <w:t xml:space="preserve"> </w:t>
      </w:r>
      <w:r w:rsidRPr="00187915">
        <w:t>Source http://www.hl7.org/fhir/organization.html</w:t>
      </w:r>
    </w:p>
    <w:p w14:paraId="00A66377" w14:textId="77777777" w:rsidR="00CD101C" w:rsidRPr="00E859A1" w:rsidRDefault="00CD101C" w:rsidP="00E859A1">
      <w:pPr>
        <w:pStyle w:val="BodyText"/>
        <w:rPr>
          <w:lang w:eastAsia="en-US"/>
        </w:rPr>
      </w:pPr>
    </w:p>
    <w:p w14:paraId="056B9785" w14:textId="0062DEEA" w:rsidR="00E859A1" w:rsidRDefault="00E859A1" w:rsidP="00E859A1">
      <w:pPr>
        <w:pStyle w:val="Heading3"/>
      </w:pPr>
      <w:bookmarkStart w:id="120" w:name="_Toc507765749"/>
      <w:r>
        <w:lastRenderedPageBreak/>
        <w:t>Patient</w:t>
      </w:r>
      <w:bookmarkEnd w:id="120"/>
    </w:p>
    <w:p w14:paraId="267909CF" w14:textId="77777777" w:rsidR="00CD101C" w:rsidRDefault="00CD101C" w:rsidP="00CD101C">
      <w:pPr>
        <w:pStyle w:val="BodyText"/>
        <w:keepNext/>
      </w:pPr>
      <w:r>
        <w:rPr>
          <w:noProof/>
          <w:lang w:eastAsia="en-US"/>
        </w:rPr>
        <w:drawing>
          <wp:inline distT="0" distB="0" distL="0" distR="0" wp14:anchorId="266440F3" wp14:editId="6F1C8371">
            <wp:extent cx="5057775" cy="5943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75" cy="5943600"/>
                    </a:xfrm>
                    <a:prstGeom prst="rect">
                      <a:avLst/>
                    </a:prstGeom>
                  </pic:spPr>
                </pic:pic>
              </a:graphicData>
            </a:graphic>
          </wp:inline>
        </w:drawing>
      </w:r>
    </w:p>
    <w:p w14:paraId="6C0E5A26" w14:textId="450F92A4" w:rsidR="00E859A1" w:rsidRDefault="00CD101C" w:rsidP="00CD101C">
      <w:pPr>
        <w:pStyle w:val="Caption"/>
      </w:pPr>
      <w:r>
        <w:t xml:space="preserve">Figure </w:t>
      </w:r>
      <w:fldSimple w:instr=" SEQ Figure \* ARABIC ">
        <w:r>
          <w:rPr>
            <w:noProof/>
          </w:rPr>
          <w:t>15</w:t>
        </w:r>
      </w:fldSimple>
      <w:r>
        <w:t xml:space="preserve"> </w:t>
      </w:r>
      <w:r w:rsidRPr="007D2CBC">
        <w:t>Source http://www.hl7.org/fhir/patient.html</w:t>
      </w:r>
    </w:p>
    <w:p w14:paraId="529FFA31" w14:textId="41D863F5" w:rsidR="00E859A1" w:rsidRDefault="00E859A1" w:rsidP="00CD101C">
      <w:pPr>
        <w:pStyle w:val="Heading3"/>
      </w:pPr>
      <w:bookmarkStart w:id="121" w:name="_Toc507765750"/>
      <w:r>
        <w:lastRenderedPageBreak/>
        <w:t>RelatedPerson</w:t>
      </w:r>
      <w:bookmarkEnd w:id="121"/>
    </w:p>
    <w:p w14:paraId="7E782E2F" w14:textId="77777777" w:rsidR="00CD101C" w:rsidRDefault="00CD101C" w:rsidP="00CD101C">
      <w:pPr>
        <w:pStyle w:val="BodyText"/>
        <w:keepNext/>
      </w:pPr>
      <w:r>
        <w:rPr>
          <w:noProof/>
          <w:lang w:eastAsia="en-US"/>
        </w:rPr>
        <w:drawing>
          <wp:inline distT="0" distB="0" distL="0" distR="0" wp14:anchorId="5646EEDD" wp14:editId="7A468772">
            <wp:extent cx="62960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2514600"/>
                    </a:xfrm>
                    <a:prstGeom prst="rect">
                      <a:avLst/>
                    </a:prstGeom>
                  </pic:spPr>
                </pic:pic>
              </a:graphicData>
            </a:graphic>
          </wp:inline>
        </w:drawing>
      </w:r>
    </w:p>
    <w:p w14:paraId="257F818D" w14:textId="7B57A8D5" w:rsidR="00CD101C" w:rsidRDefault="00CD101C" w:rsidP="00CD101C">
      <w:pPr>
        <w:pStyle w:val="Caption"/>
      </w:pPr>
      <w:r>
        <w:t xml:space="preserve">Figure </w:t>
      </w:r>
      <w:fldSimple w:instr=" SEQ Figure \* ARABIC ">
        <w:r>
          <w:rPr>
            <w:noProof/>
          </w:rPr>
          <w:t>16</w:t>
        </w:r>
      </w:fldSimple>
      <w:r>
        <w:t xml:space="preserve"> </w:t>
      </w:r>
      <w:r w:rsidRPr="00CE4ACC">
        <w:t>Source http://www.hl7.org/fhir/relatedperson.html</w:t>
      </w:r>
    </w:p>
    <w:p w14:paraId="3AE763FF" w14:textId="77777777" w:rsidR="00CD101C" w:rsidRPr="00CD101C" w:rsidRDefault="00CD101C" w:rsidP="00CD101C">
      <w:pPr>
        <w:pStyle w:val="BodyText"/>
        <w:rPr>
          <w:lang w:eastAsia="en-US"/>
        </w:rPr>
      </w:pPr>
    </w:p>
    <w:p w14:paraId="3E44121D" w14:textId="51848C13" w:rsidR="00377177" w:rsidRDefault="00377177" w:rsidP="005E1D72">
      <w:pPr>
        <w:pStyle w:val="Heading2"/>
      </w:pPr>
      <w:bookmarkStart w:id="122" w:name="_Toc507765751"/>
      <w:r>
        <w:t xml:space="preserve">Embedded following </w:t>
      </w:r>
      <w:r w:rsidR="006F490C">
        <w:t>columns</w:t>
      </w:r>
      <w:r>
        <w:t>:</w:t>
      </w:r>
      <w:bookmarkEnd w:id="122"/>
    </w:p>
    <w:p w14:paraId="0A592D5A" w14:textId="77777777" w:rsidR="00377177" w:rsidRPr="00C24026" w:rsidRDefault="00377177" w:rsidP="00377177">
      <w:pPr>
        <w:pStyle w:val="Heading4"/>
        <w:numPr>
          <w:ilvl w:val="0"/>
          <w:numId w:val="21"/>
        </w:numPr>
        <w:rPr>
          <w:rFonts w:ascii="Verdana" w:hAnsi="Verdana"/>
          <w:b w:val="0"/>
          <w:szCs w:val="24"/>
        </w:rPr>
      </w:pPr>
      <w:r w:rsidRPr="00C24026">
        <w:rPr>
          <w:rFonts w:ascii="Verdana" w:hAnsi="Verdana"/>
          <w:b w:val="0"/>
          <w:szCs w:val="24"/>
        </w:rPr>
        <w:t>Element #</w:t>
      </w:r>
    </w:p>
    <w:p w14:paraId="713D9710" w14:textId="4656E6B1" w:rsidR="00377177" w:rsidRPr="00C24026" w:rsidRDefault="00377177" w:rsidP="00377177">
      <w:pPr>
        <w:pStyle w:val="Heading4"/>
        <w:numPr>
          <w:ilvl w:val="0"/>
          <w:numId w:val="21"/>
        </w:numPr>
        <w:rPr>
          <w:rFonts w:ascii="Verdana" w:hAnsi="Verdana"/>
          <w:b w:val="0"/>
          <w:szCs w:val="24"/>
        </w:rPr>
      </w:pPr>
      <w:r w:rsidRPr="00C24026">
        <w:rPr>
          <w:rFonts w:ascii="Verdana" w:hAnsi="Verdana"/>
          <w:b w:val="0"/>
          <w:szCs w:val="24"/>
        </w:rPr>
        <w:t>Max Length</w:t>
      </w:r>
    </w:p>
    <w:p w14:paraId="20094191" w14:textId="677904F9" w:rsidR="00377177" w:rsidRPr="00C24026" w:rsidRDefault="00377177" w:rsidP="00377177">
      <w:pPr>
        <w:pStyle w:val="Heading4"/>
        <w:numPr>
          <w:ilvl w:val="0"/>
          <w:numId w:val="21"/>
        </w:numPr>
        <w:rPr>
          <w:rFonts w:ascii="Verdana" w:hAnsi="Verdana"/>
          <w:b w:val="0"/>
          <w:szCs w:val="24"/>
        </w:rPr>
      </w:pPr>
      <w:r w:rsidRPr="00C24026">
        <w:rPr>
          <w:rFonts w:ascii="Verdana" w:hAnsi="Verdana"/>
          <w:b w:val="0"/>
          <w:szCs w:val="24"/>
        </w:rPr>
        <w:t>FSC Transaction Location</w:t>
      </w:r>
    </w:p>
    <w:p w14:paraId="548AAF6E" w14:textId="34112BCE" w:rsidR="00377177" w:rsidRPr="00C24026" w:rsidRDefault="00377177" w:rsidP="00377177">
      <w:pPr>
        <w:pStyle w:val="BodyText"/>
        <w:numPr>
          <w:ilvl w:val="0"/>
          <w:numId w:val="21"/>
        </w:numPr>
        <w:rPr>
          <w:sz w:val="24"/>
          <w:szCs w:val="24"/>
          <w:lang w:eastAsia="en-US"/>
        </w:rPr>
      </w:pPr>
      <w:r w:rsidRPr="00C24026">
        <w:rPr>
          <w:sz w:val="24"/>
          <w:szCs w:val="24"/>
          <w:lang w:eastAsia="en-US"/>
        </w:rPr>
        <w:t>FSC Comments</w:t>
      </w:r>
    </w:p>
    <w:p w14:paraId="2676BBD9" w14:textId="1A7CCA7E" w:rsidR="00377177" w:rsidRPr="00C24026" w:rsidRDefault="00377177" w:rsidP="00377177">
      <w:pPr>
        <w:pStyle w:val="BodyText"/>
        <w:numPr>
          <w:ilvl w:val="0"/>
          <w:numId w:val="21"/>
        </w:numPr>
        <w:rPr>
          <w:sz w:val="24"/>
          <w:szCs w:val="24"/>
          <w:lang w:eastAsia="en-US"/>
        </w:rPr>
      </w:pPr>
      <w:r w:rsidRPr="00C24026">
        <w:rPr>
          <w:sz w:val="24"/>
          <w:szCs w:val="24"/>
          <w:lang w:eastAsia="en-US"/>
        </w:rPr>
        <w:t>FHIR Resource</w:t>
      </w:r>
    </w:p>
    <w:p w14:paraId="11CA571E" w14:textId="40710287" w:rsidR="00377177" w:rsidRPr="00C24026" w:rsidRDefault="00377177" w:rsidP="00377177">
      <w:pPr>
        <w:pStyle w:val="BodyText"/>
        <w:numPr>
          <w:ilvl w:val="0"/>
          <w:numId w:val="21"/>
        </w:numPr>
        <w:rPr>
          <w:sz w:val="24"/>
          <w:szCs w:val="24"/>
          <w:lang w:eastAsia="en-US"/>
        </w:rPr>
      </w:pPr>
      <w:r w:rsidRPr="00C24026">
        <w:rPr>
          <w:sz w:val="24"/>
          <w:szCs w:val="24"/>
          <w:lang w:eastAsia="en-US"/>
        </w:rPr>
        <w:t>TASCore Comments</w:t>
      </w:r>
    </w:p>
    <w:p w14:paraId="4A3C9B9F" w14:textId="38205000" w:rsidR="00B92B9C" w:rsidRDefault="00B92B9C" w:rsidP="005E1D72">
      <w:pPr>
        <w:pStyle w:val="Heading1"/>
      </w:pPr>
      <w:bookmarkStart w:id="123" w:name="_Toc507765752"/>
      <w:r>
        <w:lastRenderedPageBreak/>
        <w:t>Appendix B - TASCore Mapping Rules</w:t>
      </w:r>
      <w:bookmarkEnd w:id="123"/>
    </w:p>
    <w:p w14:paraId="6289D580" w14:textId="77564668" w:rsidR="00B92B9C" w:rsidRDefault="00B92B9C" w:rsidP="005E1D72">
      <w:pPr>
        <w:pStyle w:val="Heading1"/>
      </w:pPr>
      <w:bookmarkStart w:id="124" w:name="_Toc507765753"/>
      <w:r>
        <w:t>Appendix C – TASCore Default Values</w:t>
      </w:r>
      <w:bookmarkEnd w:id="124"/>
      <w:r w:rsidRPr="00FD58AE">
        <w:t xml:space="preserve"> </w:t>
      </w:r>
    </w:p>
    <w:p w14:paraId="4286B744" w14:textId="77777777" w:rsidR="00B92B9C" w:rsidRDefault="00B92B9C" w:rsidP="005E1D72">
      <w:pPr>
        <w:pStyle w:val="Heading1"/>
      </w:pPr>
      <w:bookmarkStart w:id="125" w:name="_Toc507765754"/>
      <w:r>
        <w:t>Appendix D – FSC Mapping Rules</w:t>
      </w:r>
      <w:bookmarkEnd w:id="125"/>
    </w:p>
    <w:p w14:paraId="71ADE399" w14:textId="097E741C" w:rsidR="00B92B9C" w:rsidRDefault="00B92B9C" w:rsidP="005E1D72">
      <w:pPr>
        <w:pStyle w:val="Heading1"/>
      </w:pPr>
      <w:bookmarkStart w:id="126" w:name="_Toc507765755"/>
      <w:r>
        <w:t>Appendix E – FSC Default Values</w:t>
      </w:r>
      <w:bookmarkEnd w:id="126"/>
      <w:r w:rsidRPr="00FD58AE">
        <w:t xml:space="preserve"> </w:t>
      </w: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1787F8" w15:done="0"/>
  <w15:commentEx w15:paraId="77B95DBB" w15:done="0"/>
  <w15:commentEx w15:paraId="31FE40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1787F8" w16cid:durableId="1E390667"/>
  <w16cid:commentId w16cid:paraId="77B95DBB" w16cid:durableId="1E390669"/>
  <w16cid:commentId w16cid:paraId="31FE4036" w16cid:durableId="1E3906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9E7426" w14:textId="77777777" w:rsidR="002936F6" w:rsidRDefault="002936F6">
      <w:r>
        <w:separator/>
      </w:r>
    </w:p>
    <w:p w14:paraId="4CDA9FFC" w14:textId="77777777" w:rsidR="002936F6" w:rsidRDefault="002936F6"/>
  </w:endnote>
  <w:endnote w:type="continuationSeparator" w:id="0">
    <w:p w14:paraId="5ED3D346" w14:textId="77777777" w:rsidR="002936F6" w:rsidRDefault="002936F6">
      <w:r>
        <w:continuationSeparator/>
      </w:r>
    </w:p>
    <w:p w14:paraId="7F5D1771" w14:textId="77777777" w:rsidR="002936F6" w:rsidRDefault="00293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4E690D" w:rsidRDefault="004E690D"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4E690D" w:rsidRDefault="004E690D">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3882C796" w:rsidR="004E690D" w:rsidRDefault="004E690D"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2A0301">
      <w:rPr>
        <w:rStyle w:val="PageNumber"/>
        <w:noProof/>
      </w:rPr>
      <w:t>9</w:t>
    </w:r>
    <w:r>
      <w:rPr>
        <w:rStyle w:val="PageNumber"/>
      </w:rPr>
      <w:fldChar w:fldCharType="end"/>
    </w:r>
    <w:r>
      <w:rPr>
        <w:rStyle w:val="PageNumber"/>
      </w:rPr>
      <w:tab/>
      <w:t>March 2018</w:t>
    </w:r>
  </w:p>
  <w:p w14:paraId="05501EFE" w14:textId="77777777" w:rsidR="004E690D" w:rsidRDefault="004E690D">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4E690D" w:rsidRDefault="004E690D"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4E690D" w:rsidRDefault="004E690D">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4E690D" w:rsidRDefault="004E690D"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4E690D" w:rsidRPr="007B65D7" w:rsidRDefault="004E690D"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882D37" w14:textId="77777777" w:rsidR="002936F6" w:rsidRDefault="002936F6">
      <w:r>
        <w:separator/>
      </w:r>
    </w:p>
    <w:p w14:paraId="2C3B6AC0" w14:textId="77777777" w:rsidR="002936F6" w:rsidRDefault="002936F6"/>
  </w:footnote>
  <w:footnote w:type="continuationSeparator" w:id="0">
    <w:p w14:paraId="5531AA9D" w14:textId="77777777" w:rsidR="002936F6" w:rsidRDefault="002936F6">
      <w:r>
        <w:continuationSeparator/>
      </w:r>
    </w:p>
    <w:p w14:paraId="6D6B1F46" w14:textId="77777777" w:rsidR="002936F6" w:rsidRDefault="002936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4E690D" w:rsidRPr="001336D2" w:rsidRDefault="004E690D">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5B017EA0"/>
    <w:multiLevelType w:val="hybridMultilevel"/>
    <w:tmpl w:val="4934CBC6"/>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3">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2"/>
  </w:num>
  <w:num w:numId="5">
    <w:abstractNumId w:val="23"/>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20"/>
  </w:num>
  <w:num w:numId="20">
    <w:abstractNumId w:val="15"/>
  </w:num>
  <w:num w:numId="21">
    <w:abstractNumId w:val="21"/>
  </w:num>
  <w:num w:numId="22">
    <w:abstractNumId w:val="8"/>
  </w:num>
  <w:num w:numId="23">
    <w:abstractNumId w:val="19"/>
  </w:num>
  <w:num w:numId="24">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345A"/>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688"/>
    <w:rsid w:val="000A0764"/>
    <w:rsid w:val="000A100B"/>
    <w:rsid w:val="000A7B20"/>
    <w:rsid w:val="000B11AD"/>
    <w:rsid w:val="000B156B"/>
    <w:rsid w:val="000B23F8"/>
    <w:rsid w:val="000B3C4F"/>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400A"/>
    <w:rsid w:val="00125C1D"/>
    <w:rsid w:val="001264E8"/>
    <w:rsid w:val="001270AB"/>
    <w:rsid w:val="001278A1"/>
    <w:rsid w:val="001278C3"/>
    <w:rsid w:val="00133156"/>
    <w:rsid w:val="001336D2"/>
    <w:rsid w:val="00134C52"/>
    <w:rsid w:val="00136094"/>
    <w:rsid w:val="00143101"/>
    <w:rsid w:val="0014468B"/>
    <w:rsid w:val="001453A5"/>
    <w:rsid w:val="00145CF3"/>
    <w:rsid w:val="00146C7B"/>
    <w:rsid w:val="00147C5F"/>
    <w:rsid w:val="00151087"/>
    <w:rsid w:val="001545AE"/>
    <w:rsid w:val="00154C8F"/>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04DC4"/>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36F6"/>
    <w:rsid w:val="00293D0A"/>
    <w:rsid w:val="002950A2"/>
    <w:rsid w:val="00296309"/>
    <w:rsid w:val="002A0301"/>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D6B5E"/>
    <w:rsid w:val="002D7025"/>
    <w:rsid w:val="002E122E"/>
    <w:rsid w:val="002E12C4"/>
    <w:rsid w:val="002E1CB7"/>
    <w:rsid w:val="002E1D8C"/>
    <w:rsid w:val="002E22F6"/>
    <w:rsid w:val="002E2968"/>
    <w:rsid w:val="002E2D8C"/>
    <w:rsid w:val="002E3512"/>
    <w:rsid w:val="002E3ADB"/>
    <w:rsid w:val="002E5394"/>
    <w:rsid w:val="002E6555"/>
    <w:rsid w:val="002E7077"/>
    <w:rsid w:val="002E737D"/>
    <w:rsid w:val="002E751D"/>
    <w:rsid w:val="002E76AB"/>
    <w:rsid w:val="002F0076"/>
    <w:rsid w:val="002F3C0F"/>
    <w:rsid w:val="002F4596"/>
    <w:rsid w:val="002F5410"/>
    <w:rsid w:val="002F5EFA"/>
    <w:rsid w:val="002F73FB"/>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34AAD"/>
    <w:rsid w:val="00342E0C"/>
    <w:rsid w:val="00343639"/>
    <w:rsid w:val="003446BC"/>
    <w:rsid w:val="00344A1C"/>
    <w:rsid w:val="00346959"/>
    <w:rsid w:val="003477A4"/>
    <w:rsid w:val="0035005C"/>
    <w:rsid w:val="00350155"/>
    <w:rsid w:val="00351368"/>
    <w:rsid w:val="003528DE"/>
    <w:rsid w:val="00353152"/>
    <w:rsid w:val="0035693E"/>
    <w:rsid w:val="00362AB7"/>
    <w:rsid w:val="003635BD"/>
    <w:rsid w:val="0036519F"/>
    <w:rsid w:val="0036540C"/>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788F"/>
    <w:rsid w:val="00392B05"/>
    <w:rsid w:val="00393E8A"/>
    <w:rsid w:val="00394B50"/>
    <w:rsid w:val="003975A4"/>
    <w:rsid w:val="003A0BED"/>
    <w:rsid w:val="003A158C"/>
    <w:rsid w:val="003A2865"/>
    <w:rsid w:val="003A45A2"/>
    <w:rsid w:val="003A45F8"/>
    <w:rsid w:val="003A47B0"/>
    <w:rsid w:val="003A4971"/>
    <w:rsid w:val="003A4C2C"/>
    <w:rsid w:val="003B0B98"/>
    <w:rsid w:val="003B176B"/>
    <w:rsid w:val="003B19FF"/>
    <w:rsid w:val="003B3DCB"/>
    <w:rsid w:val="003B6FE5"/>
    <w:rsid w:val="003B74C8"/>
    <w:rsid w:val="003B7504"/>
    <w:rsid w:val="003C23F2"/>
    <w:rsid w:val="003C2662"/>
    <w:rsid w:val="003C30F5"/>
    <w:rsid w:val="003D0F64"/>
    <w:rsid w:val="003D1C66"/>
    <w:rsid w:val="003D4500"/>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E2F"/>
    <w:rsid w:val="003F4789"/>
    <w:rsid w:val="003F565F"/>
    <w:rsid w:val="003F5C79"/>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1848"/>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2AA2"/>
    <w:rsid w:val="004B4E30"/>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4DC1"/>
    <w:rsid w:val="004E690D"/>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1E85"/>
    <w:rsid w:val="005530C0"/>
    <w:rsid w:val="00553FC0"/>
    <w:rsid w:val="00554B8F"/>
    <w:rsid w:val="00556AE3"/>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7968"/>
    <w:rsid w:val="005E0B43"/>
    <w:rsid w:val="005E16EF"/>
    <w:rsid w:val="005E19F1"/>
    <w:rsid w:val="005E1D72"/>
    <w:rsid w:val="005E2300"/>
    <w:rsid w:val="005E2AF9"/>
    <w:rsid w:val="005E2E31"/>
    <w:rsid w:val="005E3FB8"/>
    <w:rsid w:val="005E45E9"/>
    <w:rsid w:val="005E654F"/>
    <w:rsid w:val="005F1D3A"/>
    <w:rsid w:val="005F558A"/>
    <w:rsid w:val="005F7200"/>
    <w:rsid w:val="0060149D"/>
    <w:rsid w:val="0060529E"/>
    <w:rsid w:val="00605771"/>
    <w:rsid w:val="00605CF7"/>
    <w:rsid w:val="00606B5F"/>
    <w:rsid w:val="0061119D"/>
    <w:rsid w:val="00611AF1"/>
    <w:rsid w:val="00620B16"/>
    <w:rsid w:val="00621033"/>
    <w:rsid w:val="00621DC0"/>
    <w:rsid w:val="00623D4F"/>
    <w:rsid w:val="00627B18"/>
    <w:rsid w:val="006310DA"/>
    <w:rsid w:val="00635C19"/>
    <w:rsid w:val="00637151"/>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490C"/>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1F1"/>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3EFC"/>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18AA"/>
    <w:rsid w:val="00821FD9"/>
    <w:rsid w:val="008231E7"/>
    <w:rsid w:val="00823603"/>
    <w:rsid w:val="00824C90"/>
    <w:rsid w:val="00825719"/>
    <w:rsid w:val="008258C0"/>
    <w:rsid w:val="00825D8B"/>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4D0E"/>
    <w:rsid w:val="008C5347"/>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5666"/>
    <w:rsid w:val="0090604B"/>
    <w:rsid w:val="00906711"/>
    <w:rsid w:val="00913179"/>
    <w:rsid w:val="0091459B"/>
    <w:rsid w:val="00914D7B"/>
    <w:rsid w:val="00914F3F"/>
    <w:rsid w:val="00917948"/>
    <w:rsid w:val="00917E47"/>
    <w:rsid w:val="00920F55"/>
    <w:rsid w:val="00922708"/>
    <w:rsid w:val="009249B9"/>
    <w:rsid w:val="009269D6"/>
    <w:rsid w:val="009313FE"/>
    <w:rsid w:val="00931F47"/>
    <w:rsid w:val="00934238"/>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69C0"/>
    <w:rsid w:val="00957504"/>
    <w:rsid w:val="00957B95"/>
    <w:rsid w:val="00960CF5"/>
    <w:rsid w:val="00961AC3"/>
    <w:rsid w:val="00962670"/>
    <w:rsid w:val="00962F3D"/>
    <w:rsid w:val="00967C1C"/>
    <w:rsid w:val="00971F2E"/>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EC2"/>
    <w:rsid w:val="00995F9B"/>
    <w:rsid w:val="00996E0A"/>
    <w:rsid w:val="00997C73"/>
    <w:rsid w:val="009A09A6"/>
    <w:rsid w:val="009A4073"/>
    <w:rsid w:val="009A4D03"/>
    <w:rsid w:val="009A4EB3"/>
    <w:rsid w:val="009A5C19"/>
    <w:rsid w:val="009A77D0"/>
    <w:rsid w:val="009A7E16"/>
    <w:rsid w:val="009B1957"/>
    <w:rsid w:val="009B25D6"/>
    <w:rsid w:val="009B2B69"/>
    <w:rsid w:val="009B3CD1"/>
    <w:rsid w:val="009B403C"/>
    <w:rsid w:val="009B4612"/>
    <w:rsid w:val="009B793E"/>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F64"/>
    <w:rsid w:val="00AA337E"/>
    <w:rsid w:val="00AA4299"/>
    <w:rsid w:val="00AA6982"/>
    <w:rsid w:val="00AB3DC7"/>
    <w:rsid w:val="00AB7C56"/>
    <w:rsid w:val="00AC3236"/>
    <w:rsid w:val="00AC5131"/>
    <w:rsid w:val="00AD074D"/>
    <w:rsid w:val="00AD0E9F"/>
    <w:rsid w:val="00AD2180"/>
    <w:rsid w:val="00AD22B9"/>
    <w:rsid w:val="00AD2556"/>
    <w:rsid w:val="00AD47A7"/>
    <w:rsid w:val="00AD4C2E"/>
    <w:rsid w:val="00AD50AE"/>
    <w:rsid w:val="00AD641E"/>
    <w:rsid w:val="00AD7584"/>
    <w:rsid w:val="00AE13E4"/>
    <w:rsid w:val="00AE1BB6"/>
    <w:rsid w:val="00AE247E"/>
    <w:rsid w:val="00AE2C69"/>
    <w:rsid w:val="00AE39FA"/>
    <w:rsid w:val="00AE667B"/>
    <w:rsid w:val="00AF18E0"/>
    <w:rsid w:val="00AF36BB"/>
    <w:rsid w:val="00AF5211"/>
    <w:rsid w:val="00AF5A0B"/>
    <w:rsid w:val="00AF7E42"/>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4792B"/>
    <w:rsid w:val="00B53CAB"/>
    <w:rsid w:val="00B551F2"/>
    <w:rsid w:val="00B563AA"/>
    <w:rsid w:val="00B57337"/>
    <w:rsid w:val="00B6187D"/>
    <w:rsid w:val="00B61D1B"/>
    <w:rsid w:val="00B651ED"/>
    <w:rsid w:val="00B65F7A"/>
    <w:rsid w:val="00B665DF"/>
    <w:rsid w:val="00B6706C"/>
    <w:rsid w:val="00B70B67"/>
    <w:rsid w:val="00B70FB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4F92"/>
    <w:rsid w:val="00B8557F"/>
    <w:rsid w:val="00B85C65"/>
    <w:rsid w:val="00B87052"/>
    <w:rsid w:val="00B8745A"/>
    <w:rsid w:val="00B92868"/>
    <w:rsid w:val="00B9299D"/>
    <w:rsid w:val="00B92B9C"/>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2793"/>
    <w:rsid w:val="00BE27DF"/>
    <w:rsid w:val="00BE3423"/>
    <w:rsid w:val="00BE51A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026"/>
    <w:rsid w:val="00C244EB"/>
    <w:rsid w:val="00C25AB8"/>
    <w:rsid w:val="00C3004B"/>
    <w:rsid w:val="00C30A2D"/>
    <w:rsid w:val="00C32C56"/>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90B"/>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B6D"/>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101C"/>
    <w:rsid w:val="00CD22BA"/>
    <w:rsid w:val="00CD26F0"/>
    <w:rsid w:val="00CD4F2E"/>
    <w:rsid w:val="00CE0452"/>
    <w:rsid w:val="00CE1D30"/>
    <w:rsid w:val="00CE3C3C"/>
    <w:rsid w:val="00CE41B2"/>
    <w:rsid w:val="00CE45FE"/>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6802"/>
    <w:rsid w:val="00DD6972"/>
    <w:rsid w:val="00DD6BA1"/>
    <w:rsid w:val="00DE0798"/>
    <w:rsid w:val="00DE1624"/>
    <w:rsid w:val="00DE1F09"/>
    <w:rsid w:val="00DE340F"/>
    <w:rsid w:val="00DE3CDC"/>
    <w:rsid w:val="00DE6120"/>
    <w:rsid w:val="00DE6212"/>
    <w:rsid w:val="00DF1DD9"/>
    <w:rsid w:val="00DF1FD3"/>
    <w:rsid w:val="00DF23B3"/>
    <w:rsid w:val="00DF284E"/>
    <w:rsid w:val="00DF38CD"/>
    <w:rsid w:val="00DF5F4C"/>
    <w:rsid w:val="00DF6A33"/>
    <w:rsid w:val="00E0099D"/>
    <w:rsid w:val="00E02B61"/>
    <w:rsid w:val="00E02FAE"/>
    <w:rsid w:val="00E03070"/>
    <w:rsid w:val="00E03C4A"/>
    <w:rsid w:val="00E05961"/>
    <w:rsid w:val="00E1138B"/>
    <w:rsid w:val="00E13DA1"/>
    <w:rsid w:val="00E1612A"/>
    <w:rsid w:val="00E1774A"/>
    <w:rsid w:val="00E17ED4"/>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6E5"/>
    <w:rsid w:val="00E47D1B"/>
    <w:rsid w:val="00E50647"/>
    <w:rsid w:val="00E5241B"/>
    <w:rsid w:val="00E524D6"/>
    <w:rsid w:val="00E5309F"/>
    <w:rsid w:val="00E54E10"/>
    <w:rsid w:val="00E57CF1"/>
    <w:rsid w:val="00E6202B"/>
    <w:rsid w:val="00E622B0"/>
    <w:rsid w:val="00E63C94"/>
    <w:rsid w:val="00E648C4"/>
    <w:rsid w:val="00E6530D"/>
    <w:rsid w:val="00E67B7F"/>
    <w:rsid w:val="00E67E51"/>
    <w:rsid w:val="00E71453"/>
    <w:rsid w:val="00E76E04"/>
    <w:rsid w:val="00E76F69"/>
    <w:rsid w:val="00E773E8"/>
    <w:rsid w:val="00E80013"/>
    <w:rsid w:val="00E80FE4"/>
    <w:rsid w:val="00E83725"/>
    <w:rsid w:val="00E84EFB"/>
    <w:rsid w:val="00E859A1"/>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4C87"/>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7E37"/>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518"/>
    <w:rsid w:val="00F908CE"/>
    <w:rsid w:val="00F90E47"/>
    <w:rsid w:val="00F92B7E"/>
    <w:rsid w:val="00F93D5E"/>
    <w:rsid w:val="00F93D97"/>
    <w:rsid w:val="00F94C8A"/>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F37E37"/>
    <w:rPr>
      <w:rFonts w:ascii="Verdana" w:hAnsi="Verdana"/>
      <w:sz w:val="24"/>
      <w:szCs w:val="24"/>
    </w:rPr>
  </w:style>
  <w:style w:type="paragraph" w:styleId="Heading1">
    <w:name w:val="heading 1"/>
    <w:next w:val="BodyText"/>
    <w:link w:val="Heading1Char"/>
    <w:qFormat/>
    <w:rsid w:val="002F73FB"/>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2F73FB"/>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2F73FB"/>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2F73FB"/>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2F73FB"/>
    <w:rPr>
      <w:rFonts w:ascii="Arial" w:hAnsi="Arial" w:cs="Arial"/>
      <w:b/>
      <w:bCs/>
      <w:kern w:val="32"/>
      <w:sz w:val="32"/>
      <w:szCs w:val="32"/>
    </w:rPr>
  </w:style>
  <w:style w:type="character" w:customStyle="1" w:styleId="Heading2Char">
    <w:name w:val="Heading 2 Char"/>
    <w:link w:val="Heading2"/>
    <w:rsid w:val="002F73FB"/>
    <w:rPr>
      <w:rFonts w:ascii="Arial" w:hAnsi="Arial" w:cs="Arial"/>
      <w:b/>
      <w:iCs/>
      <w:kern w:val="32"/>
      <w:sz w:val="28"/>
      <w:szCs w:val="28"/>
    </w:rPr>
  </w:style>
  <w:style w:type="character" w:customStyle="1" w:styleId="Heading3Char">
    <w:name w:val="Heading 3 Char"/>
    <w:link w:val="Heading3"/>
    <w:rsid w:val="002F73FB"/>
    <w:rPr>
      <w:rFonts w:ascii="Arial" w:hAnsi="Arial" w:cs="Arial"/>
      <w:b/>
      <w:bCs/>
      <w:iCs/>
      <w:kern w:val="32"/>
      <w:sz w:val="24"/>
      <w:szCs w:val="26"/>
    </w:rPr>
  </w:style>
  <w:style w:type="character" w:customStyle="1" w:styleId="Heading4Char">
    <w:name w:val="Heading 4 Char"/>
    <w:link w:val="Heading4"/>
    <w:rsid w:val="002F73FB"/>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F37E37"/>
    <w:rPr>
      <w:rFonts w:ascii="Verdana" w:hAnsi="Verdana"/>
      <w:sz w:val="24"/>
      <w:szCs w:val="24"/>
    </w:rPr>
  </w:style>
  <w:style w:type="paragraph" w:styleId="Heading1">
    <w:name w:val="heading 1"/>
    <w:next w:val="BodyText"/>
    <w:link w:val="Heading1Char"/>
    <w:qFormat/>
    <w:rsid w:val="002F73FB"/>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2F73FB"/>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2F73FB"/>
    <w:pPr>
      <w:keepNext/>
      <w:numPr>
        <w:ilvl w:val="2"/>
        <w:numId w:val="9"/>
      </w:numPr>
      <w:spacing w:before="120" w:after="120"/>
      <w:outlineLvl w:val="2"/>
    </w:pPr>
    <w:rPr>
      <w:rFonts w:ascii="Arial" w:hAnsi="Arial" w:cs="Arial"/>
      <w:b/>
      <w:bCs/>
      <w:iCs/>
      <w:kern w:val="32"/>
      <w:sz w:val="24"/>
      <w:szCs w:val="26"/>
    </w:rPr>
  </w:style>
  <w:style w:type="paragraph" w:styleId="Heading4">
    <w:name w:val="heading 4"/>
    <w:next w:val="BodyText"/>
    <w:link w:val="Heading4Char"/>
    <w:qFormat/>
    <w:rsid w:val="002F73FB"/>
    <w:pPr>
      <w:keepNext/>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2F73FB"/>
    <w:rPr>
      <w:rFonts w:ascii="Arial" w:hAnsi="Arial" w:cs="Arial"/>
      <w:b/>
      <w:bCs/>
      <w:kern w:val="32"/>
      <w:sz w:val="32"/>
      <w:szCs w:val="32"/>
    </w:rPr>
  </w:style>
  <w:style w:type="character" w:customStyle="1" w:styleId="Heading2Char">
    <w:name w:val="Heading 2 Char"/>
    <w:link w:val="Heading2"/>
    <w:rsid w:val="002F73FB"/>
    <w:rPr>
      <w:rFonts w:ascii="Arial" w:hAnsi="Arial" w:cs="Arial"/>
      <w:b/>
      <w:iCs/>
      <w:kern w:val="32"/>
      <w:sz w:val="28"/>
      <w:szCs w:val="28"/>
    </w:rPr>
  </w:style>
  <w:style w:type="character" w:customStyle="1" w:styleId="Heading3Char">
    <w:name w:val="Heading 3 Char"/>
    <w:link w:val="Heading3"/>
    <w:rsid w:val="002F73FB"/>
    <w:rPr>
      <w:rFonts w:ascii="Arial" w:hAnsi="Arial" w:cs="Arial"/>
      <w:b/>
      <w:bCs/>
      <w:iCs/>
      <w:kern w:val="32"/>
      <w:sz w:val="24"/>
      <w:szCs w:val="26"/>
    </w:rPr>
  </w:style>
  <w:style w:type="character" w:customStyle="1" w:styleId="Heading4Char">
    <w:name w:val="Heading 4 Char"/>
    <w:link w:val="Heading4"/>
    <w:rsid w:val="002F73FB"/>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footer" Target="footer4.xm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www.hl7.org/fhir/json.html"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hl7.org/fhir/bundle.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1.png"/><Relationship Id="rId44" Type="http://schemas.microsoft.com/office/2016/09/relationships/commentsIds" Target="commentsIds.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2.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3.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4.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6.xml><?xml version="1.0" encoding="utf-8"?>
<ds:datastoreItem xmlns:ds="http://schemas.openxmlformats.org/officeDocument/2006/customXml" ds:itemID="{00C9A740-82A2-4116-9DF6-5F440E909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4081</TotalTime>
  <Pages>29</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14437</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17</cp:revision>
  <cp:lastPrinted>2017-03-16T22:18:00Z</cp:lastPrinted>
  <dcterms:created xsi:type="dcterms:W3CDTF">2018-02-23T21:29:00Z</dcterms:created>
  <dcterms:modified xsi:type="dcterms:W3CDTF">2018-03-02T19:54:00Z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